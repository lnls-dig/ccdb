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000" w:firstRow="0" w:lastRow="0" w:firstColumn="0" w:lastColumn="0" w:noHBand="0" w:noVBand="0"/>
      </w:tblPr>
      <w:tblGrid>
        <w:gridCol w:w="9070"/>
      </w:tblGrid>
      <w:tr w:rsidR="00A911EB" w:rsidRPr="00187E9B" w14:paraId="2E2D549A" w14:textId="77777777">
        <w:trPr>
          <w:cantSplit/>
          <w:trHeight w:val="357"/>
        </w:trPr>
        <w:tc>
          <w:tcPr>
            <w:tcW w:w="5000" w:type="pct"/>
          </w:tcPr>
          <w:p w14:paraId="16FE2064" w14:textId="77777777" w:rsidR="00A911EB" w:rsidRPr="00187E9B" w:rsidRDefault="00A911EB" w:rsidP="00FC7727">
            <w:pPr>
              <w:pStyle w:val="E-Guided"/>
              <w:rPr>
                <w:lang w:val="en-US"/>
              </w:rPr>
            </w:pPr>
          </w:p>
        </w:tc>
      </w:tr>
      <w:tr w:rsidR="00A911EB" w:rsidRPr="00187E9B" w14:paraId="2D9FC49F" w14:textId="77777777">
        <w:trPr>
          <w:cantSplit/>
          <w:trHeight w:val="357"/>
        </w:trPr>
        <w:tc>
          <w:tcPr>
            <w:tcW w:w="5000" w:type="pct"/>
          </w:tcPr>
          <w:p w14:paraId="1C135B3C" w14:textId="77777777" w:rsidR="00A911EB" w:rsidRPr="00187E9B" w:rsidRDefault="00A911EB" w:rsidP="00FC7727">
            <w:pPr>
              <w:pStyle w:val="E-Guided"/>
              <w:rPr>
                <w:lang w:val="en-US"/>
              </w:rPr>
            </w:pPr>
          </w:p>
        </w:tc>
      </w:tr>
      <w:tr w:rsidR="00A911EB" w:rsidRPr="00187E9B" w14:paraId="67642F7E" w14:textId="77777777">
        <w:trPr>
          <w:cantSplit/>
          <w:trHeight w:val="357"/>
        </w:trPr>
        <w:tc>
          <w:tcPr>
            <w:tcW w:w="5000" w:type="pct"/>
          </w:tcPr>
          <w:p w14:paraId="6546C799" w14:textId="77777777" w:rsidR="00A911EB" w:rsidRPr="00187E9B" w:rsidRDefault="00A911EB" w:rsidP="00FC7727">
            <w:pPr>
              <w:pStyle w:val="E-Guided"/>
              <w:rPr>
                <w:lang w:val="en-US"/>
              </w:rPr>
            </w:pPr>
          </w:p>
        </w:tc>
      </w:tr>
      <w:tr w:rsidR="00A911EB" w:rsidRPr="00187E9B" w14:paraId="624D3D3F" w14:textId="77777777">
        <w:trPr>
          <w:cantSplit/>
          <w:trHeight w:hRule="exact" w:val="360"/>
        </w:trPr>
        <w:tc>
          <w:tcPr>
            <w:tcW w:w="5000" w:type="pct"/>
          </w:tcPr>
          <w:p w14:paraId="097ED8BB" w14:textId="77777777" w:rsidR="00A911EB" w:rsidRPr="00187E9B" w:rsidRDefault="00A911EB" w:rsidP="00FC7727">
            <w:pPr>
              <w:pStyle w:val="E-Guided"/>
              <w:rPr>
                <w:lang w:val="en-US"/>
              </w:rPr>
            </w:pPr>
          </w:p>
        </w:tc>
      </w:tr>
      <w:tr w:rsidR="00A911EB" w:rsidRPr="00187E9B" w14:paraId="7BB73809" w14:textId="77777777">
        <w:trPr>
          <w:cantSplit/>
          <w:trHeight w:hRule="exact" w:val="360"/>
        </w:trPr>
        <w:tc>
          <w:tcPr>
            <w:tcW w:w="5000" w:type="pct"/>
          </w:tcPr>
          <w:p w14:paraId="48338662" w14:textId="77777777" w:rsidR="00A911EB" w:rsidRPr="00187E9B" w:rsidRDefault="00A911EB" w:rsidP="00FC7727">
            <w:pPr>
              <w:pStyle w:val="E-Guided"/>
              <w:rPr>
                <w:lang w:val="en-US"/>
              </w:rPr>
            </w:pPr>
          </w:p>
        </w:tc>
      </w:tr>
      <w:tr w:rsidR="00A911EB" w:rsidRPr="00187E9B" w14:paraId="411FD0DF" w14:textId="77777777" w:rsidTr="00383EDD">
        <w:trPr>
          <w:cantSplit/>
          <w:trHeight w:hRule="exact" w:val="240"/>
        </w:trPr>
        <w:tc>
          <w:tcPr>
            <w:tcW w:w="5000" w:type="pct"/>
            <w:tcBorders>
              <w:bottom w:val="thinThickSmallGap" w:sz="12" w:space="0" w:color="auto"/>
            </w:tcBorders>
          </w:tcPr>
          <w:p w14:paraId="3EEDBAB0" w14:textId="77777777" w:rsidR="00A911EB" w:rsidRPr="00187E9B" w:rsidRDefault="00A911EB" w:rsidP="00FC7727">
            <w:pPr>
              <w:pStyle w:val="E-Guided"/>
              <w:rPr>
                <w:lang w:val="en-US"/>
              </w:rPr>
            </w:pPr>
          </w:p>
        </w:tc>
      </w:tr>
      <w:tr w:rsidR="00A911EB" w:rsidRPr="00187E9B" w14:paraId="286A97B0" w14:textId="77777777" w:rsidTr="003F6E81">
        <w:trPr>
          <w:cantSplit/>
          <w:trHeight w:hRule="exact" w:val="226"/>
        </w:trPr>
        <w:tc>
          <w:tcPr>
            <w:tcW w:w="5000" w:type="pct"/>
            <w:tcBorders>
              <w:top w:val="thinThickSmallGap" w:sz="12" w:space="0" w:color="auto"/>
            </w:tcBorders>
            <w:shd w:val="clear" w:color="auto" w:fill="auto"/>
          </w:tcPr>
          <w:p w14:paraId="7C9CDA2B" w14:textId="77777777" w:rsidR="00A911EB" w:rsidRPr="00187E9B" w:rsidRDefault="00A911EB" w:rsidP="00216F3B">
            <w:pPr>
              <w:pStyle w:val="E-Heading1"/>
              <w:rPr>
                <w:lang w:val="en-US"/>
              </w:rPr>
            </w:pPr>
          </w:p>
        </w:tc>
      </w:tr>
      <w:tr w:rsidR="00A911EB" w:rsidRPr="00187E9B" w14:paraId="3323EFC4" w14:textId="77777777" w:rsidTr="003F6E81">
        <w:trPr>
          <w:cantSplit/>
        </w:trPr>
        <w:tc>
          <w:tcPr>
            <w:tcW w:w="5000" w:type="pct"/>
            <w:shd w:val="clear" w:color="auto" w:fill="auto"/>
          </w:tcPr>
          <w:p w14:paraId="1C49FC5A" w14:textId="77777777" w:rsidR="006A683B" w:rsidRPr="00187E9B" w:rsidRDefault="006A683B">
            <w:pPr>
              <w:pStyle w:val="E-FrontPageTitle"/>
              <w:rPr>
                <w:lang w:val="en-US"/>
              </w:rPr>
            </w:pPr>
            <w:r w:rsidRPr="00187E9B">
              <w:rPr>
                <w:lang w:val="en-US"/>
              </w:rPr>
              <w:t>Controls Configuration Database</w:t>
            </w:r>
            <w:r w:rsidR="0067675C" w:rsidRPr="00187E9B">
              <w:rPr>
                <w:lang w:val="en-US"/>
              </w:rPr>
              <w:t xml:space="preserve"> (CCDB)</w:t>
            </w:r>
          </w:p>
          <w:p w14:paraId="5D62D220" w14:textId="77777777" w:rsidR="00A911EB" w:rsidRPr="00187E9B" w:rsidRDefault="006A683B" w:rsidP="006A683B">
            <w:pPr>
              <w:pStyle w:val="E-FrontPageTitle"/>
              <w:rPr>
                <w:lang w:val="en-US"/>
              </w:rPr>
            </w:pPr>
            <w:r w:rsidRPr="00187E9B">
              <w:rPr>
                <w:lang w:val="en-US"/>
              </w:rPr>
              <w:t>Design Document</w:t>
            </w:r>
            <w:r w:rsidR="007D5D7E" w:rsidRPr="00187E9B">
              <w:rPr>
                <w:lang w:val="en-US"/>
              </w:rPr>
              <w:fldChar w:fldCharType="begin"/>
            </w:r>
            <w:r w:rsidR="007D5D7E" w:rsidRPr="00187E9B">
              <w:rPr>
                <w:lang w:val="en-US"/>
              </w:rPr>
              <w:instrText xml:space="preserve"> DOCPROPERTY "MXTitle"  \* MERGEFORMAT </w:instrText>
            </w:r>
            <w:r w:rsidR="007D5D7E" w:rsidRPr="00187E9B">
              <w:rPr>
                <w:lang w:val="en-US"/>
              </w:rPr>
              <w:fldChar w:fldCharType="end"/>
            </w:r>
          </w:p>
        </w:tc>
      </w:tr>
      <w:tr w:rsidR="00A911EB" w:rsidRPr="00187E9B" w14:paraId="3AB913DF" w14:textId="77777777" w:rsidTr="003F6E81">
        <w:trPr>
          <w:cantSplit/>
          <w:trHeight w:hRule="exact" w:val="240"/>
        </w:trPr>
        <w:tc>
          <w:tcPr>
            <w:tcW w:w="5000" w:type="pct"/>
            <w:tcBorders>
              <w:bottom w:val="thinThickSmallGap" w:sz="12" w:space="0" w:color="auto"/>
            </w:tcBorders>
            <w:shd w:val="clear" w:color="auto" w:fill="auto"/>
          </w:tcPr>
          <w:p w14:paraId="04B1F964" w14:textId="77777777" w:rsidR="00A911EB" w:rsidRPr="00187E9B" w:rsidRDefault="00A911EB">
            <w:pPr>
              <w:pStyle w:val="E-Guided"/>
              <w:rPr>
                <w:lang w:val="en-US"/>
              </w:rPr>
            </w:pPr>
          </w:p>
        </w:tc>
      </w:tr>
      <w:tr w:rsidR="00A911EB" w:rsidRPr="00187E9B" w14:paraId="42E70D54" w14:textId="77777777" w:rsidTr="00383EDD">
        <w:trPr>
          <w:cantSplit/>
        </w:trPr>
        <w:tc>
          <w:tcPr>
            <w:tcW w:w="5000" w:type="pct"/>
            <w:tcBorders>
              <w:top w:val="thinThickSmallGap" w:sz="12" w:space="0" w:color="auto"/>
            </w:tcBorders>
          </w:tcPr>
          <w:p w14:paraId="693C21BC" w14:textId="77777777" w:rsidR="00A911EB" w:rsidRPr="00187E9B" w:rsidRDefault="00A911EB">
            <w:pPr>
              <w:pStyle w:val="E-Guided"/>
              <w:rPr>
                <w:lang w:val="en-US"/>
              </w:rPr>
            </w:pPr>
          </w:p>
        </w:tc>
      </w:tr>
    </w:tbl>
    <w:p w14:paraId="34F715CD" w14:textId="77777777" w:rsidR="002C6D2C" w:rsidRPr="00187E9B" w:rsidRDefault="002C6D2C" w:rsidP="002B188F">
      <w:pPr>
        <w:rPr>
          <w:lang w:val="en-US"/>
        </w:rPr>
      </w:pPr>
    </w:p>
    <w:p w14:paraId="060C1B7D" w14:textId="77777777" w:rsidR="00383EDD" w:rsidRPr="00187E9B" w:rsidRDefault="00383EDD" w:rsidP="002B188F">
      <w:pPr>
        <w:rPr>
          <w:lang w:val="en-US"/>
        </w:rPr>
      </w:pPr>
    </w:p>
    <w:p w14:paraId="19873EDD" w14:textId="77777777" w:rsidR="00383EDD" w:rsidRPr="00187E9B" w:rsidRDefault="00383EDD" w:rsidP="002B188F">
      <w:pPr>
        <w:rPr>
          <w:lang w:val="en-US"/>
        </w:rPr>
      </w:pPr>
    </w:p>
    <w:p w14:paraId="74835D74" w14:textId="77777777" w:rsidR="00383EDD" w:rsidRPr="00187E9B" w:rsidRDefault="00383EDD" w:rsidP="00ED1BF7">
      <w:pPr>
        <w:ind w:left="1276" w:hanging="1276"/>
        <w:rPr>
          <w:lang w:val="en-US"/>
        </w:rPr>
      </w:pPr>
    </w:p>
    <w:p w14:paraId="6EA51BAE" w14:textId="77777777" w:rsidR="00383EDD" w:rsidRPr="00187E9B" w:rsidRDefault="00383EDD" w:rsidP="002B188F">
      <w:pPr>
        <w:rPr>
          <w:lang w:val="en-US"/>
        </w:rPr>
      </w:pPr>
    </w:p>
    <w:p w14:paraId="4F23DBD2" w14:textId="77777777" w:rsidR="00383EDD" w:rsidRPr="00187E9B" w:rsidRDefault="00383EDD" w:rsidP="002B188F">
      <w:pPr>
        <w:rPr>
          <w:lang w:val="en-US"/>
        </w:rPr>
        <w:sectPr w:rsidR="00383EDD" w:rsidRPr="00187E9B" w:rsidSect="00A07DEE">
          <w:headerReference w:type="default" r:id="rId8"/>
          <w:pgSz w:w="11906" w:h="16838" w:code="9"/>
          <w:pgMar w:top="1418" w:right="1418" w:bottom="1418" w:left="1418" w:header="709" w:footer="709" w:gutter="0"/>
          <w:cols w:space="708"/>
          <w:docGrid w:linePitch="360"/>
        </w:sectPr>
      </w:pPr>
    </w:p>
    <w:p w14:paraId="2DB4D9A3" w14:textId="741B2BC6" w:rsidR="000E0319" w:rsidRPr="00187E9B" w:rsidRDefault="00E0133C" w:rsidP="005377D8">
      <w:pPr>
        <w:jc w:val="center"/>
        <w:rPr>
          <w:b/>
          <w:lang w:val="en-US"/>
        </w:rPr>
      </w:pPr>
      <w:bookmarkStart w:id="0" w:name="_Toc212627543"/>
      <w:r w:rsidRPr="00187E9B">
        <w:rPr>
          <w:b/>
          <w:lang w:val="en-US"/>
        </w:rPr>
        <w:lastRenderedPageBreak/>
        <w:t>A</w:t>
      </w:r>
      <w:r w:rsidR="005377D8" w:rsidRPr="00187E9B">
        <w:rPr>
          <w:b/>
          <w:lang w:val="en-US"/>
        </w:rPr>
        <w:t>PROVAL MATRIX</w:t>
      </w:r>
    </w:p>
    <w:tbl>
      <w:tblPr>
        <w:tblW w:w="5000" w:type="pct"/>
        <w:tblLook w:val="0000" w:firstRow="0" w:lastRow="0" w:firstColumn="0" w:lastColumn="0" w:noHBand="0" w:noVBand="0"/>
      </w:tblPr>
      <w:tblGrid>
        <w:gridCol w:w="1521"/>
        <w:gridCol w:w="2684"/>
        <w:gridCol w:w="3109"/>
        <w:gridCol w:w="1972"/>
      </w:tblGrid>
      <w:tr w:rsidR="00BA2586" w:rsidRPr="00187E9B" w14:paraId="20A079EA" w14:textId="77777777" w:rsidTr="00BA2586">
        <w:trPr>
          <w:cantSplit/>
          <w:tblHeader/>
        </w:trPr>
        <w:tc>
          <w:tcPr>
            <w:tcW w:w="819" w:type="pct"/>
            <w:tcBorders>
              <w:top w:val="single" w:sz="12" w:space="0" w:color="auto"/>
              <w:bottom w:val="single" w:sz="6" w:space="0" w:color="auto"/>
            </w:tcBorders>
            <w:shd w:val="clear" w:color="auto" w:fill="auto"/>
          </w:tcPr>
          <w:p w14:paraId="0E0E0D99" w14:textId="77777777" w:rsidR="000E0319" w:rsidRPr="00187E9B" w:rsidRDefault="000E0319" w:rsidP="004C0001">
            <w:pPr>
              <w:pStyle w:val="E-TableHeader"/>
              <w:rPr>
                <w:lang w:val="en-US"/>
              </w:rPr>
            </w:pPr>
            <w:r w:rsidRPr="00187E9B">
              <w:rPr>
                <w:lang w:val="en-US"/>
              </w:rPr>
              <w:t>Role</w:t>
            </w:r>
          </w:p>
        </w:tc>
        <w:tc>
          <w:tcPr>
            <w:tcW w:w="1445" w:type="pct"/>
            <w:tcBorders>
              <w:top w:val="single" w:sz="12" w:space="0" w:color="auto"/>
              <w:bottom w:val="single" w:sz="6" w:space="0" w:color="auto"/>
            </w:tcBorders>
          </w:tcPr>
          <w:p w14:paraId="4C2C4FB8" w14:textId="77777777" w:rsidR="000E0319" w:rsidRPr="00187E9B" w:rsidRDefault="000E0319" w:rsidP="004C0001">
            <w:pPr>
              <w:pStyle w:val="E-TableHeader"/>
              <w:rPr>
                <w:lang w:val="en-US"/>
              </w:rPr>
            </w:pPr>
            <w:r w:rsidRPr="00187E9B">
              <w:rPr>
                <w:lang w:val="en-US"/>
              </w:rPr>
              <w:t>Name</w:t>
            </w:r>
          </w:p>
        </w:tc>
        <w:tc>
          <w:tcPr>
            <w:tcW w:w="1674" w:type="pct"/>
            <w:tcBorders>
              <w:top w:val="single" w:sz="12" w:space="0" w:color="auto"/>
              <w:bottom w:val="single" w:sz="6" w:space="0" w:color="auto"/>
            </w:tcBorders>
            <w:shd w:val="clear" w:color="auto" w:fill="auto"/>
          </w:tcPr>
          <w:p w14:paraId="5AFB14F7" w14:textId="77777777" w:rsidR="000E0319" w:rsidRPr="00187E9B" w:rsidRDefault="000E0319" w:rsidP="004C0001">
            <w:pPr>
              <w:pStyle w:val="E-TableHeader"/>
              <w:rPr>
                <w:lang w:val="en-US"/>
              </w:rPr>
            </w:pPr>
            <w:r w:rsidRPr="00187E9B">
              <w:rPr>
                <w:lang w:val="en-US"/>
              </w:rPr>
              <w:t>Affiliation</w:t>
            </w:r>
          </w:p>
        </w:tc>
        <w:tc>
          <w:tcPr>
            <w:tcW w:w="1062" w:type="pct"/>
            <w:tcBorders>
              <w:top w:val="single" w:sz="12" w:space="0" w:color="auto"/>
              <w:bottom w:val="single" w:sz="6" w:space="0" w:color="auto"/>
            </w:tcBorders>
          </w:tcPr>
          <w:p w14:paraId="6D6040BD" w14:textId="77777777" w:rsidR="000E0319" w:rsidRPr="00187E9B" w:rsidRDefault="000E0319" w:rsidP="004C0001">
            <w:pPr>
              <w:pStyle w:val="E-TableHeader"/>
              <w:rPr>
                <w:lang w:val="en-US"/>
              </w:rPr>
            </w:pPr>
            <w:r w:rsidRPr="00187E9B">
              <w:rPr>
                <w:lang w:val="en-US"/>
              </w:rPr>
              <w:t>Date</w:t>
            </w:r>
          </w:p>
        </w:tc>
      </w:tr>
      <w:tr w:rsidR="00BA2586" w:rsidRPr="00187E9B" w14:paraId="4D53BE5E" w14:textId="77777777" w:rsidTr="00BA2586">
        <w:trPr>
          <w:cantSplit/>
        </w:trPr>
        <w:tc>
          <w:tcPr>
            <w:tcW w:w="819" w:type="pct"/>
            <w:tcBorders>
              <w:top w:val="single" w:sz="6" w:space="0" w:color="auto"/>
            </w:tcBorders>
            <w:shd w:val="clear" w:color="auto" w:fill="auto"/>
          </w:tcPr>
          <w:p w14:paraId="4771C52C" w14:textId="77777777" w:rsidR="000E0319" w:rsidRPr="00187E9B" w:rsidRDefault="000E0319" w:rsidP="004C0001">
            <w:pPr>
              <w:pStyle w:val="E-TableText"/>
              <w:rPr>
                <w:lang w:val="en-US"/>
              </w:rPr>
            </w:pPr>
            <w:r w:rsidRPr="00187E9B">
              <w:rPr>
                <w:lang w:val="en-US"/>
              </w:rPr>
              <w:t>Author</w:t>
            </w:r>
          </w:p>
        </w:tc>
        <w:tc>
          <w:tcPr>
            <w:tcW w:w="1445" w:type="pct"/>
            <w:tcBorders>
              <w:top w:val="single" w:sz="6" w:space="0" w:color="auto"/>
            </w:tcBorders>
          </w:tcPr>
          <w:p w14:paraId="72A6078B" w14:textId="77777777" w:rsidR="000E0319" w:rsidRPr="00187E9B" w:rsidRDefault="000E0319" w:rsidP="004C0001">
            <w:pPr>
              <w:pStyle w:val="E-TableText"/>
              <w:rPr>
                <w:lang w:val="en-US"/>
              </w:rPr>
            </w:pPr>
            <w:r w:rsidRPr="00187E9B">
              <w:rPr>
                <w:lang w:val="en-US"/>
              </w:rPr>
              <w:t>Miha Vitorovič</w:t>
            </w:r>
          </w:p>
        </w:tc>
        <w:tc>
          <w:tcPr>
            <w:tcW w:w="1674" w:type="pct"/>
            <w:tcBorders>
              <w:top w:val="single" w:sz="6" w:space="0" w:color="auto"/>
            </w:tcBorders>
            <w:shd w:val="clear" w:color="auto" w:fill="auto"/>
          </w:tcPr>
          <w:p w14:paraId="667C422D" w14:textId="77777777" w:rsidR="000E0319" w:rsidRPr="00187E9B" w:rsidRDefault="000E0319" w:rsidP="004C0001">
            <w:pPr>
              <w:pStyle w:val="E-TableText"/>
              <w:rPr>
                <w:lang w:val="en-US"/>
              </w:rPr>
            </w:pPr>
            <w:r w:rsidRPr="00187E9B">
              <w:rPr>
                <w:lang w:val="en-US"/>
              </w:rPr>
              <w:t>Cosylab</w:t>
            </w:r>
          </w:p>
        </w:tc>
        <w:tc>
          <w:tcPr>
            <w:tcW w:w="1062" w:type="pct"/>
            <w:tcBorders>
              <w:top w:val="single" w:sz="6" w:space="0" w:color="auto"/>
            </w:tcBorders>
          </w:tcPr>
          <w:p w14:paraId="48039ABA" w14:textId="292519F6" w:rsidR="000E0319" w:rsidRPr="00187E9B" w:rsidRDefault="00BA2586" w:rsidP="009455D3">
            <w:pPr>
              <w:pStyle w:val="E-TableText"/>
              <w:rPr>
                <w:lang w:val="en-US"/>
              </w:rPr>
            </w:pPr>
            <w:r w:rsidRPr="00187E9B">
              <w:rPr>
                <w:lang w:val="en-US"/>
              </w:rPr>
              <w:t>2014-</w:t>
            </w:r>
            <w:r w:rsidR="008E05D4" w:rsidRPr="00187E9B">
              <w:rPr>
                <w:lang w:val="en-US"/>
              </w:rPr>
              <w:t>07</w:t>
            </w:r>
            <w:r w:rsidRPr="00187E9B">
              <w:rPr>
                <w:lang w:val="en-US"/>
              </w:rPr>
              <w:t>-</w:t>
            </w:r>
            <w:r w:rsidR="009455D3" w:rsidRPr="00187E9B">
              <w:rPr>
                <w:lang w:val="en-US"/>
              </w:rPr>
              <w:t>2</w:t>
            </w:r>
            <w:r w:rsidR="008E05D4" w:rsidRPr="00187E9B">
              <w:rPr>
                <w:lang w:val="en-US"/>
              </w:rPr>
              <w:t>0</w:t>
            </w:r>
          </w:p>
        </w:tc>
      </w:tr>
      <w:tr w:rsidR="00BA2586" w:rsidRPr="00187E9B" w14:paraId="1D20E08B" w14:textId="77777777" w:rsidTr="00BA2586">
        <w:trPr>
          <w:cantSplit/>
        </w:trPr>
        <w:tc>
          <w:tcPr>
            <w:tcW w:w="819" w:type="pct"/>
            <w:shd w:val="clear" w:color="auto" w:fill="auto"/>
          </w:tcPr>
          <w:p w14:paraId="20BAEC19" w14:textId="77777777" w:rsidR="000E0319" w:rsidRPr="00187E9B" w:rsidRDefault="000E0319" w:rsidP="004C0001">
            <w:pPr>
              <w:pStyle w:val="E-TableText"/>
              <w:rPr>
                <w:lang w:val="en-US"/>
              </w:rPr>
            </w:pPr>
            <w:r w:rsidRPr="00187E9B">
              <w:rPr>
                <w:lang w:val="en-US"/>
              </w:rPr>
              <w:t>Reviewer</w:t>
            </w:r>
          </w:p>
        </w:tc>
        <w:tc>
          <w:tcPr>
            <w:tcW w:w="1445" w:type="pct"/>
          </w:tcPr>
          <w:p w14:paraId="3E004DA7" w14:textId="7DC96C2E" w:rsidR="000E0319" w:rsidRPr="00187E9B" w:rsidRDefault="0052246C" w:rsidP="004C0001">
            <w:pPr>
              <w:pStyle w:val="E-TableText"/>
              <w:rPr>
                <w:lang w:val="en-US"/>
              </w:rPr>
            </w:pPr>
            <w:r w:rsidRPr="00187E9B">
              <w:rPr>
                <w:lang w:val="en-US"/>
              </w:rPr>
              <w:t>Suzanne Gysin</w:t>
            </w:r>
          </w:p>
        </w:tc>
        <w:tc>
          <w:tcPr>
            <w:tcW w:w="1674" w:type="pct"/>
            <w:shd w:val="clear" w:color="auto" w:fill="auto"/>
          </w:tcPr>
          <w:p w14:paraId="2CAFDFF4" w14:textId="334817D9" w:rsidR="000E0319" w:rsidRPr="00187E9B" w:rsidRDefault="0052246C" w:rsidP="004C0001">
            <w:pPr>
              <w:pStyle w:val="E-TableText"/>
              <w:rPr>
                <w:lang w:val="en-US"/>
              </w:rPr>
            </w:pPr>
            <w:r w:rsidRPr="00187E9B">
              <w:rPr>
                <w:lang w:val="en-US"/>
              </w:rPr>
              <w:t>ESS AB</w:t>
            </w:r>
          </w:p>
        </w:tc>
        <w:tc>
          <w:tcPr>
            <w:tcW w:w="1062" w:type="pct"/>
          </w:tcPr>
          <w:p w14:paraId="722F56C6" w14:textId="77777777" w:rsidR="000E0319" w:rsidRPr="00187E9B" w:rsidRDefault="000E0319" w:rsidP="004C0001">
            <w:pPr>
              <w:pStyle w:val="E-TableText"/>
              <w:rPr>
                <w:lang w:val="en-US"/>
              </w:rPr>
            </w:pPr>
          </w:p>
        </w:tc>
      </w:tr>
      <w:tr w:rsidR="0052246C" w:rsidRPr="00187E9B" w14:paraId="736EFD50" w14:textId="77777777" w:rsidTr="00BA2586">
        <w:trPr>
          <w:cantSplit/>
        </w:trPr>
        <w:tc>
          <w:tcPr>
            <w:tcW w:w="819" w:type="pct"/>
            <w:shd w:val="clear" w:color="auto" w:fill="auto"/>
          </w:tcPr>
          <w:p w14:paraId="49D3287A" w14:textId="77777777" w:rsidR="0052246C" w:rsidRPr="00187E9B" w:rsidRDefault="0052246C" w:rsidP="004C0001">
            <w:pPr>
              <w:pStyle w:val="E-TableText"/>
              <w:rPr>
                <w:lang w:val="en-US"/>
              </w:rPr>
            </w:pPr>
          </w:p>
        </w:tc>
        <w:tc>
          <w:tcPr>
            <w:tcW w:w="1445" w:type="pct"/>
          </w:tcPr>
          <w:p w14:paraId="44C4B2A0" w14:textId="03F8C9F2" w:rsidR="0052246C" w:rsidRPr="00187E9B" w:rsidRDefault="0052246C" w:rsidP="004C0001">
            <w:pPr>
              <w:pStyle w:val="E-TableText"/>
              <w:rPr>
                <w:lang w:val="en-US"/>
              </w:rPr>
            </w:pPr>
            <w:r w:rsidRPr="00187E9B">
              <w:rPr>
                <w:lang w:val="en-US"/>
              </w:rPr>
              <w:t>Timo Korhonen</w:t>
            </w:r>
          </w:p>
        </w:tc>
        <w:tc>
          <w:tcPr>
            <w:tcW w:w="1674" w:type="pct"/>
            <w:shd w:val="clear" w:color="auto" w:fill="auto"/>
          </w:tcPr>
          <w:p w14:paraId="490589F4" w14:textId="7A680155" w:rsidR="0052246C" w:rsidRPr="00187E9B" w:rsidRDefault="0052246C" w:rsidP="004C0001">
            <w:pPr>
              <w:pStyle w:val="E-TableText"/>
              <w:rPr>
                <w:lang w:val="en-US"/>
              </w:rPr>
            </w:pPr>
            <w:r w:rsidRPr="00187E9B">
              <w:rPr>
                <w:lang w:val="en-US"/>
              </w:rPr>
              <w:t>ESS AB</w:t>
            </w:r>
          </w:p>
        </w:tc>
        <w:tc>
          <w:tcPr>
            <w:tcW w:w="1062" w:type="pct"/>
          </w:tcPr>
          <w:p w14:paraId="748A29B5" w14:textId="77777777" w:rsidR="0052246C" w:rsidRPr="00187E9B" w:rsidRDefault="0052246C" w:rsidP="004C0001">
            <w:pPr>
              <w:pStyle w:val="E-TableText"/>
              <w:rPr>
                <w:lang w:val="en-US"/>
              </w:rPr>
            </w:pPr>
          </w:p>
        </w:tc>
      </w:tr>
      <w:tr w:rsidR="0052246C" w:rsidRPr="00187E9B" w14:paraId="2958E529" w14:textId="77777777" w:rsidTr="00BA2586">
        <w:trPr>
          <w:cantSplit/>
        </w:trPr>
        <w:tc>
          <w:tcPr>
            <w:tcW w:w="819" w:type="pct"/>
            <w:shd w:val="clear" w:color="auto" w:fill="auto"/>
          </w:tcPr>
          <w:p w14:paraId="2AC1C5B5" w14:textId="77777777" w:rsidR="0052246C" w:rsidRPr="00187E9B" w:rsidRDefault="0052246C" w:rsidP="004C0001">
            <w:pPr>
              <w:pStyle w:val="E-TableText"/>
              <w:rPr>
                <w:lang w:val="en-US"/>
              </w:rPr>
            </w:pPr>
          </w:p>
        </w:tc>
        <w:tc>
          <w:tcPr>
            <w:tcW w:w="1445" w:type="pct"/>
          </w:tcPr>
          <w:p w14:paraId="66CA74A3" w14:textId="55453999" w:rsidR="0052246C" w:rsidRPr="00187E9B" w:rsidRDefault="0052246C" w:rsidP="0052246C">
            <w:pPr>
              <w:pStyle w:val="E-TableText"/>
              <w:rPr>
                <w:lang w:val="en-US"/>
              </w:rPr>
            </w:pPr>
            <w:r w:rsidRPr="00187E9B">
              <w:rPr>
                <w:lang w:val="en-US"/>
              </w:rPr>
              <w:t>Daniel Piso Fernández</w:t>
            </w:r>
          </w:p>
        </w:tc>
        <w:tc>
          <w:tcPr>
            <w:tcW w:w="1674" w:type="pct"/>
            <w:shd w:val="clear" w:color="auto" w:fill="auto"/>
          </w:tcPr>
          <w:p w14:paraId="7FE980C8" w14:textId="32EB5023" w:rsidR="0052246C" w:rsidRPr="00187E9B" w:rsidRDefault="0052246C" w:rsidP="004C0001">
            <w:pPr>
              <w:pStyle w:val="E-TableText"/>
              <w:rPr>
                <w:lang w:val="en-US"/>
              </w:rPr>
            </w:pPr>
            <w:r w:rsidRPr="00187E9B">
              <w:rPr>
                <w:lang w:val="en-US"/>
              </w:rPr>
              <w:t>ESS AB</w:t>
            </w:r>
          </w:p>
        </w:tc>
        <w:tc>
          <w:tcPr>
            <w:tcW w:w="1062" w:type="pct"/>
          </w:tcPr>
          <w:p w14:paraId="3BFE6441" w14:textId="77777777" w:rsidR="0052246C" w:rsidRPr="00187E9B" w:rsidRDefault="0052246C" w:rsidP="004C0001">
            <w:pPr>
              <w:pStyle w:val="E-TableText"/>
              <w:rPr>
                <w:lang w:val="en-US"/>
              </w:rPr>
            </w:pPr>
          </w:p>
        </w:tc>
      </w:tr>
      <w:tr w:rsidR="0052246C" w:rsidRPr="00187E9B" w14:paraId="53EB2EA7" w14:textId="77777777" w:rsidTr="00BA2586">
        <w:trPr>
          <w:cantSplit/>
        </w:trPr>
        <w:tc>
          <w:tcPr>
            <w:tcW w:w="819" w:type="pct"/>
            <w:shd w:val="clear" w:color="auto" w:fill="auto"/>
          </w:tcPr>
          <w:p w14:paraId="7A0B888A" w14:textId="77777777" w:rsidR="0052246C" w:rsidRPr="00187E9B" w:rsidRDefault="0052246C" w:rsidP="004C0001">
            <w:pPr>
              <w:pStyle w:val="E-TableText"/>
              <w:rPr>
                <w:lang w:val="en-US"/>
              </w:rPr>
            </w:pPr>
          </w:p>
        </w:tc>
        <w:tc>
          <w:tcPr>
            <w:tcW w:w="1445" w:type="pct"/>
          </w:tcPr>
          <w:p w14:paraId="2781FFEF" w14:textId="006999A8" w:rsidR="0052246C" w:rsidRPr="00187E9B" w:rsidRDefault="0052246C" w:rsidP="0052246C">
            <w:pPr>
              <w:pStyle w:val="E-TableText"/>
              <w:rPr>
                <w:lang w:val="en-US"/>
              </w:rPr>
            </w:pPr>
            <w:r w:rsidRPr="00187E9B">
              <w:rPr>
                <w:lang w:val="en-US"/>
              </w:rPr>
              <w:t>Miha Reščič</w:t>
            </w:r>
          </w:p>
        </w:tc>
        <w:tc>
          <w:tcPr>
            <w:tcW w:w="1674" w:type="pct"/>
            <w:shd w:val="clear" w:color="auto" w:fill="auto"/>
          </w:tcPr>
          <w:p w14:paraId="41443995" w14:textId="6E388577" w:rsidR="0052246C" w:rsidRPr="00187E9B" w:rsidRDefault="0052246C" w:rsidP="004C0001">
            <w:pPr>
              <w:pStyle w:val="E-TableText"/>
              <w:rPr>
                <w:lang w:val="en-US"/>
              </w:rPr>
            </w:pPr>
            <w:r w:rsidRPr="00187E9B">
              <w:rPr>
                <w:lang w:val="en-US"/>
              </w:rPr>
              <w:t>ESS AB</w:t>
            </w:r>
          </w:p>
        </w:tc>
        <w:tc>
          <w:tcPr>
            <w:tcW w:w="1062" w:type="pct"/>
          </w:tcPr>
          <w:p w14:paraId="7161E716" w14:textId="77777777" w:rsidR="0052246C" w:rsidRPr="00187E9B" w:rsidRDefault="0052246C" w:rsidP="004C0001">
            <w:pPr>
              <w:pStyle w:val="E-TableText"/>
              <w:rPr>
                <w:lang w:val="en-US"/>
              </w:rPr>
            </w:pPr>
          </w:p>
        </w:tc>
      </w:tr>
      <w:tr w:rsidR="000211E2" w:rsidRPr="00187E9B" w14:paraId="708FC433" w14:textId="77777777" w:rsidTr="00BA2586">
        <w:trPr>
          <w:cantSplit/>
        </w:trPr>
        <w:tc>
          <w:tcPr>
            <w:tcW w:w="819" w:type="pct"/>
            <w:shd w:val="clear" w:color="auto" w:fill="auto"/>
          </w:tcPr>
          <w:p w14:paraId="1389D61E" w14:textId="77777777" w:rsidR="000211E2" w:rsidRPr="00187E9B" w:rsidRDefault="000211E2" w:rsidP="004C0001">
            <w:pPr>
              <w:pStyle w:val="E-TableText"/>
              <w:rPr>
                <w:lang w:val="en-US"/>
              </w:rPr>
            </w:pPr>
          </w:p>
        </w:tc>
        <w:tc>
          <w:tcPr>
            <w:tcW w:w="1445" w:type="pct"/>
          </w:tcPr>
          <w:p w14:paraId="29E7FEB0" w14:textId="5666DCA0" w:rsidR="000211E2" w:rsidRPr="00187E9B" w:rsidRDefault="000211E2" w:rsidP="0052246C">
            <w:pPr>
              <w:pStyle w:val="E-TableText"/>
              <w:rPr>
                <w:lang w:val="en-US"/>
              </w:rPr>
            </w:pPr>
            <w:r w:rsidRPr="00187E9B">
              <w:rPr>
                <w:lang w:val="en-US"/>
              </w:rPr>
              <w:t>Ricardo Fernandes</w:t>
            </w:r>
          </w:p>
        </w:tc>
        <w:tc>
          <w:tcPr>
            <w:tcW w:w="1674" w:type="pct"/>
            <w:shd w:val="clear" w:color="auto" w:fill="auto"/>
          </w:tcPr>
          <w:p w14:paraId="44226BD8" w14:textId="432AC8F5" w:rsidR="000211E2" w:rsidRPr="00187E9B" w:rsidRDefault="000211E2" w:rsidP="004C0001">
            <w:pPr>
              <w:pStyle w:val="E-TableText"/>
              <w:rPr>
                <w:lang w:val="en-US"/>
              </w:rPr>
            </w:pPr>
            <w:r w:rsidRPr="00187E9B">
              <w:rPr>
                <w:lang w:val="en-US"/>
              </w:rPr>
              <w:t>ESS ERIC</w:t>
            </w:r>
          </w:p>
        </w:tc>
        <w:tc>
          <w:tcPr>
            <w:tcW w:w="1062" w:type="pct"/>
          </w:tcPr>
          <w:p w14:paraId="7790295D" w14:textId="5B6C28E2" w:rsidR="000211E2" w:rsidRPr="00187E9B" w:rsidRDefault="000211E2" w:rsidP="004C0001">
            <w:pPr>
              <w:pStyle w:val="E-TableText"/>
              <w:rPr>
                <w:lang w:val="en-US"/>
              </w:rPr>
            </w:pPr>
            <w:r w:rsidRPr="00187E9B">
              <w:rPr>
                <w:lang w:val="en-US"/>
              </w:rPr>
              <w:t>2016-04-07</w:t>
            </w:r>
          </w:p>
        </w:tc>
      </w:tr>
      <w:tr w:rsidR="00BA2586" w:rsidRPr="00187E9B" w14:paraId="196111D4" w14:textId="77777777" w:rsidTr="004634B3">
        <w:trPr>
          <w:cantSplit/>
        </w:trPr>
        <w:tc>
          <w:tcPr>
            <w:tcW w:w="819" w:type="pct"/>
            <w:shd w:val="clear" w:color="auto" w:fill="auto"/>
          </w:tcPr>
          <w:p w14:paraId="1152FCA8" w14:textId="77777777" w:rsidR="000E0319" w:rsidRPr="00187E9B" w:rsidRDefault="000E0319" w:rsidP="004C0001">
            <w:pPr>
              <w:pStyle w:val="E-TableText"/>
              <w:rPr>
                <w:lang w:val="en-US"/>
              </w:rPr>
            </w:pPr>
            <w:r w:rsidRPr="00187E9B">
              <w:rPr>
                <w:lang w:val="en-US"/>
              </w:rPr>
              <w:t>Approver</w:t>
            </w:r>
          </w:p>
        </w:tc>
        <w:tc>
          <w:tcPr>
            <w:tcW w:w="1445" w:type="pct"/>
          </w:tcPr>
          <w:p w14:paraId="37B36970" w14:textId="7346B94B" w:rsidR="000E0319" w:rsidRPr="00187E9B" w:rsidRDefault="004634B3" w:rsidP="004C0001">
            <w:pPr>
              <w:pStyle w:val="E-TableText"/>
              <w:rPr>
                <w:lang w:val="en-US"/>
              </w:rPr>
            </w:pPr>
            <w:r w:rsidRPr="00187E9B">
              <w:rPr>
                <w:lang w:val="en-US"/>
              </w:rPr>
              <w:t>Suzanne Gysin</w:t>
            </w:r>
          </w:p>
        </w:tc>
        <w:tc>
          <w:tcPr>
            <w:tcW w:w="1674" w:type="pct"/>
            <w:shd w:val="clear" w:color="auto" w:fill="auto"/>
          </w:tcPr>
          <w:p w14:paraId="78E0AE33" w14:textId="7B3F5AFE" w:rsidR="000E0319" w:rsidRPr="00187E9B" w:rsidRDefault="004634B3" w:rsidP="004C0001">
            <w:pPr>
              <w:pStyle w:val="E-TableText"/>
              <w:rPr>
                <w:lang w:val="en-US"/>
              </w:rPr>
            </w:pPr>
            <w:r w:rsidRPr="00187E9B">
              <w:rPr>
                <w:lang w:val="en-US"/>
              </w:rPr>
              <w:t>ESS AB</w:t>
            </w:r>
          </w:p>
        </w:tc>
        <w:tc>
          <w:tcPr>
            <w:tcW w:w="1062" w:type="pct"/>
          </w:tcPr>
          <w:p w14:paraId="5E87C36D" w14:textId="77777777" w:rsidR="000E0319" w:rsidRPr="00187E9B" w:rsidRDefault="000E0319" w:rsidP="004C0001">
            <w:pPr>
              <w:pStyle w:val="E-TableText"/>
              <w:rPr>
                <w:lang w:val="en-US"/>
              </w:rPr>
            </w:pPr>
          </w:p>
        </w:tc>
      </w:tr>
      <w:tr w:rsidR="004634B3" w:rsidRPr="00187E9B" w14:paraId="0850B64A" w14:textId="77777777" w:rsidTr="003218BA">
        <w:trPr>
          <w:cantSplit/>
        </w:trPr>
        <w:tc>
          <w:tcPr>
            <w:tcW w:w="819" w:type="pct"/>
            <w:shd w:val="clear" w:color="auto" w:fill="auto"/>
          </w:tcPr>
          <w:p w14:paraId="17D58EB2" w14:textId="77777777" w:rsidR="004634B3" w:rsidRPr="00187E9B" w:rsidRDefault="004634B3" w:rsidP="004C0001">
            <w:pPr>
              <w:pStyle w:val="E-TableText"/>
              <w:rPr>
                <w:lang w:val="en-US"/>
              </w:rPr>
            </w:pPr>
          </w:p>
        </w:tc>
        <w:tc>
          <w:tcPr>
            <w:tcW w:w="1445" w:type="pct"/>
          </w:tcPr>
          <w:p w14:paraId="76D0124F" w14:textId="1B6DE4C4" w:rsidR="004634B3" w:rsidRPr="00187E9B" w:rsidRDefault="004634B3" w:rsidP="004C0001">
            <w:pPr>
              <w:pStyle w:val="E-TableText"/>
              <w:rPr>
                <w:lang w:val="en-US"/>
              </w:rPr>
            </w:pPr>
            <w:r w:rsidRPr="00187E9B">
              <w:rPr>
                <w:lang w:val="en-US"/>
              </w:rPr>
              <w:t>Garry Trahern</w:t>
            </w:r>
          </w:p>
        </w:tc>
        <w:tc>
          <w:tcPr>
            <w:tcW w:w="1674" w:type="pct"/>
            <w:shd w:val="clear" w:color="auto" w:fill="auto"/>
          </w:tcPr>
          <w:p w14:paraId="275B6420" w14:textId="61EDE94D" w:rsidR="004634B3" w:rsidRPr="00187E9B" w:rsidRDefault="004634B3" w:rsidP="004C0001">
            <w:pPr>
              <w:pStyle w:val="E-TableText"/>
              <w:rPr>
                <w:lang w:val="en-US"/>
              </w:rPr>
            </w:pPr>
            <w:r w:rsidRPr="00187E9B">
              <w:rPr>
                <w:lang w:val="en-US"/>
              </w:rPr>
              <w:t>ESS AB</w:t>
            </w:r>
          </w:p>
        </w:tc>
        <w:tc>
          <w:tcPr>
            <w:tcW w:w="1062" w:type="pct"/>
          </w:tcPr>
          <w:p w14:paraId="781CEA2D" w14:textId="77777777" w:rsidR="004634B3" w:rsidRPr="00187E9B" w:rsidRDefault="004634B3" w:rsidP="004C0001">
            <w:pPr>
              <w:pStyle w:val="E-TableText"/>
              <w:rPr>
                <w:lang w:val="en-US"/>
              </w:rPr>
            </w:pPr>
          </w:p>
        </w:tc>
      </w:tr>
      <w:tr w:rsidR="000211E2" w:rsidRPr="00187E9B" w14:paraId="691D34E1" w14:textId="77777777" w:rsidTr="00BA2586">
        <w:trPr>
          <w:cantSplit/>
        </w:trPr>
        <w:tc>
          <w:tcPr>
            <w:tcW w:w="819" w:type="pct"/>
            <w:tcBorders>
              <w:bottom w:val="single" w:sz="12" w:space="0" w:color="auto"/>
            </w:tcBorders>
            <w:shd w:val="clear" w:color="auto" w:fill="auto"/>
          </w:tcPr>
          <w:p w14:paraId="380589E7" w14:textId="77777777" w:rsidR="000211E2" w:rsidRPr="00187E9B" w:rsidRDefault="000211E2" w:rsidP="004C0001">
            <w:pPr>
              <w:pStyle w:val="E-TableText"/>
              <w:rPr>
                <w:lang w:val="en-US"/>
              </w:rPr>
            </w:pPr>
          </w:p>
        </w:tc>
        <w:tc>
          <w:tcPr>
            <w:tcW w:w="1445" w:type="pct"/>
            <w:tcBorders>
              <w:bottom w:val="single" w:sz="12" w:space="0" w:color="auto"/>
            </w:tcBorders>
          </w:tcPr>
          <w:p w14:paraId="47883471" w14:textId="20829520" w:rsidR="000211E2" w:rsidRPr="00187E9B" w:rsidRDefault="000211E2" w:rsidP="004C0001">
            <w:pPr>
              <w:pStyle w:val="E-TableText"/>
              <w:rPr>
                <w:lang w:val="en-US"/>
              </w:rPr>
            </w:pPr>
            <w:r w:rsidRPr="00187E9B">
              <w:rPr>
                <w:lang w:val="en-US"/>
              </w:rPr>
              <w:t>Ricardo Fernandes</w:t>
            </w:r>
          </w:p>
        </w:tc>
        <w:tc>
          <w:tcPr>
            <w:tcW w:w="1674" w:type="pct"/>
            <w:tcBorders>
              <w:bottom w:val="single" w:sz="12" w:space="0" w:color="auto"/>
            </w:tcBorders>
            <w:shd w:val="clear" w:color="auto" w:fill="auto"/>
          </w:tcPr>
          <w:p w14:paraId="4F509E81" w14:textId="4C9FA9FE" w:rsidR="000211E2" w:rsidRPr="00187E9B" w:rsidRDefault="000211E2" w:rsidP="004C0001">
            <w:pPr>
              <w:pStyle w:val="E-TableText"/>
              <w:rPr>
                <w:lang w:val="en-US"/>
              </w:rPr>
            </w:pPr>
            <w:r w:rsidRPr="00187E9B">
              <w:rPr>
                <w:lang w:val="en-US"/>
              </w:rPr>
              <w:t>ESS ERIC</w:t>
            </w:r>
          </w:p>
        </w:tc>
        <w:tc>
          <w:tcPr>
            <w:tcW w:w="1062" w:type="pct"/>
            <w:tcBorders>
              <w:bottom w:val="single" w:sz="12" w:space="0" w:color="auto"/>
            </w:tcBorders>
          </w:tcPr>
          <w:p w14:paraId="62DD9154" w14:textId="2449460C" w:rsidR="000211E2" w:rsidRPr="00187E9B" w:rsidRDefault="000211E2" w:rsidP="004C0001">
            <w:pPr>
              <w:pStyle w:val="E-TableText"/>
              <w:rPr>
                <w:lang w:val="en-US"/>
              </w:rPr>
            </w:pPr>
            <w:r w:rsidRPr="00187E9B">
              <w:rPr>
                <w:lang w:val="en-US"/>
              </w:rPr>
              <w:t>2016-04-07</w:t>
            </w:r>
          </w:p>
        </w:tc>
      </w:tr>
    </w:tbl>
    <w:p w14:paraId="3BF5B4B4" w14:textId="77777777" w:rsidR="00BA2586" w:rsidRPr="00187E9B" w:rsidRDefault="00BA2586">
      <w:pPr>
        <w:spacing w:before="0" w:after="0"/>
        <w:rPr>
          <w:lang w:val="en-US"/>
        </w:rPr>
      </w:pPr>
    </w:p>
    <w:p w14:paraId="5C222A31" w14:textId="77777777" w:rsidR="00BA2586" w:rsidRPr="00187E9B" w:rsidRDefault="00BA2586">
      <w:pPr>
        <w:spacing w:before="0" w:after="0"/>
        <w:rPr>
          <w:lang w:val="en-US"/>
        </w:rPr>
      </w:pPr>
    </w:p>
    <w:p w14:paraId="25B97A9C" w14:textId="77777777" w:rsidR="00BA2586" w:rsidRPr="00187E9B" w:rsidRDefault="00BA2586">
      <w:pPr>
        <w:spacing w:before="0" w:after="0"/>
        <w:rPr>
          <w:lang w:val="en-US"/>
        </w:rPr>
      </w:pPr>
    </w:p>
    <w:p w14:paraId="57A18039" w14:textId="77777777" w:rsidR="00BA2586" w:rsidRPr="00187E9B" w:rsidRDefault="00BA2586">
      <w:pPr>
        <w:spacing w:before="0" w:after="0"/>
        <w:rPr>
          <w:lang w:val="en-US"/>
        </w:rPr>
      </w:pPr>
    </w:p>
    <w:p w14:paraId="69C0E478" w14:textId="77777777" w:rsidR="00BA2586" w:rsidRPr="00187E9B" w:rsidRDefault="00BA2586">
      <w:pPr>
        <w:spacing w:before="0" w:after="0"/>
        <w:rPr>
          <w:lang w:val="en-US"/>
        </w:rPr>
      </w:pPr>
    </w:p>
    <w:p w14:paraId="2809C0AA" w14:textId="77777777" w:rsidR="00BA2586" w:rsidRPr="00187E9B" w:rsidRDefault="00BA2586">
      <w:pPr>
        <w:spacing w:before="0" w:after="0"/>
        <w:rPr>
          <w:lang w:val="en-US"/>
        </w:rPr>
      </w:pPr>
    </w:p>
    <w:p w14:paraId="1930F0E8" w14:textId="77777777" w:rsidR="00BA2586" w:rsidRPr="00187E9B" w:rsidRDefault="00BA2586">
      <w:pPr>
        <w:spacing w:before="0" w:after="0"/>
        <w:rPr>
          <w:lang w:val="en-US"/>
        </w:rPr>
      </w:pPr>
    </w:p>
    <w:p w14:paraId="0596C223" w14:textId="77777777" w:rsidR="00BA2586" w:rsidRPr="00187E9B" w:rsidRDefault="00BA2586">
      <w:pPr>
        <w:spacing w:before="0" w:after="0"/>
        <w:rPr>
          <w:lang w:val="en-US"/>
        </w:rPr>
      </w:pPr>
    </w:p>
    <w:p w14:paraId="03A261A1" w14:textId="77777777" w:rsidR="00BA2586" w:rsidRPr="00187E9B" w:rsidRDefault="00BA2586">
      <w:pPr>
        <w:spacing w:before="0" w:after="0"/>
        <w:rPr>
          <w:lang w:val="en-US"/>
        </w:rPr>
      </w:pPr>
    </w:p>
    <w:p w14:paraId="078817B6" w14:textId="77777777" w:rsidR="00BA2586" w:rsidRPr="00187E9B" w:rsidRDefault="00BA2586">
      <w:pPr>
        <w:spacing w:before="0" w:after="0"/>
        <w:rPr>
          <w:lang w:val="en-US"/>
        </w:rPr>
      </w:pPr>
    </w:p>
    <w:p w14:paraId="0B0259C4" w14:textId="77777777" w:rsidR="00BA2586" w:rsidRPr="00187E9B" w:rsidRDefault="005377D8" w:rsidP="005377D8">
      <w:pPr>
        <w:jc w:val="center"/>
        <w:rPr>
          <w:b/>
          <w:lang w:val="en-US"/>
        </w:rPr>
      </w:pPr>
      <w:r w:rsidRPr="00187E9B">
        <w:rPr>
          <w:b/>
          <w:lang w:val="en-US"/>
        </w:rPr>
        <w:t>VERSION SUMMARY</w:t>
      </w:r>
    </w:p>
    <w:tbl>
      <w:tblPr>
        <w:tblW w:w="5000" w:type="pct"/>
        <w:tblLook w:val="0000" w:firstRow="0" w:lastRow="0" w:firstColumn="0" w:lastColumn="0" w:noHBand="0" w:noVBand="0"/>
      </w:tblPr>
      <w:tblGrid>
        <w:gridCol w:w="1098"/>
        <w:gridCol w:w="1835"/>
        <w:gridCol w:w="6353"/>
      </w:tblGrid>
      <w:tr w:rsidR="00BA2586" w:rsidRPr="00187E9B" w14:paraId="75A452FE" w14:textId="77777777" w:rsidTr="00BA2586">
        <w:trPr>
          <w:cantSplit/>
          <w:tblHeader/>
        </w:trPr>
        <w:tc>
          <w:tcPr>
            <w:tcW w:w="591" w:type="pct"/>
            <w:tcBorders>
              <w:top w:val="single" w:sz="12" w:space="0" w:color="auto"/>
              <w:bottom w:val="single" w:sz="6" w:space="0" w:color="auto"/>
            </w:tcBorders>
            <w:shd w:val="clear" w:color="auto" w:fill="auto"/>
          </w:tcPr>
          <w:p w14:paraId="743A73F7" w14:textId="77777777" w:rsidR="00BA2586" w:rsidRPr="00187E9B" w:rsidRDefault="00BA2586" w:rsidP="004C0001">
            <w:pPr>
              <w:pStyle w:val="E-TableHeader"/>
              <w:rPr>
                <w:lang w:val="en-US"/>
              </w:rPr>
            </w:pPr>
            <w:r w:rsidRPr="00187E9B">
              <w:rPr>
                <w:lang w:val="en-US"/>
              </w:rPr>
              <w:t>Version</w:t>
            </w:r>
          </w:p>
        </w:tc>
        <w:tc>
          <w:tcPr>
            <w:tcW w:w="988" w:type="pct"/>
            <w:tcBorders>
              <w:top w:val="single" w:sz="12" w:space="0" w:color="auto"/>
              <w:bottom w:val="single" w:sz="6" w:space="0" w:color="auto"/>
            </w:tcBorders>
          </w:tcPr>
          <w:p w14:paraId="017FBAAD" w14:textId="77777777" w:rsidR="00BA2586" w:rsidRPr="00187E9B" w:rsidRDefault="00BA2586" w:rsidP="004C0001">
            <w:pPr>
              <w:pStyle w:val="E-TableHeader"/>
              <w:rPr>
                <w:lang w:val="en-US"/>
              </w:rPr>
            </w:pPr>
            <w:r w:rsidRPr="00187E9B">
              <w:rPr>
                <w:lang w:val="en-US"/>
              </w:rPr>
              <w:t>Date</w:t>
            </w:r>
          </w:p>
        </w:tc>
        <w:tc>
          <w:tcPr>
            <w:tcW w:w="3421" w:type="pct"/>
            <w:tcBorders>
              <w:top w:val="single" w:sz="12" w:space="0" w:color="auto"/>
              <w:bottom w:val="single" w:sz="6" w:space="0" w:color="auto"/>
            </w:tcBorders>
            <w:shd w:val="clear" w:color="auto" w:fill="auto"/>
          </w:tcPr>
          <w:p w14:paraId="1C2940B6" w14:textId="77777777" w:rsidR="00BA2586" w:rsidRPr="00187E9B" w:rsidRDefault="00BA2586" w:rsidP="004C0001">
            <w:pPr>
              <w:pStyle w:val="E-TableHeader"/>
              <w:rPr>
                <w:lang w:val="en-US"/>
              </w:rPr>
            </w:pPr>
            <w:r w:rsidRPr="00187E9B">
              <w:rPr>
                <w:lang w:val="en-US"/>
              </w:rPr>
              <w:t>Modifications since last revision</w:t>
            </w:r>
          </w:p>
        </w:tc>
      </w:tr>
      <w:tr w:rsidR="00BA2586" w:rsidRPr="00187E9B" w14:paraId="243C63D8" w14:textId="77777777" w:rsidTr="00BA2586">
        <w:trPr>
          <w:cantSplit/>
        </w:trPr>
        <w:tc>
          <w:tcPr>
            <w:tcW w:w="591" w:type="pct"/>
            <w:tcBorders>
              <w:top w:val="single" w:sz="6" w:space="0" w:color="auto"/>
            </w:tcBorders>
            <w:shd w:val="clear" w:color="auto" w:fill="auto"/>
          </w:tcPr>
          <w:p w14:paraId="3C10CD8D" w14:textId="77777777" w:rsidR="00BA2586" w:rsidRPr="00187E9B" w:rsidRDefault="00BA2586" w:rsidP="004C0001">
            <w:pPr>
              <w:pStyle w:val="E-TableText"/>
              <w:rPr>
                <w:lang w:val="en-US"/>
              </w:rPr>
            </w:pPr>
            <w:r w:rsidRPr="00187E9B">
              <w:rPr>
                <w:lang w:val="en-US"/>
              </w:rPr>
              <w:t>1.0</w:t>
            </w:r>
          </w:p>
        </w:tc>
        <w:tc>
          <w:tcPr>
            <w:tcW w:w="988" w:type="pct"/>
            <w:tcBorders>
              <w:top w:val="single" w:sz="6" w:space="0" w:color="auto"/>
            </w:tcBorders>
          </w:tcPr>
          <w:p w14:paraId="6BAA7269" w14:textId="2E3D0FA7" w:rsidR="00BA2586" w:rsidRPr="00187E9B" w:rsidRDefault="00BA2586" w:rsidP="00D70868">
            <w:pPr>
              <w:pStyle w:val="E-TableText"/>
              <w:rPr>
                <w:lang w:val="en-US"/>
              </w:rPr>
            </w:pPr>
            <w:r w:rsidRPr="00187E9B">
              <w:rPr>
                <w:lang w:val="en-US"/>
              </w:rPr>
              <w:t>2014-</w:t>
            </w:r>
            <w:r w:rsidR="00D70868" w:rsidRPr="00187E9B">
              <w:rPr>
                <w:lang w:val="en-US"/>
              </w:rPr>
              <w:t>05</w:t>
            </w:r>
            <w:r w:rsidRPr="00187E9B">
              <w:rPr>
                <w:lang w:val="en-US"/>
              </w:rPr>
              <w:t>-</w:t>
            </w:r>
            <w:r w:rsidR="00D70868" w:rsidRPr="00187E9B">
              <w:rPr>
                <w:lang w:val="en-US"/>
              </w:rPr>
              <w:t>03</w:t>
            </w:r>
          </w:p>
        </w:tc>
        <w:tc>
          <w:tcPr>
            <w:tcW w:w="3421" w:type="pct"/>
            <w:tcBorders>
              <w:top w:val="single" w:sz="6" w:space="0" w:color="auto"/>
            </w:tcBorders>
            <w:shd w:val="clear" w:color="auto" w:fill="auto"/>
          </w:tcPr>
          <w:p w14:paraId="04F41E55" w14:textId="77777777" w:rsidR="00BA2586" w:rsidRPr="00187E9B" w:rsidRDefault="00BA2586" w:rsidP="004C0001">
            <w:pPr>
              <w:pStyle w:val="E-TableText"/>
              <w:rPr>
                <w:lang w:val="en-US"/>
              </w:rPr>
            </w:pPr>
            <w:r w:rsidRPr="00187E9B">
              <w:rPr>
                <w:lang w:val="en-US"/>
              </w:rPr>
              <w:t>Initial document</w:t>
            </w:r>
          </w:p>
        </w:tc>
      </w:tr>
      <w:tr w:rsidR="00BA2586" w:rsidRPr="00187E9B" w14:paraId="264CDA69" w14:textId="77777777" w:rsidTr="00BA2586">
        <w:trPr>
          <w:cantSplit/>
        </w:trPr>
        <w:tc>
          <w:tcPr>
            <w:tcW w:w="591" w:type="pct"/>
            <w:shd w:val="clear" w:color="auto" w:fill="auto"/>
          </w:tcPr>
          <w:p w14:paraId="3BCF1B74" w14:textId="6BBDC155" w:rsidR="00BA2586" w:rsidRPr="00187E9B" w:rsidRDefault="00206D01" w:rsidP="004C0001">
            <w:pPr>
              <w:pStyle w:val="E-TableText"/>
              <w:rPr>
                <w:lang w:val="en-US"/>
              </w:rPr>
            </w:pPr>
            <w:r w:rsidRPr="00187E9B">
              <w:rPr>
                <w:lang w:val="en-US"/>
              </w:rPr>
              <w:t>2.0</w:t>
            </w:r>
          </w:p>
        </w:tc>
        <w:tc>
          <w:tcPr>
            <w:tcW w:w="988" w:type="pct"/>
          </w:tcPr>
          <w:p w14:paraId="135CFDA5" w14:textId="5B34AD33" w:rsidR="00BA2586" w:rsidRPr="00187E9B" w:rsidRDefault="00206D01" w:rsidP="0097788B">
            <w:pPr>
              <w:pStyle w:val="E-TableText"/>
              <w:rPr>
                <w:lang w:val="en-US"/>
              </w:rPr>
            </w:pPr>
            <w:r w:rsidRPr="00187E9B">
              <w:rPr>
                <w:lang w:val="en-US"/>
              </w:rPr>
              <w:t>2014-0</w:t>
            </w:r>
            <w:r w:rsidR="0097788B" w:rsidRPr="00187E9B">
              <w:rPr>
                <w:lang w:val="en-US"/>
              </w:rPr>
              <w:t>7</w:t>
            </w:r>
            <w:r w:rsidRPr="00187E9B">
              <w:rPr>
                <w:lang w:val="en-US"/>
              </w:rPr>
              <w:t>-</w:t>
            </w:r>
            <w:r w:rsidR="0097788B" w:rsidRPr="00187E9B">
              <w:rPr>
                <w:lang w:val="en-US"/>
              </w:rPr>
              <w:t>17</w:t>
            </w:r>
          </w:p>
        </w:tc>
        <w:tc>
          <w:tcPr>
            <w:tcW w:w="3421" w:type="pct"/>
            <w:shd w:val="clear" w:color="auto" w:fill="auto"/>
          </w:tcPr>
          <w:p w14:paraId="717B67DF" w14:textId="72E0211F" w:rsidR="00BA2586" w:rsidRPr="00187E9B" w:rsidRDefault="00206D01" w:rsidP="004C0001">
            <w:pPr>
              <w:pStyle w:val="E-TableText"/>
              <w:rPr>
                <w:lang w:val="en-US"/>
              </w:rPr>
            </w:pPr>
            <w:r w:rsidRPr="00187E9B">
              <w:rPr>
                <w:lang w:val="en-US"/>
              </w:rPr>
              <w:t>Merging with the DISCS model</w:t>
            </w:r>
          </w:p>
        </w:tc>
      </w:tr>
      <w:tr w:rsidR="00BA2586" w:rsidRPr="00187E9B" w14:paraId="50207F35" w14:textId="77777777" w:rsidTr="008F7B88">
        <w:trPr>
          <w:cantSplit/>
        </w:trPr>
        <w:tc>
          <w:tcPr>
            <w:tcW w:w="591" w:type="pct"/>
            <w:shd w:val="clear" w:color="auto" w:fill="auto"/>
          </w:tcPr>
          <w:p w14:paraId="6D63C67C" w14:textId="57C58D00" w:rsidR="00BA2586" w:rsidRPr="00187E9B" w:rsidRDefault="00A3393C" w:rsidP="004C0001">
            <w:pPr>
              <w:pStyle w:val="E-TableText"/>
              <w:rPr>
                <w:lang w:val="en-US"/>
              </w:rPr>
            </w:pPr>
            <w:r w:rsidRPr="00187E9B">
              <w:rPr>
                <w:lang w:val="en-US"/>
              </w:rPr>
              <w:t>2.1</w:t>
            </w:r>
          </w:p>
        </w:tc>
        <w:tc>
          <w:tcPr>
            <w:tcW w:w="988" w:type="pct"/>
          </w:tcPr>
          <w:p w14:paraId="27C262CF" w14:textId="50BF0EA4" w:rsidR="00BA2586" w:rsidRPr="00187E9B" w:rsidRDefault="00A3393C" w:rsidP="004C0001">
            <w:pPr>
              <w:pStyle w:val="E-TableText"/>
              <w:rPr>
                <w:lang w:val="en-US"/>
              </w:rPr>
            </w:pPr>
            <w:r w:rsidRPr="00187E9B">
              <w:rPr>
                <w:lang w:val="en-US"/>
              </w:rPr>
              <w:t>2015-10-08</w:t>
            </w:r>
          </w:p>
        </w:tc>
        <w:tc>
          <w:tcPr>
            <w:tcW w:w="3421" w:type="pct"/>
            <w:shd w:val="clear" w:color="auto" w:fill="auto"/>
          </w:tcPr>
          <w:p w14:paraId="67555811" w14:textId="7ED9A749" w:rsidR="00BA2586" w:rsidRPr="00187E9B" w:rsidRDefault="00A3393C" w:rsidP="00A3393C">
            <w:pPr>
              <w:pStyle w:val="E-TableText"/>
              <w:rPr>
                <w:lang w:val="en-US"/>
              </w:rPr>
            </w:pPr>
            <w:r w:rsidRPr="00187E9B">
              <w:rPr>
                <w:lang w:val="en-US"/>
              </w:rPr>
              <w:t>Updated information on the RESTful service to mirror the actual implementation</w:t>
            </w:r>
          </w:p>
        </w:tc>
      </w:tr>
      <w:tr w:rsidR="00F54A15" w:rsidRPr="00187E9B" w14:paraId="3790A397" w14:textId="77777777" w:rsidTr="00126C4A">
        <w:trPr>
          <w:cantSplit/>
        </w:trPr>
        <w:tc>
          <w:tcPr>
            <w:tcW w:w="591" w:type="pct"/>
            <w:shd w:val="clear" w:color="auto" w:fill="auto"/>
          </w:tcPr>
          <w:p w14:paraId="3EE7E88F" w14:textId="42E09752" w:rsidR="00F54A15" w:rsidRPr="00187E9B" w:rsidRDefault="00F54A15" w:rsidP="004C0001">
            <w:pPr>
              <w:pStyle w:val="E-TableText"/>
              <w:rPr>
                <w:lang w:val="en-US"/>
              </w:rPr>
            </w:pPr>
            <w:r w:rsidRPr="00187E9B">
              <w:rPr>
                <w:lang w:val="en-US"/>
              </w:rPr>
              <w:t>2.2</w:t>
            </w:r>
          </w:p>
        </w:tc>
        <w:tc>
          <w:tcPr>
            <w:tcW w:w="988" w:type="pct"/>
          </w:tcPr>
          <w:p w14:paraId="61D19482" w14:textId="3D19F8DC" w:rsidR="00F54A15" w:rsidRPr="00187E9B" w:rsidRDefault="00F54A15" w:rsidP="004C0001">
            <w:pPr>
              <w:pStyle w:val="E-TableText"/>
              <w:rPr>
                <w:lang w:val="en-US"/>
              </w:rPr>
            </w:pPr>
            <w:r w:rsidRPr="00187E9B">
              <w:rPr>
                <w:lang w:val="en-US"/>
              </w:rPr>
              <w:t>2016-03-08</w:t>
            </w:r>
          </w:p>
        </w:tc>
        <w:tc>
          <w:tcPr>
            <w:tcW w:w="3421" w:type="pct"/>
            <w:shd w:val="clear" w:color="auto" w:fill="auto"/>
          </w:tcPr>
          <w:p w14:paraId="403B21E8" w14:textId="286CE21F" w:rsidR="00F54A15" w:rsidRPr="00187E9B" w:rsidRDefault="00F54A15" w:rsidP="00A3393C">
            <w:pPr>
              <w:pStyle w:val="E-TableText"/>
              <w:rPr>
                <w:lang w:val="en-US"/>
              </w:rPr>
            </w:pPr>
            <w:r w:rsidRPr="00187E9B">
              <w:rPr>
                <w:lang w:val="en-US"/>
              </w:rPr>
              <w:t>Updated design according to actual implementation</w:t>
            </w:r>
          </w:p>
        </w:tc>
      </w:tr>
      <w:tr w:rsidR="000F17E3" w:rsidRPr="00187E9B" w14:paraId="0B1D6BD9" w14:textId="77777777" w:rsidTr="00BA2586">
        <w:trPr>
          <w:cantSplit/>
        </w:trPr>
        <w:tc>
          <w:tcPr>
            <w:tcW w:w="591" w:type="pct"/>
            <w:tcBorders>
              <w:bottom w:val="single" w:sz="12" w:space="0" w:color="auto"/>
            </w:tcBorders>
            <w:shd w:val="clear" w:color="auto" w:fill="auto"/>
          </w:tcPr>
          <w:p w14:paraId="34426CE4" w14:textId="02BF29D2" w:rsidR="000F17E3" w:rsidRPr="00187E9B" w:rsidRDefault="000F17E3" w:rsidP="004C0001">
            <w:pPr>
              <w:pStyle w:val="E-TableText"/>
              <w:rPr>
                <w:lang w:val="en-US"/>
              </w:rPr>
            </w:pPr>
            <w:r w:rsidRPr="00187E9B">
              <w:rPr>
                <w:lang w:val="en-US"/>
              </w:rPr>
              <w:t>2.3</w:t>
            </w:r>
          </w:p>
        </w:tc>
        <w:tc>
          <w:tcPr>
            <w:tcW w:w="988" w:type="pct"/>
            <w:tcBorders>
              <w:bottom w:val="single" w:sz="12" w:space="0" w:color="auto"/>
            </w:tcBorders>
          </w:tcPr>
          <w:p w14:paraId="735835F3" w14:textId="7AB4036D" w:rsidR="000F17E3" w:rsidRPr="00187E9B" w:rsidRDefault="000F17E3" w:rsidP="004C0001">
            <w:pPr>
              <w:pStyle w:val="E-TableText"/>
              <w:rPr>
                <w:lang w:val="en-US"/>
              </w:rPr>
            </w:pPr>
            <w:r w:rsidRPr="00187E9B">
              <w:rPr>
                <w:lang w:val="en-US"/>
              </w:rPr>
              <w:t>2016-07-20</w:t>
            </w:r>
          </w:p>
        </w:tc>
        <w:tc>
          <w:tcPr>
            <w:tcW w:w="3421" w:type="pct"/>
            <w:tcBorders>
              <w:bottom w:val="single" w:sz="12" w:space="0" w:color="auto"/>
            </w:tcBorders>
            <w:shd w:val="clear" w:color="auto" w:fill="auto"/>
          </w:tcPr>
          <w:p w14:paraId="1A1AA44A" w14:textId="3FF16D8B" w:rsidR="000F17E3" w:rsidRPr="00187E9B" w:rsidRDefault="000F17E3" w:rsidP="000F17E3">
            <w:pPr>
              <w:pStyle w:val="E-TableText"/>
              <w:rPr>
                <w:lang w:val="en-US"/>
              </w:rPr>
            </w:pPr>
            <w:r w:rsidRPr="00187E9B">
              <w:rPr>
                <w:lang w:val="en-US"/>
              </w:rPr>
              <w:t>Rewritten section 3.4.1 to correctly describe the RESTful interface.</w:t>
            </w:r>
          </w:p>
        </w:tc>
      </w:tr>
    </w:tbl>
    <w:p w14:paraId="09BCF7D6" w14:textId="77777777" w:rsidR="00BA2586" w:rsidRPr="00187E9B" w:rsidRDefault="00BA2586">
      <w:pPr>
        <w:spacing w:before="0" w:after="0"/>
        <w:rPr>
          <w:lang w:val="en-US"/>
        </w:rPr>
      </w:pPr>
    </w:p>
    <w:p w14:paraId="317C8F94" w14:textId="77777777" w:rsidR="00BA2586" w:rsidRPr="00187E9B" w:rsidRDefault="00BA2586">
      <w:pPr>
        <w:spacing w:before="0" w:after="0"/>
        <w:rPr>
          <w:lang w:val="en-US"/>
        </w:rPr>
      </w:pPr>
    </w:p>
    <w:p w14:paraId="129CFB82" w14:textId="77777777" w:rsidR="000E0319" w:rsidRPr="00187E9B" w:rsidRDefault="000E0319">
      <w:pPr>
        <w:spacing w:before="0" w:after="0"/>
        <w:rPr>
          <w:b/>
          <w:caps/>
          <w:szCs w:val="20"/>
          <w:lang w:val="en-US" w:eastAsia="en-US"/>
        </w:rPr>
      </w:pPr>
      <w:r w:rsidRPr="00187E9B">
        <w:rPr>
          <w:lang w:val="en-US"/>
        </w:rPr>
        <w:br w:type="page"/>
      </w:r>
    </w:p>
    <w:p w14:paraId="2B695C6E" w14:textId="77777777" w:rsidR="00C70F88" w:rsidRPr="00187E9B" w:rsidRDefault="00C70F88" w:rsidP="00C70F88">
      <w:pPr>
        <w:pStyle w:val="E-Heading1"/>
        <w:pageBreakBefore/>
        <w:rPr>
          <w:lang w:val="en-US"/>
        </w:rPr>
      </w:pPr>
      <w:bookmarkStart w:id="1" w:name="_Toc456854603"/>
      <w:r w:rsidRPr="00187E9B">
        <w:rPr>
          <w:lang w:val="en-US"/>
        </w:rPr>
        <w:lastRenderedPageBreak/>
        <w:t>Summary</w:t>
      </w:r>
      <w:bookmarkEnd w:id="0"/>
      <w:bookmarkEnd w:id="1"/>
    </w:p>
    <w:p w14:paraId="28A525AD" w14:textId="69406AEE" w:rsidR="00C1081B" w:rsidRPr="00187E9B" w:rsidRDefault="002575F4" w:rsidP="002C6D2C">
      <w:pPr>
        <w:rPr>
          <w:lang w:val="en-US"/>
        </w:rPr>
      </w:pPr>
      <w:r w:rsidRPr="00187E9B">
        <w:rPr>
          <w:lang w:val="en-US" w:eastAsia="en-US"/>
        </w:rPr>
        <w:t xml:space="preserve">The CCDB is an application to hold ESS </w:t>
      </w:r>
      <w:r w:rsidR="00087679" w:rsidRPr="00187E9B">
        <w:rPr>
          <w:lang w:val="en-US" w:eastAsia="en-US"/>
        </w:rPr>
        <w:t xml:space="preserve">controls </w:t>
      </w:r>
      <w:r w:rsidRPr="00187E9B">
        <w:rPr>
          <w:lang w:val="en-US" w:eastAsia="en-US"/>
        </w:rPr>
        <w:t xml:space="preserve">configuration data; in particular static data required </w:t>
      </w:r>
      <w:r w:rsidRPr="00187E9B">
        <w:rPr>
          <w:lang w:val="en-US"/>
        </w:rPr>
        <w:t>to install and maintain the equipment in the scope of the ICS service agreements.</w:t>
      </w:r>
      <w:r w:rsidR="007812F8" w:rsidRPr="00187E9B">
        <w:rPr>
          <w:lang w:val="en-US"/>
        </w:rPr>
        <w:t xml:space="preserve"> It will contain information on the devices that play a role in the Integrated control system, which means at least all devices that will have EPICS signals, devices that control them, and also devices and other entities that are conceptually important to the application users.</w:t>
      </w:r>
    </w:p>
    <w:p w14:paraId="62A31EA9" w14:textId="77777777" w:rsidR="00C1081B" w:rsidRPr="00187E9B" w:rsidRDefault="00C1081B" w:rsidP="00F24EEE">
      <w:pPr>
        <w:pStyle w:val="E-Unnumbered"/>
        <w:rPr>
          <w:lang w:val="en-US"/>
        </w:rPr>
      </w:pPr>
      <w:r w:rsidRPr="00187E9B">
        <w:rPr>
          <w:lang w:val="en-US"/>
        </w:rPr>
        <w:lastRenderedPageBreak/>
        <w:t>Table of Contents</w:t>
      </w:r>
    </w:p>
    <w:bookmarkStart w:id="2" w:name="_Toc143662922"/>
    <w:p w14:paraId="45A4A080" w14:textId="77777777" w:rsidR="00E0133C" w:rsidRPr="00187E9B" w:rsidRDefault="002B29A9">
      <w:pPr>
        <w:pStyle w:val="TOC1"/>
        <w:rPr>
          <w:rFonts w:asciiTheme="minorHAnsi" w:eastAsiaTheme="minorEastAsia" w:hAnsiTheme="minorHAnsi" w:cstheme="minorBidi"/>
          <w:b w:val="0"/>
          <w:bCs w:val="0"/>
          <w:szCs w:val="22"/>
          <w:lang w:val="en-US" w:eastAsia="en-US"/>
        </w:rPr>
      </w:pPr>
      <w:r w:rsidRPr="00187E9B">
        <w:rPr>
          <w:lang w:val="en-US"/>
        </w:rPr>
        <w:fldChar w:fldCharType="begin"/>
      </w:r>
      <w:r w:rsidR="00216F3B" w:rsidRPr="00187E9B">
        <w:rPr>
          <w:lang w:val="en-US"/>
        </w:rPr>
        <w:instrText xml:space="preserve"> TOC  \O 1-4, \T"E-HEADING 1,5,E-HEADING 2,6,E-HEADING 3,7,E-HEADING 4,8" </w:instrText>
      </w:r>
      <w:r w:rsidRPr="00187E9B">
        <w:rPr>
          <w:lang w:val="en-US"/>
        </w:rPr>
        <w:fldChar w:fldCharType="separate"/>
      </w:r>
      <w:r w:rsidR="00E0133C" w:rsidRPr="00187E9B">
        <w:rPr>
          <w:lang w:val="en-US"/>
        </w:rPr>
        <w:t>Summary</w:t>
      </w:r>
      <w:r w:rsidR="00E0133C" w:rsidRPr="00187E9B">
        <w:rPr>
          <w:lang w:val="en-US"/>
        </w:rPr>
        <w:tab/>
      </w:r>
      <w:r w:rsidR="00E0133C" w:rsidRPr="00187E9B">
        <w:rPr>
          <w:lang w:val="en-US"/>
        </w:rPr>
        <w:fldChar w:fldCharType="begin"/>
      </w:r>
      <w:r w:rsidR="00E0133C" w:rsidRPr="00187E9B">
        <w:rPr>
          <w:lang w:val="en-US"/>
        </w:rPr>
        <w:instrText xml:space="preserve"> PAGEREF _Toc456854603 \h </w:instrText>
      </w:r>
      <w:r w:rsidR="00E0133C" w:rsidRPr="00187E9B">
        <w:rPr>
          <w:lang w:val="en-US"/>
        </w:rPr>
      </w:r>
      <w:r w:rsidR="00E0133C" w:rsidRPr="00187E9B">
        <w:rPr>
          <w:lang w:val="en-US"/>
        </w:rPr>
        <w:fldChar w:fldCharType="separate"/>
      </w:r>
      <w:r w:rsidR="00E0133C" w:rsidRPr="00187E9B">
        <w:rPr>
          <w:lang w:val="en-US"/>
        </w:rPr>
        <w:t>3</w:t>
      </w:r>
      <w:r w:rsidR="00E0133C" w:rsidRPr="00187E9B">
        <w:rPr>
          <w:lang w:val="en-US"/>
        </w:rPr>
        <w:fldChar w:fldCharType="end"/>
      </w:r>
    </w:p>
    <w:p w14:paraId="57AE2677" w14:textId="77777777" w:rsidR="00E0133C" w:rsidRPr="00187E9B" w:rsidRDefault="00E0133C">
      <w:pPr>
        <w:pStyle w:val="TOC1"/>
        <w:rPr>
          <w:rFonts w:asciiTheme="minorHAnsi" w:eastAsiaTheme="minorEastAsia" w:hAnsiTheme="minorHAnsi" w:cstheme="minorBidi"/>
          <w:b w:val="0"/>
          <w:bCs w:val="0"/>
          <w:szCs w:val="22"/>
          <w:lang w:val="en-US" w:eastAsia="en-US"/>
        </w:rPr>
      </w:pPr>
      <w:r w:rsidRPr="00187E9B">
        <w:rPr>
          <w:lang w:val="en-US"/>
        </w:rPr>
        <w:t>List of Tables</w:t>
      </w:r>
      <w:r w:rsidRPr="00187E9B">
        <w:rPr>
          <w:lang w:val="en-US"/>
        </w:rPr>
        <w:tab/>
      </w:r>
      <w:r w:rsidRPr="00187E9B">
        <w:rPr>
          <w:lang w:val="en-US"/>
        </w:rPr>
        <w:fldChar w:fldCharType="begin"/>
      </w:r>
      <w:r w:rsidRPr="00187E9B">
        <w:rPr>
          <w:lang w:val="en-US"/>
        </w:rPr>
        <w:instrText xml:space="preserve"> PAGEREF _Toc456854604 \h </w:instrText>
      </w:r>
      <w:r w:rsidRPr="00187E9B">
        <w:rPr>
          <w:lang w:val="en-US"/>
        </w:rPr>
      </w:r>
      <w:r w:rsidRPr="00187E9B">
        <w:rPr>
          <w:lang w:val="en-US"/>
        </w:rPr>
        <w:fldChar w:fldCharType="separate"/>
      </w:r>
      <w:r w:rsidRPr="00187E9B">
        <w:rPr>
          <w:lang w:val="en-US"/>
        </w:rPr>
        <w:t>6</w:t>
      </w:r>
      <w:r w:rsidRPr="00187E9B">
        <w:rPr>
          <w:lang w:val="en-US"/>
        </w:rPr>
        <w:fldChar w:fldCharType="end"/>
      </w:r>
    </w:p>
    <w:p w14:paraId="4F068683" w14:textId="77777777" w:rsidR="00E0133C" w:rsidRPr="00187E9B" w:rsidRDefault="00E0133C">
      <w:pPr>
        <w:pStyle w:val="TOC1"/>
        <w:rPr>
          <w:rFonts w:asciiTheme="minorHAnsi" w:eastAsiaTheme="minorEastAsia" w:hAnsiTheme="minorHAnsi" w:cstheme="minorBidi"/>
          <w:b w:val="0"/>
          <w:bCs w:val="0"/>
          <w:szCs w:val="22"/>
          <w:lang w:val="en-US" w:eastAsia="en-US"/>
        </w:rPr>
      </w:pPr>
      <w:r w:rsidRPr="00187E9B">
        <w:rPr>
          <w:lang w:val="en-US"/>
        </w:rPr>
        <w:t>List of Figures</w:t>
      </w:r>
      <w:r w:rsidRPr="00187E9B">
        <w:rPr>
          <w:lang w:val="en-US"/>
        </w:rPr>
        <w:tab/>
      </w:r>
      <w:r w:rsidRPr="00187E9B">
        <w:rPr>
          <w:lang w:val="en-US"/>
        </w:rPr>
        <w:fldChar w:fldCharType="begin"/>
      </w:r>
      <w:r w:rsidRPr="00187E9B">
        <w:rPr>
          <w:lang w:val="en-US"/>
        </w:rPr>
        <w:instrText xml:space="preserve"> PAGEREF _Toc456854605 \h </w:instrText>
      </w:r>
      <w:r w:rsidRPr="00187E9B">
        <w:rPr>
          <w:lang w:val="en-US"/>
        </w:rPr>
      </w:r>
      <w:r w:rsidRPr="00187E9B">
        <w:rPr>
          <w:lang w:val="en-US"/>
        </w:rPr>
        <w:fldChar w:fldCharType="separate"/>
      </w:r>
      <w:r w:rsidRPr="00187E9B">
        <w:rPr>
          <w:lang w:val="en-US"/>
        </w:rPr>
        <w:t>7</w:t>
      </w:r>
      <w:r w:rsidRPr="00187E9B">
        <w:rPr>
          <w:lang w:val="en-US"/>
        </w:rPr>
        <w:fldChar w:fldCharType="end"/>
      </w:r>
    </w:p>
    <w:p w14:paraId="48631CEA" w14:textId="77777777" w:rsidR="00E0133C" w:rsidRPr="00187E9B" w:rsidRDefault="00E0133C">
      <w:pPr>
        <w:pStyle w:val="TOC1"/>
        <w:rPr>
          <w:rFonts w:asciiTheme="minorHAnsi" w:eastAsiaTheme="minorEastAsia" w:hAnsiTheme="minorHAnsi" w:cstheme="minorBidi"/>
          <w:b w:val="0"/>
          <w:bCs w:val="0"/>
          <w:szCs w:val="22"/>
          <w:lang w:val="en-US" w:eastAsia="en-US"/>
        </w:rPr>
      </w:pPr>
      <w:r w:rsidRPr="00187E9B">
        <w:rPr>
          <w:lang w:val="en-US"/>
        </w:rPr>
        <w:t>List of Abbreviations</w:t>
      </w:r>
      <w:r w:rsidRPr="00187E9B">
        <w:rPr>
          <w:lang w:val="en-US"/>
        </w:rPr>
        <w:tab/>
      </w:r>
      <w:r w:rsidRPr="00187E9B">
        <w:rPr>
          <w:lang w:val="en-US"/>
        </w:rPr>
        <w:fldChar w:fldCharType="begin"/>
      </w:r>
      <w:r w:rsidRPr="00187E9B">
        <w:rPr>
          <w:lang w:val="en-US"/>
        </w:rPr>
        <w:instrText xml:space="preserve"> PAGEREF _Toc456854606 \h </w:instrText>
      </w:r>
      <w:r w:rsidRPr="00187E9B">
        <w:rPr>
          <w:lang w:val="en-US"/>
        </w:rPr>
      </w:r>
      <w:r w:rsidRPr="00187E9B">
        <w:rPr>
          <w:lang w:val="en-US"/>
        </w:rPr>
        <w:fldChar w:fldCharType="separate"/>
      </w:r>
      <w:r w:rsidRPr="00187E9B">
        <w:rPr>
          <w:lang w:val="en-US"/>
        </w:rPr>
        <w:t>9</w:t>
      </w:r>
      <w:r w:rsidRPr="00187E9B">
        <w:rPr>
          <w:lang w:val="en-US"/>
        </w:rPr>
        <w:fldChar w:fldCharType="end"/>
      </w:r>
    </w:p>
    <w:p w14:paraId="1D59283C" w14:textId="77777777" w:rsidR="00E0133C" w:rsidRPr="00187E9B" w:rsidRDefault="00E0133C">
      <w:pPr>
        <w:pStyle w:val="TOC1"/>
        <w:rPr>
          <w:rFonts w:asciiTheme="minorHAnsi" w:eastAsiaTheme="minorEastAsia" w:hAnsiTheme="minorHAnsi" w:cstheme="minorBidi"/>
          <w:b w:val="0"/>
          <w:bCs w:val="0"/>
          <w:szCs w:val="22"/>
          <w:lang w:val="en-US" w:eastAsia="en-US"/>
        </w:rPr>
      </w:pPr>
      <w:r w:rsidRPr="00187E9B">
        <w:rPr>
          <w:lang w:val="en-US"/>
        </w:rPr>
        <w:t>1.</w:t>
      </w:r>
      <w:r w:rsidRPr="00187E9B">
        <w:rPr>
          <w:rFonts w:asciiTheme="minorHAnsi" w:eastAsiaTheme="minorEastAsia" w:hAnsiTheme="minorHAnsi" w:cstheme="minorBidi"/>
          <w:b w:val="0"/>
          <w:bCs w:val="0"/>
          <w:szCs w:val="22"/>
          <w:lang w:val="en-US" w:eastAsia="en-US"/>
        </w:rPr>
        <w:tab/>
      </w:r>
      <w:r w:rsidRPr="00187E9B">
        <w:rPr>
          <w:lang w:val="en-US"/>
        </w:rPr>
        <w:t>Introduction</w:t>
      </w:r>
      <w:r w:rsidRPr="00187E9B">
        <w:rPr>
          <w:lang w:val="en-US"/>
        </w:rPr>
        <w:tab/>
      </w:r>
      <w:r w:rsidRPr="00187E9B">
        <w:rPr>
          <w:lang w:val="en-US"/>
        </w:rPr>
        <w:fldChar w:fldCharType="begin"/>
      </w:r>
      <w:r w:rsidRPr="00187E9B">
        <w:rPr>
          <w:lang w:val="en-US"/>
        </w:rPr>
        <w:instrText xml:space="preserve"> PAGEREF _Toc456854607 \h </w:instrText>
      </w:r>
      <w:r w:rsidRPr="00187E9B">
        <w:rPr>
          <w:lang w:val="en-US"/>
        </w:rPr>
      </w:r>
      <w:r w:rsidRPr="00187E9B">
        <w:rPr>
          <w:lang w:val="en-US"/>
        </w:rPr>
        <w:fldChar w:fldCharType="separate"/>
      </w:r>
      <w:r w:rsidRPr="00187E9B">
        <w:rPr>
          <w:lang w:val="en-US"/>
        </w:rPr>
        <w:t>10</w:t>
      </w:r>
      <w:r w:rsidRPr="00187E9B">
        <w:rPr>
          <w:lang w:val="en-US"/>
        </w:rPr>
        <w:fldChar w:fldCharType="end"/>
      </w:r>
    </w:p>
    <w:p w14:paraId="00693681" w14:textId="77777777" w:rsidR="00E0133C" w:rsidRPr="00187E9B" w:rsidRDefault="00E0133C">
      <w:pPr>
        <w:pStyle w:val="TOC1"/>
        <w:rPr>
          <w:rFonts w:asciiTheme="minorHAnsi" w:eastAsiaTheme="minorEastAsia" w:hAnsiTheme="minorHAnsi" w:cstheme="minorBidi"/>
          <w:b w:val="0"/>
          <w:bCs w:val="0"/>
          <w:szCs w:val="22"/>
          <w:lang w:val="en-US" w:eastAsia="en-US"/>
        </w:rPr>
      </w:pPr>
      <w:r w:rsidRPr="00187E9B">
        <w:rPr>
          <w:lang w:val="en-US"/>
        </w:rPr>
        <w:t>2.</w:t>
      </w:r>
      <w:r w:rsidRPr="00187E9B">
        <w:rPr>
          <w:rFonts w:asciiTheme="minorHAnsi" w:eastAsiaTheme="minorEastAsia" w:hAnsiTheme="minorHAnsi" w:cstheme="minorBidi"/>
          <w:b w:val="0"/>
          <w:bCs w:val="0"/>
          <w:szCs w:val="22"/>
          <w:lang w:val="en-US" w:eastAsia="en-US"/>
        </w:rPr>
        <w:tab/>
      </w:r>
      <w:r w:rsidRPr="00187E9B">
        <w:rPr>
          <w:lang w:val="en-US"/>
        </w:rPr>
        <w:t>Architecture</w:t>
      </w:r>
      <w:r w:rsidRPr="00187E9B">
        <w:rPr>
          <w:lang w:val="en-US"/>
        </w:rPr>
        <w:tab/>
      </w:r>
      <w:r w:rsidRPr="00187E9B">
        <w:rPr>
          <w:lang w:val="en-US"/>
        </w:rPr>
        <w:fldChar w:fldCharType="begin"/>
      </w:r>
      <w:r w:rsidRPr="00187E9B">
        <w:rPr>
          <w:lang w:val="en-US"/>
        </w:rPr>
        <w:instrText xml:space="preserve"> PAGEREF _Toc456854608 \h </w:instrText>
      </w:r>
      <w:r w:rsidRPr="00187E9B">
        <w:rPr>
          <w:lang w:val="en-US"/>
        </w:rPr>
      </w:r>
      <w:r w:rsidRPr="00187E9B">
        <w:rPr>
          <w:lang w:val="en-US"/>
        </w:rPr>
        <w:fldChar w:fldCharType="separate"/>
      </w:r>
      <w:r w:rsidRPr="00187E9B">
        <w:rPr>
          <w:lang w:val="en-US"/>
        </w:rPr>
        <w:t>10</w:t>
      </w:r>
      <w:r w:rsidRPr="00187E9B">
        <w:rPr>
          <w:lang w:val="en-US"/>
        </w:rPr>
        <w:fldChar w:fldCharType="end"/>
      </w:r>
    </w:p>
    <w:p w14:paraId="5F5CA8E3" w14:textId="77777777" w:rsidR="00E0133C" w:rsidRPr="00187E9B" w:rsidRDefault="00E0133C">
      <w:pPr>
        <w:pStyle w:val="TOC1"/>
        <w:rPr>
          <w:rFonts w:asciiTheme="minorHAnsi" w:eastAsiaTheme="minorEastAsia" w:hAnsiTheme="minorHAnsi" w:cstheme="minorBidi"/>
          <w:b w:val="0"/>
          <w:bCs w:val="0"/>
          <w:szCs w:val="22"/>
          <w:lang w:val="en-US" w:eastAsia="en-US"/>
        </w:rPr>
      </w:pPr>
      <w:r w:rsidRPr="00187E9B">
        <w:rPr>
          <w:lang w:val="en-US"/>
        </w:rPr>
        <w:t>3.</w:t>
      </w:r>
      <w:r w:rsidRPr="00187E9B">
        <w:rPr>
          <w:rFonts w:asciiTheme="minorHAnsi" w:eastAsiaTheme="minorEastAsia" w:hAnsiTheme="minorHAnsi" w:cstheme="minorBidi"/>
          <w:b w:val="0"/>
          <w:bCs w:val="0"/>
          <w:szCs w:val="22"/>
          <w:lang w:val="en-US" w:eastAsia="en-US"/>
        </w:rPr>
        <w:tab/>
      </w:r>
      <w:r w:rsidRPr="00187E9B">
        <w:rPr>
          <w:lang w:val="en-US"/>
        </w:rPr>
        <w:t>Design</w:t>
      </w:r>
      <w:r w:rsidRPr="00187E9B">
        <w:rPr>
          <w:lang w:val="en-US"/>
        </w:rPr>
        <w:tab/>
      </w:r>
      <w:r w:rsidRPr="00187E9B">
        <w:rPr>
          <w:lang w:val="en-US"/>
        </w:rPr>
        <w:fldChar w:fldCharType="begin"/>
      </w:r>
      <w:r w:rsidRPr="00187E9B">
        <w:rPr>
          <w:lang w:val="en-US"/>
        </w:rPr>
        <w:instrText xml:space="preserve"> PAGEREF _Toc456854609 \h </w:instrText>
      </w:r>
      <w:r w:rsidRPr="00187E9B">
        <w:rPr>
          <w:lang w:val="en-US"/>
        </w:rPr>
      </w:r>
      <w:r w:rsidRPr="00187E9B">
        <w:rPr>
          <w:lang w:val="en-US"/>
        </w:rPr>
        <w:fldChar w:fldCharType="separate"/>
      </w:r>
      <w:r w:rsidRPr="00187E9B">
        <w:rPr>
          <w:lang w:val="en-US"/>
        </w:rPr>
        <w:t>12</w:t>
      </w:r>
      <w:r w:rsidRPr="00187E9B">
        <w:rPr>
          <w:lang w:val="en-US"/>
        </w:rPr>
        <w:fldChar w:fldCharType="end"/>
      </w:r>
    </w:p>
    <w:p w14:paraId="00C7E4E3" w14:textId="77777777" w:rsidR="00E0133C" w:rsidRPr="00187E9B" w:rsidRDefault="00E0133C">
      <w:pPr>
        <w:pStyle w:val="TOC2"/>
        <w:rPr>
          <w:rFonts w:asciiTheme="minorHAnsi" w:eastAsiaTheme="minorEastAsia" w:hAnsiTheme="minorHAnsi" w:cstheme="minorBidi"/>
          <w:iCs w:val="0"/>
          <w:szCs w:val="22"/>
          <w:lang w:val="en-US" w:eastAsia="en-US"/>
        </w:rPr>
      </w:pPr>
      <w:r w:rsidRPr="00187E9B">
        <w:rPr>
          <w:lang w:val="en-US"/>
        </w:rPr>
        <w:t>3.1</w:t>
      </w:r>
      <w:r w:rsidRPr="00187E9B">
        <w:rPr>
          <w:rFonts w:asciiTheme="minorHAnsi" w:eastAsiaTheme="minorEastAsia" w:hAnsiTheme="minorHAnsi" w:cstheme="minorBidi"/>
          <w:iCs w:val="0"/>
          <w:szCs w:val="22"/>
          <w:lang w:val="en-US" w:eastAsia="en-US"/>
        </w:rPr>
        <w:tab/>
      </w:r>
      <w:r w:rsidRPr="00187E9B">
        <w:rPr>
          <w:lang w:val="en-US"/>
        </w:rPr>
        <w:t>Database</w:t>
      </w:r>
      <w:r w:rsidRPr="00187E9B">
        <w:rPr>
          <w:lang w:val="en-US"/>
        </w:rPr>
        <w:tab/>
      </w:r>
      <w:r w:rsidRPr="00187E9B">
        <w:rPr>
          <w:lang w:val="en-US"/>
        </w:rPr>
        <w:fldChar w:fldCharType="begin"/>
      </w:r>
      <w:r w:rsidRPr="00187E9B">
        <w:rPr>
          <w:lang w:val="en-US"/>
        </w:rPr>
        <w:instrText xml:space="preserve"> PAGEREF _Toc456854610 \h </w:instrText>
      </w:r>
      <w:r w:rsidRPr="00187E9B">
        <w:rPr>
          <w:lang w:val="en-US"/>
        </w:rPr>
      </w:r>
      <w:r w:rsidRPr="00187E9B">
        <w:rPr>
          <w:lang w:val="en-US"/>
        </w:rPr>
        <w:fldChar w:fldCharType="separate"/>
      </w:r>
      <w:r w:rsidRPr="00187E9B">
        <w:rPr>
          <w:lang w:val="en-US"/>
        </w:rPr>
        <w:t>12</w:t>
      </w:r>
      <w:r w:rsidRPr="00187E9B">
        <w:rPr>
          <w:lang w:val="en-US"/>
        </w:rPr>
        <w:fldChar w:fldCharType="end"/>
      </w:r>
    </w:p>
    <w:p w14:paraId="0FA480DB"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3.1.1</w:t>
      </w:r>
      <w:r w:rsidRPr="00187E9B">
        <w:rPr>
          <w:rFonts w:asciiTheme="minorHAnsi" w:eastAsiaTheme="minorEastAsia" w:hAnsiTheme="minorHAnsi" w:cstheme="minorBidi"/>
          <w:szCs w:val="22"/>
          <w:lang w:val="en-US" w:eastAsia="en-US"/>
        </w:rPr>
        <w:tab/>
      </w:r>
      <w:r w:rsidRPr="00187E9B">
        <w:rPr>
          <w:lang w:val="en-US"/>
        </w:rPr>
        <w:t>Change History</w:t>
      </w:r>
      <w:r w:rsidRPr="00187E9B">
        <w:rPr>
          <w:lang w:val="en-US"/>
        </w:rPr>
        <w:tab/>
      </w:r>
      <w:r w:rsidRPr="00187E9B">
        <w:rPr>
          <w:lang w:val="en-US"/>
        </w:rPr>
        <w:fldChar w:fldCharType="begin"/>
      </w:r>
      <w:r w:rsidRPr="00187E9B">
        <w:rPr>
          <w:lang w:val="en-US"/>
        </w:rPr>
        <w:instrText xml:space="preserve"> PAGEREF _Toc456854611 \h </w:instrText>
      </w:r>
      <w:r w:rsidRPr="00187E9B">
        <w:rPr>
          <w:lang w:val="en-US"/>
        </w:rPr>
      </w:r>
      <w:r w:rsidRPr="00187E9B">
        <w:rPr>
          <w:lang w:val="en-US"/>
        </w:rPr>
        <w:fldChar w:fldCharType="separate"/>
      </w:r>
      <w:r w:rsidRPr="00187E9B">
        <w:rPr>
          <w:lang w:val="en-US"/>
        </w:rPr>
        <w:t>12</w:t>
      </w:r>
      <w:r w:rsidRPr="00187E9B">
        <w:rPr>
          <w:lang w:val="en-US"/>
        </w:rPr>
        <w:fldChar w:fldCharType="end"/>
      </w:r>
    </w:p>
    <w:p w14:paraId="34F0015D"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3.1.2</w:t>
      </w:r>
      <w:r w:rsidRPr="00187E9B">
        <w:rPr>
          <w:rFonts w:asciiTheme="minorHAnsi" w:eastAsiaTheme="minorEastAsia" w:hAnsiTheme="minorHAnsi" w:cstheme="minorBidi"/>
          <w:szCs w:val="22"/>
          <w:lang w:val="en-US" w:eastAsia="en-US"/>
        </w:rPr>
        <w:tab/>
      </w:r>
      <w:r w:rsidRPr="00187E9B">
        <w:rPr>
          <w:lang w:val="en-US"/>
        </w:rPr>
        <w:t>Data Definitions</w:t>
      </w:r>
      <w:r w:rsidRPr="00187E9B">
        <w:rPr>
          <w:lang w:val="en-US"/>
        </w:rPr>
        <w:tab/>
      </w:r>
      <w:r w:rsidRPr="00187E9B">
        <w:rPr>
          <w:lang w:val="en-US"/>
        </w:rPr>
        <w:fldChar w:fldCharType="begin"/>
      </w:r>
      <w:r w:rsidRPr="00187E9B">
        <w:rPr>
          <w:lang w:val="en-US"/>
        </w:rPr>
        <w:instrText xml:space="preserve"> PAGEREF _Toc456854612 \h </w:instrText>
      </w:r>
      <w:r w:rsidRPr="00187E9B">
        <w:rPr>
          <w:lang w:val="en-US"/>
        </w:rPr>
      </w:r>
      <w:r w:rsidRPr="00187E9B">
        <w:rPr>
          <w:lang w:val="en-US"/>
        </w:rPr>
        <w:fldChar w:fldCharType="separate"/>
      </w:r>
      <w:r w:rsidRPr="00187E9B">
        <w:rPr>
          <w:lang w:val="en-US"/>
        </w:rPr>
        <w:t>13</w:t>
      </w:r>
      <w:r w:rsidRPr="00187E9B">
        <w:rPr>
          <w:lang w:val="en-US"/>
        </w:rPr>
        <w:fldChar w:fldCharType="end"/>
      </w:r>
    </w:p>
    <w:p w14:paraId="76712DC7"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3.1.3</w:t>
      </w:r>
      <w:r w:rsidRPr="00187E9B">
        <w:rPr>
          <w:rFonts w:asciiTheme="minorHAnsi" w:eastAsiaTheme="minorEastAsia" w:hAnsiTheme="minorHAnsi" w:cstheme="minorBidi"/>
          <w:szCs w:val="22"/>
          <w:lang w:val="en-US" w:eastAsia="en-US"/>
        </w:rPr>
        <w:tab/>
      </w:r>
      <w:r w:rsidRPr="00187E9B">
        <w:rPr>
          <w:lang w:val="en-US"/>
        </w:rPr>
        <w:t>Device Instances</w:t>
      </w:r>
      <w:r w:rsidRPr="00187E9B">
        <w:rPr>
          <w:lang w:val="en-US"/>
        </w:rPr>
        <w:tab/>
      </w:r>
      <w:r w:rsidRPr="00187E9B">
        <w:rPr>
          <w:lang w:val="en-US"/>
        </w:rPr>
        <w:fldChar w:fldCharType="begin"/>
      </w:r>
      <w:r w:rsidRPr="00187E9B">
        <w:rPr>
          <w:lang w:val="en-US"/>
        </w:rPr>
        <w:instrText xml:space="preserve"> PAGEREF _Toc456854613 \h </w:instrText>
      </w:r>
      <w:r w:rsidRPr="00187E9B">
        <w:rPr>
          <w:lang w:val="en-US"/>
        </w:rPr>
      </w:r>
      <w:r w:rsidRPr="00187E9B">
        <w:rPr>
          <w:lang w:val="en-US"/>
        </w:rPr>
        <w:fldChar w:fldCharType="separate"/>
      </w:r>
      <w:r w:rsidRPr="00187E9B">
        <w:rPr>
          <w:lang w:val="en-US"/>
        </w:rPr>
        <w:t>14</w:t>
      </w:r>
      <w:r w:rsidRPr="00187E9B">
        <w:rPr>
          <w:lang w:val="en-US"/>
        </w:rPr>
        <w:fldChar w:fldCharType="end"/>
      </w:r>
    </w:p>
    <w:p w14:paraId="6EF61D72"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3.1.4</w:t>
      </w:r>
      <w:r w:rsidRPr="00187E9B">
        <w:rPr>
          <w:rFonts w:asciiTheme="minorHAnsi" w:eastAsiaTheme="minorEastAsia" w:hAnsiTheme="minorHAnsi" w:cstheme="minorBidi"/>
          <w:szCs w:val="22"/>
          <w:lang w:val="en-US" w:eastAsia="en-US"/>
        </w:rPr>
        <w:tab/>
      </w:r>
      <w:r w:rsidRPr="00187E9B">
        <w:rPr>
          <w:lang w:val="en-US"/>
        </w:rPr>
        <w:t>Relationship</w:t>
      </w:r>
      <w:r w:rsidRPr="00187E9B">
        <w:rPr>
          <w:lang w:val="en-US"/>
        </w:rPr>
        <w:tab/>
      </w:r>
      <w:r w:rsidRPr="00187E9B">
        <w:rPr>
          <w:lang w:val="en-US"/>
        </w:rPr>
        <w:fldChar w:fldCharType="begin"/>
      </w:r>
      <w:r w:rsidRPr="00187E9B">
        <w:rPr>
          <w:lang w:val="en-US"/>
        </w:rPr>
        <w:instrText xml:space="preserve"> PAGEREF _Toc456854614 \h </w:instrText>
      </w:r>
      <w:r w:rsidRPr="00187E9B">
        <w:rPr>
          <w:lang w:val="en-US"/>
        </w:rPr>
      </w:r>
      <w:r w:rsidRPr="00187E9B">
        <w:rPr>
          <w:lang w:val="en-US"/>
        </w:rPr>
        <w:fldChar w:fldCharType="separate"/>
      </w:r>
      <w:r w:rsidRPr="00187E9B">
        <w:rPr>
          <w:lang w:val="en-US"/>
        </w:rPr>
        <w:t>14</w:t>
      </w:r>
      <w:r w:rsidRPr="00187E9B">
        <w:rPr>
          <w:lang w:val="en-US"/>
        </w:rPr>
        <w:fldChar w:fldCharType="end"/>
      </w:r>
    </w:p>
    <w:p w14:paraId="72D48118"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3.1.5</w:t>
      </w:r>
      <w:r w:rsidRPr="00187E9B">
        <w:rPr>
          <w:rFonts w:asciiTheme="minorHAnsi" w:eastAsiaTheme="minorEastAsia" w:hAnsiTheme="minorHAnsi" w:cstheme="minorBidi"/>
          <w:szCs w:val="22"/>
          <w:lang w:val="en-US" w:eastAsia="en-US"/>
        </w:rPr>
        <w:tab/>
      </w:r>
      <w:r w:rsidRPr="00187E9B">
        <w:rPr>
          <w:lang w:val="en-US"/>
        </w:rPr>
        <w:t>Device Types</w:t>
      </w:r>
      <w:r w:rsidRPr="00187E9B">
        <w:rPr>
          <w:lang w:val="en-US"/>
        </w:rPr>
        <w:tab/>
      </w:r>
      <w:r w:rsidRPr="00187E9B">
        <w:rPr>
          <w:lang w:val="en-US"/>
        </w:rPr>
        <w:fldChar w:fldCharType="begin"/>
      </w:r>
      <w:r w:rsidRPr="00187E9B">
        <w:rPr>
          <w:lang w:val="en-US"/>
        </w:rPr>
        <w:instrText xml:space="preserve"> PAGEREF _Toc456854615 \h </w:instrText>
      </w:r>
      <w:r w:rsidRPr="00187E9B">
        <w:rPr>
          <w:lang w:val="en-US"/>
        </w:rPr>
      </w:r>
      <w:r w:rsidRPr="00187E9B">
        <w:rPr>
          <w:lang w:val="en-US"/>
        </w:rPr>
        <w:fldChar w:fldCharType="separate"/>
      </w:r>
      <w:r w:rsidRPr="00187E9B">
        <w:rPr>
          <w:lang w:val="en-US"/>
        </w:rPr>
        <w:t>14</w:t>
      </w:r>
      <w:r w:rsidRPr="00187E9B">
        <w:rPr>
          <w:lang w:val="en-US"/>
        </w:rPr>
        <w:fldChar w:fldCharType="end"/>
      </w:r>
    </w:p>
    <w:p w14:paraId="5D695819"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3.1.6</w:t>
      </w:r>
      <w:r w:rsidRPr="00187E9B">
        <w:rPr>
          <w:rFonts w:asciiTheme="minorHAnsi" w:eastAsiaTheme="minorEastAsia" w:hAnsiTheme="minorHAnsi" w:cstheme="minorBidi"/>
          <w:szCs w:val="22"/>
          <w:lang w:val="en-US" w:eastAsia="en-US"/>
        </w:rPr>
        <w:tab/>
      </w:r>
      <w:r w:rsidRPr="00187E9B">
        <w:rPr>
          <w:lang w:val="en-US"/>
        </w:rPr>
        <w:t>Data Definition Details</w:t>
      </w:r>
      <w:r w:rsidRPr="00187E9B">
        <w:rPr>
          <w:lang w:val="en-US"/>
        </w:rPr>
        <w:tab/>
      </w:r>
      <w:r w:rsidRPr="00187E9B">
        <w:rPr>
          <w:lang w:val="en-US"/>
        </w:rPr>
        <w:fldChar w:fldCharType="begin"/>
      </w:r>
      <w:r w:rsidRPr="00187E9B">
        <w:rPr>
          <w:lang w:val="en-US"/>
        </w:rPr>
        <w:instrText xml:space="preserve"> PAGEREF _Toc456854616 \h </w:instrText>
      </w:r>
      <w:r w:rsidRPr="00187E9B">
        <w:rPr>
          <w:lang w:val="en-US"/>
        </w:rPr>
      </w:r>
      <w:r w:rsidRPr="00187E9B">
        <w:rPr>
          <w:lang w:val="en-US"/>
        </w:rPr>
        <w:fldChar w:fldCharType="separate"/>
      </w:r>
      <w:r w:rsidRPr="00187E9B">
        <w:rPr>
          <w:lang w:val="en-US"/>
        </w:rPr>
        <w:t>14</w:t>
      </w:r>
      <w:r w:rsidRPr="00187E9B">
        <w:rPr>
          <w:lang w:val="en-US"/>
        </w:rPr>
        <w:fldChar w:fldCharType="end"/>
      </w:r>
    </w:p>
    <w:p w14:paraId="2D65A3F4"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3.1.6.1</w:t>
      </w:r>
      <w:r w:rsidRPr="00187E9B">
        <w:rPr>
          <w:rFonts w:asciiTheme="minorHAnsi" w:eastAsiaTheme="minorEastAsia" w:hAnsiTheme="minorHAnsi" w:cstheme="minorBidi"/>
          <w:szCs w:val="22"/>
          <w:lang w:val="en-US" w:eastAsia="en-US"/>
        </w:rPr>
        <w:tab/>
      </w:r>
      <w:r w:rsidRPr="00187E9B">
        <w:rPr>
          <w:lang w:val="en-US"/>
        </w:rPr>
        <w:t>Units</w:t>
      </w:r>
      <w:r w:rsidRPr="00187E9B">
        <w:rPr>
          <w:lang w:val="en-US"/>
        </w:rPr>
        <w:tab/>
      </w:r>
      <w:r w:rsidRPr="00187E9B">
        <w:rPr>
          <w:lang w:val="en-US"/>
        </w:rPr>
        <w:fldChar w:fldCharType="begin"/>
      </w:r>
      <w:r w:rsidRPr="00187E9B">
        <w:rPr>
          <w:lang w:val="en-US"/>
        </w:rPr>
        <w:instrText xml:space="preserve"> PAGEREF _Toc456854617 \h </w:instrText>
      </w:r>
      <w:r w:rsidRPr="00187E9B">
        <w:rPr>
          <w:lang w:val="en-US"/>
        </w:rPr>
      </w:r>
      <w:r w:rsidRPr="00187E9B">
        <w:rPr>
          <w:lang w:val="en-US"/>
        </w:rPr>
        <w:fldChar w:fldCharType="separate"/>
      </w:r>
      <w:r w:rsidRPr="00187E9B">
        <w:rPr>
          <w:lang w:val="en-US"/>
        </w:rPr>
        <w:t>15</w:t>
      </w:r>
      <w:r w:rsidRPr="00187E9B">
        <w:rPr>
          <w:lang w:val="en-US"/>
        </w:rPr>
        <w:fldChar w:fldCharType="end"/>
      </w:r>
    </w:p>
    <w:p w14:paraId="2F4F9E8F"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3.1.6.2</w:t>
      </w:r>
      <w:r w:rsidRPr="00187E9B">
        <w:rPr>
          <w:rFonts w:asciiTheme="minorHAnsi" w:eastAsiaTheme="minorEastAsia" w:hAnsiTheme="minorHAnsi" w:cstheme="minorBidi"/>
          <w:szCs w:val="22"/>
          <w:lang w:val="en-US" w:eastAsia="en-US"/>
        </w:rPr>
        <w:tab/>
      </w:r>
      <w:r w:rsidRPr="00187E9B">
        <w:rPr>
          <w:lang w:val="en-US"/>
        </w:rPr>
        <w:t>Enumerations</w:t>
      </w:r>
      <w:r w:rsidRPr="00187E9B">
        <w:rPr>
          <w:lang w:val="en-US"/>
        </w:rPr>
        <w:tab/>
      </w:r>
      <w:r w:rsidRPr="00187E9B">
        <w:rPr>
          <w:lang w:val="en-US"/>
        </w:rPr>
        <w:fldChar w:fldCharType="begin"/>
      </w:r>
      <w:r w:rsidRPr="00187E9B">
        <w:rPr>
          <w:lang w:val="en-US"/>
        </w:rPr>
        <w:instrText xml:space="preserve"> PAGEREF _Toc456854618 \h </w:instrText>
      </w:r>
      <w:r w:rsidRPr="00187E9B">
        <w:rPr>
          <w:lang w:val="en-US"/>
        </w:rPr>
      </w:r>
      <w:r w:rsidRPr="00187E9B">
        <w:rPr>
          <w:lang w:val="en-US"/>
        </w:rPr>
        <w:fldChar w:fldCharType="separate"/>
      </w:r>
      <w:r w:rsidRPr="00187E9B">
        <w:rPr>
          <w:lang w:val="en-US"/>
        </w:rPr>
        <w:t>15</w:t>
      </w:r>
      <w:r w:rsidRPr="00187E9B">
        <w:rPr>
          <w:lang w:val="en-US"/>
        </w:rPr>
        <w:fldChar w:fldCharType="end"/>
      </w:r>
    </w:p>
    <w:p w14:paraId="1C82A267"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3.1.6.3</w:t>
      </w:r>
      <w:r w:rsidRPr="00187E9B">
        <w:rPr>
          <w:rFonts w:asciiTheme="minorHAnsi" w:eastAsiaTheme="minorEastAsia" w:hAnsiTheme="minorHAnsi" w:cstheme="minorBidi"/>
          <w:szCs w:val="22"/>
          <w:lang w:val="en-US" w:eastAsia="en-US"/>
        </w:rPr>
        <w:tab/>
      </w:r>
      <w:r w:rsidRPr="00187E9B">
        <w:rPr>
          <w:lang w:val="en-US"/>
        </w:rPr>
        <w:t>Properties, Tags and Property Values</w:t>
      </w:r>
      <w:r w:rsidRPr="00187E9B">
        <w:rPr>
          <w:lang w:val="en-US"/>
        </w:rPr>
        <w:tab/>
      </w:r>
      <w:r w:rsidRPr="00187E9B">
        <w:rPr>
          <w:lang w:val="en-US"/>
        </w:rPr>
        <w:fldChar w:fldCharType="begin"/>
      </w:r>
      <w:r w:rsidRPr="00187E9B">
        <w:rPr>
          <w:lang w:val="en-US"/>
        </w:rPr>
        <w:instrText xml:space="preserve"> PAGEREF _Toc456854619 \h </w:instrText>
      </w:r>
      <w:r w:rsidRPr="00187E9B">
        <w:rPr>
          <w:lang w:val="en-US"/>
        </w:rPr>
      </w:r>
      <w:r w:rsidRPr="00187E9B">
        <w:rPr>
          <w:lang w:val="en-US"/>
        </w:rPr>
        <w:fldChar w:fldCharType="separate"/>
      </w:r>
      <w:r w:rsidRPr="00187E9B">
        <w:rPr>
          <w:lang w:val="en-US"/>
        </w:rPr>
        <w:t>16</w:t>
      </w:r>
      <w:r w:rsidRPr="00187E9B">
        <w:rPr>
          <w:lang w:val="en-US"/>
        </w:rPr>
        <w:fldChar w:fldCharType="end"/>
      </w:r>
    </w:p>
    <w:p w14:paraId="5A9D03B6"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3.1.6.4</w:t>
      </w:r>
      <w:r w:rsidRPr="00187E9B">
        <w:rPr>
          <w:rFonts w:asciiTheme="minorHAnsi" w:eastAsiaTheme="minorEastAsia" w:hAnsiTheme="minorHAnsi" w:cstheme="minorBidi"/>
          <w:szCs w:val="22"/>
          <w:lang w:val="en-US" w:eastAsia="en-US"/>
        </w:rPr>
        <w:tab/>
      </w:r>
      <w:r w:rsidRPr="00187E9B">
        <w:rPr>
          <w:lang w:val="en-US"/>
        </w:rPr>
        <w:t>Containers and Installation Slots</w:t>
      </w:r>
      <w:r w:rsidRPr="00187E9B">
        <w:rPr>
          <w:lang w:val="en-US"/>
        </w:rPr>
        <w:tab/>
      </w:r>
      <w:r w:rsidRPr="00187E9B">
        <w:rPr>
          <w:lang w:val="en-US"/>
        </w:rPr>
        <w:fldChar w:fldCharType="begin"/>
      </w:r>
      <w:r w:rsidRPr="00187E9B">
        <w:rPr>
          <w:lang w:val="en-US"/>
        </w:rPr>
        <w:instrText xml:space="preserve"> PAGEREF _Toc456854620 \h </w:instrText>
      </w:r>
      <w:r w:rsidRPr="00187E9B">
        <w:rPr>
          <w:lang w:val="en-US"/>
        </w:rPr>
      </w:r>
      <w:r w:rsidRPr="00187E9B">
        <w:rPr>
          <w:lang w:val="en-US"/>
        </w:rPr>
        <w:fldChar w:fldCharType="separate"/>
      </w:r>
      <w:r w:rsidRPr="00187E9B">
        <w:rPr>
          <w:lang w:val="en-US"/>
        </w:rPr>
        <w:t>17</w:t>
      </w:r>
      <w:r w:rsidRPr="00187E9B">
        <w:rPr>
          <w:lang w:val="en-US"/>
        </w:rPr>
        <w:fldChar w:fldCharType="end"/>
      </w:r>
    </w:p>
    <w:p w14:paraId="54A44318"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3.1.6.5</w:t>
      </w:r>
      <w:r w:rsidRPr="00187E9B">
        <w:rPr>
          <w:rFonts w:asciiTheme="minorHAnsi" w:eastAsiaTheme="minorEastAsia" w:hAnsiTheme="minorHAnsi" w:cstheme="minorBidi"/>
          <w:szCs w:val="22"/>
          <w:lang w:val="en-US" w:eastAsia="en-US"/>
        </w:rPr>
        <w:tab/>
      </w:r>
      <w:r w:rsidRPr="00187E9B">
        <w:rPr>
          <w:lang w:val="en-US"/>
        </w:rPr>
        <w:t>Device Types</w:t>
      </w:r>
      <w:r w:rsidRPr="00187E9B">
        <w:rPr>
          <w:lang w:val="en-US"/>
        </w:rPr>
        <w:tab/>
      </w:r>
      <w:r w:rsidRPr="00187E9B">
        <w:rPr>
          <w:lang w:val="en-US"/>
        </w:rPr>
        <w:fldChar w:fldCharType="begin"/>
      </w:r>
      <w:r w:rsidRPr="00187E9B">
        <w:rPr>
          <w:lang w:val="en-US"/>
        </w:rPr>
        <w:instrText xml:space="preserve"> PAGEREF _Toc456854621 \h </w:instrText>
      </w:r>
      <w:r w:rsidRPr="00187E9B">
        <w:rPr>
          <w:lang w:val="en-US"/>
        </w:rPr>
      </w:r>
      <w:r w:rsidRPr="00187E9B">
        <w:rPr>
          <w:lang w:val="en-US"/>
        </w:rPr>
        <w:fldChar w:fldCharType="separate"/>
      </w:r>
      <w:r w:rsidRPr="00187E9B">
        <w:rPr>
          <w:lang w:val="en-US"/>
        </w:rPr>
        <w:t>19</w:t>
      </w:r>
      <w:r w:rsidRPr="00187E9B">
        <w:rPr>
          <w:lang w:val="en-US"/>
        </w:rPr>
        <w:fldChar w:fldCharType="end"/>
      </w:r>
    </w:p>
    <w:p w14:paraId="3CAED1BA"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3.1.7</w:t>
      </w:r>
      <w:r w:rsidRPr="00187E9B">
        <w:rPr>
          <w:rFonts w:asciiTheme="minorHAnsi" w:eastAsiaTheme="minorEastAsia" w:hAnsiTheme="minorHAnsi" w:cstheme="minorBidi"/>
          <w:szCs w:val="22"/>
          <w:lang w:val="en-US" w:eastAsia="en-US"/>
        </w:rPr>
        <w:tab/>
      </w:r>
      <w:r w:rsidRPr="00187E9B">
        <w:rPr>
          <w:lang w:val="en-US"/>
        </w:rPr>
        <w:t>User Data</w:t>
      </w:r>
      <w:r w:rsidRPr="00187E9B">
        <w:rPr>
          <w:lang w:val="en-US"/>
        </w:rPr>
        <w:tab/>
      </w:r>
      <w:r w:rsidRPr="00187E9B">
        <w:rPr>
          <w:lang w:val="en-US"/>
        </w:rPr>
        <w:fldChar w:fldCharType="begin"/>
      </w:r>
      <w:r w:rsidRPr="00187E9B">
        <w:rPr>
          <w:lang w:val="en-US"/>
        </w:rPr>
        <w:instrText xml:space="preserve"> PAGEREF _Toc456854622 \h </w:instrText>
      </w:r>
      <w:r w:rsidRPr="00187E9B">
        <w:rPr>
          <w:lang w:val="en-US"/>
        </w:rPr>
      </w:r>
      <w:r w:rsidRPr="00187E9B">
        <w:rPr>
          <w:lang w:val="en-US"/>
        </w:rPr>
        <w:fldChar w:fldCharType="separate"/>
      </w:r>
      <w:r w:rsidRPr="00187E9B">
        <w:rPr>
          <w:lang w:val="en-US"/>
        </w:rPr>
        <w:t>20</w:t>
      </w:r>
      <w:r w:rsidRPr="00187E9B">
        <w:rPr>
          <w:lang w:val="en-US"/>
        </w:rPr>
        <w:fldChar w:fldCharType="end"/>
      </w:r>
    </w:p>
    <w:p w14:paraId="19B09687"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3.1.7.1</w:t>
      </w:r>
      <w:r w:rsidRPr="00187E9B">
        <w:rPr>
          <w:rFonts w:asciiTheme="minorHAnsi" w:eastAsiaTheme="minorEastAsia" w:hAnsiTheme="minorHAnsi" w:cstheme="minorBidi"/>
          <w:szCs w:val="22"/>
          <w:lang w:val="en-US" w:eastAsia="en-US"/>
        </w:rPr>
        <w:tab/>
      </w:r>
      <w:r w:rsidRPr="00187E9B">
        <w:rPr>
          <w:lang w:val="en-US"/>
        </w:rPr>
        <w:t>Device Instance</w:t>
      </w:r>
      <w:r w:rsidRPr="00187E9B">
        <w:rPr>
          <w:lang w:val="en-US"/>
        </w:rPr>
        <w:tab/>
      </w:r>
      <w:r w:rsidRPr="00187E9B">
        <w:rPr>
          <w:lang w:val="en-US"/>
        </w:rPr>
        <w:fldChar w:fldCharType="begin"/>
      </w:r>
      <w:r w:rsidRPr="00187E9B">
        <w:rPr>
          <w:lang w:val="en-US"/>
        </w:rPr>
        <w:instrText xml:space="preserve"> PAGEREF _Toc456854623 \h </w:instrText>
      </w:r>
      <w:r w:rsidRPr="00187E9B">
        <w:rPr>
          <w:lang w:val="en-US"/>
        </w:rPr>
      </w:r>
      <w:r w:rsidRPr="00187E9B">
        <w:rPr>
          <w:lang w:val="en-US"/>
        </w:rPr>
        <w:fldChar w:fldCharType="separate"/>
      </w:r>
      <w:r w:rsidRPr="00187E9B">
        <w:rPr>
          <w:lang w:val="en-US"/>
        </w:rPr>
        <w:t>20</w:t>
      </w:r>
      <w:r w:rsidRPr="00187E9B">
        <w:rPr>
          <w:lang w:val="en-US"/>
        </w:rPr>
        <w:fldChar w:fldCharType="end"/>
      </w:r>
    </w:p>
    <w:p w14:paraId="268B773C"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3.1.7.2</w:t>
      </w:r>
      <w:r w:rsidRPr="00187E9B">
        <w:rPr>
          <w:rFonts w:asciiTheme="minorHAnsi" w:eastAsiaTheme="minorEastAsia" w:hAnsiTheme="minorHAnsi" w:cstheme="minorBidi"/>
          <w:szCs w:val="22"/>
          <w:lang w:val="en-US" w:eastAsia="en-US"/>
        </w:rPr>
        <w:tab/>
      </w:r>
      <w:r w:rsidRPr="00187E9B">
        <w:rPr>
          <w:lang w:val="en-US"/>
        </w:rPr>
        <w:t>Artifacts</w:t>
      </w:r>
      <w:r w:rsidRPr="00187E9B">
        <w:rPr>
          <w:lang w:val="en-US"/>
        </w:rPr>
        <w:tab/>
      </w:r>
      <w:r w:rsidRPr="00187E9B">
        <w:rPr>
          <w:lang w:val="en-US"/>
        </w:rPr>
        <w:fldChar w:fldCharType="begin"/>
      </w:r>
      <w:r w:rsidRPr="00187E9B">
        <w:rPr>
          <w:lang w:val="en-US"/>
        </w:rPr>
        <w:instrText xml:space="preserve"> PAGEREF _Toc456854624 \h </w:instrText>
      </w:r>
      <w:r w:rsidRPr="00187E9B">
        <w:rPr>
          <w:lang w:val="en-US"/>
        </w:rPr>
      </w:r>
      <w:r w:rsidRPr="00187E9B">
        <w:rPr>
          <w:lang w:val="en-US"/>
        </w:rPr>
        <w:fldChar w:fldCharType="separate"/>
      </w:r>
      <w:r w:rsidRPr="00187E9B">
        <w:rPr>
          <w:lang w:val="en-US"/>
        </w:rPr>
        <w:t>21</w:t>
      </w:r>
      <w:r w:rsidRPr="00187E9B">
        <w:rPr>
          <w:lang w:val="en-US"/>
        </w:rPr>
        <w:fldChar w:fldCharType="end"/>
      </w:r>
    </w:p>
    <w:p w14:paraId="4F6A097E"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3.1.7.3</w:t>
      </w:r>
      <w:r w:rsidRPr="00187E9B">
        <w:rPr>
          <w:rFonts w:asciiTheme="minorHAnsi" w:eastAsiaTheme="minorEastAsia" w:hAnsiTheme="minorHAnsi" w:cstheme="minorBidi"/>
          <w:szCs w:val="22"/>
          <w:lang w:val="en-US" w:eastAsia="en-US"/>
        </w:rPr>
        <w:tab/>
      </w:r>
      <w:r w:rsidRPr="00187E9B">
        <w:rPr>
          <w:lang w:val="en-US"/>
        </w:rPr>
        <w:t>Property Values</w:t>
      </w:r>
      <w:r w:rsidRPr="00187E9B">
        <w:rPr>
          <w:lang w:val="en-US"/>
        </w:rPr>
        <w:tab/>
      </w:r>
      <w:r w:rsidRPr="00187E9B">
        <w:rPr>
          <w:lang w:val="en-US"/>
        </w:rPr>
        <w:fldChar w:fldCharType="begin"/>
      </w:r>
      <w:r w:rsidRPr="00187E9B">
        <w:rPr>
          <w:lang w:val="en-US"/>
        </w:rPr>
        <w:instrText xml:space="preserve"> PAGEREF _Toc456854625 \h </w:instrText>
      </w:r>
      <w:r w:rsidRPr="00187E9B">
        <w:rPr>
          <w:lang w:val="en-US"/>
        </w:rPr>
      </w:r>
      <w:r w:rsidRPr="00187E9B">
        <w:rPr>
          <w:lang w:val="en-US"/>
        </w:rPr>
        <w:fldChar w:fldCharType="separate"/>
      </w:r>
      <w:r w:rsidRPr="00187E9B">
        <w:rPr>
          <w:lang w:val="en-US"/>
        </w:rPr>
        <w:t>21</w:t>
      </w:r>
      <w:r w:rsidRPr="00187E9B">
        <w:rPr>
          <w:lang w:val="en-US"/>
        </w:rPr>
        <w:fldChar w:fldCharType="end"/>
      </w:r>
    </w:p>
    <w:p w14:paraId="31FB18AA"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3.1.7.4</w:t>
      </w:r>
      <w:r w:rsidRPr="00187E9B">
        <w:rPr>
          <w:rFonts w:asciiTheme="minorHAnsi" w:eastAsiaTheme="minorEastAsia" w:hAnsiTheme="minorHAnsi" w:cstheme="minorBidi"/>
          <w:szCs w:val="22"/>
          <w:lang w:val="en-US" w:eastAsia="en-US"/>
        </w:rPr>
        <w:tab/>
      </w:r>
      <w:r w:rsidRPr="00187E9B">
        <w:rPr>
          <w:lang w:val="en-US"/>
        </w:rPr>
        <w:t>Tags</w:t>
      </w:r>
      <w:r w:rsidRPr="00187E9B">
        <w:rPr>
          <w:lang w:val="en-US"/>
        </w:rPr>
        <w:tab/>
      </w:r>
      <w:r w:rsidRPr="00187E9B">
        <w:rPr>
          <w:lang w:val="en-US"/>
        </w:rPr>
        <w:fldChar w:fldCharType="begin"/>
      </w:r>
      <w:r w:rsidRPr="00187E9B">
        <w:rPr>
          <w:lang w:val="en-US"/>
        </w:rPr>
        <w:instrText xml:space="preserve"> PAGEREF _Toc456854626 \h </w:instrText>
      </w:r>
      <w:r w:rsidRPr="00187E9B">
        <w:rPr>
          <w:lang w:val="en-US"/>
        </w:rPr>
      </w:r>
      <w:r w:rsidRPr="00187E9B">
        <w:rPr>
          <w:lang w:val="en-US"/>
        </w:rPr>
        <w:fldChar w:fldCharType="separate"/>
      </w:r>
      <w:r w:rsidRPr="00187E9B">
        <w:rPr>
          <w:lang w:val="en-US"/>
        </w:rPr>
        <w:t>21</w:t>
      </w:r>
      <w:r w:rsidRPr="00187E9B">
        <w:rPr>
          <w:lang w:val="en-US"/>
        </w:rPr>
        <w:fldChar w:fldCharType="end"/>
      </w:r>
    </w:p>
    <w:p w14:paraId="08EE0F32"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3.1.8</w:t>
      </w:r>
      <w:r w:rsidRPr="00187E9B">
        <w:rPr>
          <w:rFonts w:asciiTheme="minorHAnsi" w:eastAsiaTheme="minorEastAsia" w:hAnsiTheme="minorHAnsi" w:cstheme="minorBidi"/>
          <w:szCs w:val="22"/>
          <w:lang w:val="en-US" w:eastAsia="en-US"/>
        </w:rPr>
        <w:tab/>
      </w:r>
      <w:r w:rsidRPr="00187E9B">
        <w:rPr>
          <w:lang w:val="en-US"/>
        </w:rPr>
        <w:t>History Control</w:t>
      </w:r>
      <w:r w:rsidRPr="00187E9B">
        <w:rPr>
          <w:lang w:val="en-US"/>
        </w:rPr>
        <w:tab/>
      </w:r>
      <w:r w:rsidRPr="00187E9B">
        <w:rPr>
          <w:lang w:val="en-US"/>
        </w:rPr>
        <w:fldChar w:fldCharType="begin"/>
      </w:r>
      <w:r w:rsidRPr="00187E9B">
        <w:rPr>
          <w:lang w:val="en-US"/>
        </w:rPr>
        <w:instrText xml:space="preserve"> PAGEREF _Toc456854627 \h </w:instrText>
      </w:r>
      <w:r w:rsidRPr="00187E9B">
        <w:rPr>
          <w:lang w:val="en-US"/>
        </w:rPr>
      </w:r>
      <w:r w:rsidRPr="00187E9B">
        <w:rPr>
          <w:lang w:val="en-US"/>
        </w:rPr>
        <w:fldChar w:fldCharType="separate"/>
      </w:r>
      <w:r w:rsidRPr="00187E9B">
        <w:rPr>
          <w:lang w:val="en-US"/>
        </w:rPr>
        <w:t>22</w:t>
      </w:r>
      <w:r w:rsidRPr="00187E9B">
        <w:rPr>
          <w:lang w:val="en-US"/>
        </w:rPr>
        <w:fldChar w:fldCharType="end"/>
      </w:r>
    </w:p>
    <w:p w14:paraId="2FC9B80C"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3.1.8.1</w:t>
      </w:r>
      <w:r w:rsidRPr="00187E9B">
        <w:rPr>
          <w:rFonts w:asciiTheme="minorHAnsi" w:eastAsiaTheme="minorEastAsia" w:hAnsiTheme="minorHAnsi" w:cstheme="minorBidi"/>
          <w:szCs w:val="22"/>
          <w:lang w:val="en-US" w:eastAsia="en-US"/>
        </w:rPr>
        <w:tab/>
      </w:r>
      <w:r w:rsidRPr="00187E9B">
        <w:rPr>
          <w:lang w:val="en-US"/>
        </w:rPr>
        <w:t>Audited Entities</w:t>
      </w:r>
      <w:r w:rsidRPr="00187E9B">
        <w:rPr>
          <w:lang w:val="en-US"/>
        </w:rPr>
        <w:tab/>
      </w:r>
      <w:r w:rsidRPr="00187E9B">
        <w:rPr>
          <w:lang w:val="en-US"/>
        </w:rPr>
        <w:fldChar w:fldCharType="begin"/>
      </w:r>
      <w:r w:rsidRPr="00187E9B">
        <w:rPr>
          <w:lang w:val="en-US"/>
        </w:rPr>
        <w:instrText xml:space="preserve"> PAGEREF _Toc456854628 \h </w:instrText>
      </w:r>
      <w:r w:rsidRPr="00187E9B">
        <w:rPr>
          <w:lang w:val="en-US"/>
        </w:rPr>
      </w:r>
      <w:r w:rsidRPr="00187E9B">
        <w:rPr>
          <w:lang w:val="en-US"/>
        </w:rPr>
        <w:fldChar w:fldCharType="separate"/>
      </w:r>
      <w:r w:rsidRPr="00187E9B">
        <w:rPr>
          <w:lang w:val="en-US"/>
        </w:rPr>
        <w:t>23</w:t>
      </w:r>
      <w:r w:rsidRPr="00187E9B">
        <w:rPr>
          <w:lang w:val="en-US"/>
        </w:rPr>
        <w:fldChar w:fldCharType="end"/>
      </w:r>
    </w:p>
    <w:p w14:paraId="68A677C1"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3.1.8.2</w:t>
      </w:r>
      <w:r w:rsidRPr="00187E9B">
        <w:rPr>
          <w:rFonts w:asciiTheme="minorHAnsi" w:eastAsiaTheme="minorEastAsia" w:hAnsiTheme="minorHAnsi" w:cstheme="minorBidi"/>
          <w:szCs w:val="22"/>
          <w:lang w:val="en-US" w:eastAsia="en-US"/>
        </w:rPr>
        <w:tab/>
      </w:r>
      <w:r w:rsidRPr="00187E9B">
        <w:rPr>
          <w:lang w:val="en-US"/>
        </w:rPr>
        <w:t>Audit Trail Description</w:t>
      </w:r>
      <w:r w:rsidRPr="00187E9B">
        <w:rPr>
          <w:lang w:val="en-US"/>
        </w:rPr>
        <w:tab/>
      </w:r>
      <w:r w:rsidRPr="00187E9B">
        <w:rPr>
          <w:lang w:val="en-US"/>
        </w:rPr>
        <w:fldChar w:fldCharType="begin"/>
      </w:r>
      <w:r w:rsidRPr="00187E9B">
        <w:rPr>
          <w:lang w:val="en-US"/>
        </w:rPr>
        <w:instrText xml:space="preserve"> PAGEREF _Toc456854629 \h </w:instrText>
      </w:r>
      <w:r w:rsidRPr="00187E9B">
        <w:rPr>
          <w:lang w:val="en-US"/>
        </w:rPr>
      </w:r>
      <w:r w:rsidRPr="00187E9B">
        <w:rPr>
          <w:lang w:val="en-US"/>
        </w:rPr>
        <w:fldChar w:fldCharType="separate"/>
      </w:r>
      <w:r w:rsidRPr="00187E9B">
        <w:rPr>
          <w:lang w:val="en-US"/>
        </w:rPr>
        <w:t>23</w:t>
      </w:r>
      <w:r w:rsidRPr="00187E9B">
        <w:rPr>
          <w:lang w:val="en-US"/>
        </w:rPr>
        <w:fldChar w:fldCharType="end"/>
      </w:r>
    </w:p>
    <w:p w14:paraId="554D0752"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3.1.8.3</w:t>
      </w:r>
      <w:r w:rsidRPr="00187E9B">
        <w:rPr>
          <w:rFonts w:asciiTheme="minorHAnsi" w:eastAsiaTheme="minorEastAsia" w:hAnsiTheme="minorHAnsi" w:cstheme="minorBidi"/>
          <w:szCs w:val="22"/>
          <w:lang w:val="en-US" w:eastAsia="en-US"/>
        </w:rPr>
        <w:tab/>
      </w:r>
      <w:r w:rsidRPr="00187E9B">
        <w:rPr>
          <w:lang w:val="en-US"/>
        </w:rPr>
        <w:t>Examples</w:t>
      </w:r>
      <w:r w:rsidRPr="00187E9B">
        <w:rPr>
          <w:lang w:val="en-US"/>
        </w:rPr>
        <w:tab/>
      </w:r>
      <w:r w:rsidRPr="00187E9B">
        <w:rPr>
          <w:lang w:val="en-US"/>
        </w:rPr>
        <w:fldChar w:fldCharType="begin"/>
      </w:r>
      <w:r w:rsidRPr="00187E9B">
        <w:rPr>
          <w:lang w:val="en-US"/>
        </w:rPr>
        <w:instrText xml:space="preserve"> PAGEREF _Toc456854630 \h </w:instrText>
      </w:r>
      <w:r w:rsidRPr="00187E9B">
        <w:rPr>
          <w:lang w:val="en-US"/>
        </w:rPr>
      </w:r>
      <w:r w:rsidRPr="00187E9B">
        <w:rPr>
          <w:lang w:val="en-US"/>
        </w:rPr>
        <w:fldChar w:fldCharType="separate"/>
      </w:r>
      <w:r w:rsidRPr="00187E9B">
        <w:rPr>
          <w:lang w:val="en-US"/>
        </w:rPr>
        <w:t>23</w:t>
      </w:r>
      <w:r w:rsidRPr="00187E9B">
        <w:rPr>
          <w:lang w:val="en-US"/>
        </w:rPr>
        <w:fldChar w:fldCharType="end"/>
      </w:r>
    </w:p>
    <w:p w14:paraId="071EB753" w14:textId="77777777" w:rsidR="00E0133C" w:rsidRPr="00187E9B" w:rsidRDefault="00E0133C">
      <w:pPr>
        <w:pStyle w:val="TOC2"/>
        <w:rPr>
          <w:rFonts w:asciiTheme="minorHAnsi" w:eastAsiaTheme="minorEastAsia" w:hAnsiTheme="minorHAnsi" w:cstheme="minorBidi"/>
          <w:iCs w:val="0"/>
          <w:szCs w:val="22"/>
          <w:lang w:val="en-US" w:eastAsia="en-US"/>
        </w:rPr>
      </w:pPr>
      <w:r w:rsidRPr="00187E9B">
        <w:rPr>
          <w:lang w:val="en-US"/>
        </w:rPr>
        <w:t>3.2</w:t>
      </w:r>
      <w:r w:rsidRPr="00187E9B">
        <w:rPr>
          <w:rFonts w:asciiTheme="minorHAnsi" w:eastAsiaTheme="minorEastAsia" w:hAnsiTheme="minorHAnsi" w:cstheme="minorBidi"/>
          <w:iCs w:val="0"/>
          <w:szCs w:val="22"/>
          <w:lang w:val="en-US" w:eastAsia="en-US"/>
        </w:rPr>
        <w:tab/>
      </w:r>
      <w:r w:rsidRPr="00187E9B">
        <w:rPr>
          <w:lang w:val="en-US"/>
        </w:rPr>
        <w:t>User Roles and Permissions</w:t>
      </w:r>
      <w:r w:rsidRPr="00187E9B">
        <w:rPr>
          <w:lang w:val="en-US"/>
        </w:rPr>
        <w:tab/>
      </w:r>
      <w:r w:rsidRPr="00187E9B">
        <w:rPr>
          <w:lang w:val="en-US"/>
        </w:rPr>
        <w:fldChar w:fldCharType="begin"/>
      </w:r>
      <w:r w:rsidRPr="00187E9B">
        <w:rPr>
          <w:lang w:val="en-US"/>
        </w:rPr>
        <w:instrText xml:space="preserve"> PAGEREF _Toc456854631 \h </w:instrText>
      </w:r>
      <w:r w:rsidRPr="00187E9B">
        <w:rPr>
          <w:lang w:val="en-US"/>
        </w:rPr>
      </w:r>
      <w:r w:rsidRPr="00187E9B">
        <w:rPr>
          <w:lang w:val="en-US"/>
        </w:rPr>
        <w:fldChar w:fldCharType="separate"/>
      </w:r>
      <w:r w:rsidRPr="00187E9B">
        <w:rPr>
          <w:lang w:val="en-US"/>
        </w:rPr>
        <w:t>30</w:t>
      </w:r>
      <w:r w:rsidRPr="00187E9B">
        <w:rPr>
          <w:lang w:val="en-US"/>
        </w:rPr>
        <w:fldChar w:fldCharType="end"/>
      </w:r>
    </w:p>
    <w:p w14:paraId="406B9929"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3.2.1</w:t>
      </w:r>
      <w:r w:rsidRPr="00187E9B">
        <w:rPr>
          <w:rFonts w:asciiTheme="minorHAnsi" w:eastAsiaTheme="minorEastAsia" w:hAnsiTheme="minorHAnsi" w:cstheme="minorBidi"/>
          <w:szCs w:val="22"/>
          <w:lang w:val="en-US" w:eastAsia="en-US"/>
        </w:rPr>
        <w:tab/>
      </w:r>
      <w:r w:rsidRPr="00187E9B">
        <w:rPr>
          <w:lang w:val="en-US"/>
        </w:rPr>
        <w:t>Configuration Module Authorization Model</w:t>
      </w:r>
      <w:r w:rsidRPr="00187E9B">
        <w:rPr>
          <w:lang w:val="en-US"/>
        </w:rPr>
        <w:tab/>
      </w:r>
      <w:r w:rsidRPr="00187E9B">
        <w:rPr>
          <w:lang w:val="en-US"/>
        </w:rPr>
        <w:fldChar w:fldCharType="begin"/>
      </w:r>
      <w:r w:rsidRPr="00187E9B">
        <w:rPr>
          <w:lang w:val="en-US"/>
        </w:rPr>
        <w:instrText xml:space="preserve"> PAGEREF _Toc456854632 \h </w:instrText>
      </w:r>
      <w:r w:rsidRPr="00187E9B">
        <w:rPr>
          <w:lang w:val="en-US"/>
        </w:rPr>
      </w:r>
      <w:r w:rsidRPr="00187E9B">
        <w:rPr>
          <w:lang w:val="en-US"/>
        </w:rPr>
        <w:fldChar w:fldCharType="separate"/>
      </w:r>
      <w:r w:rsidRPr="00187E9B">
        <w:rPr>
          <w:lang w:val="en-US"/>
        </w:rPr>
        <w:t>31</w:t>
      </w:r>
      <w:r w:rsidRPr="00187E9B">
        <w:rPr>
          <w:lang w:val="en-US"/>
        </w:rPr>
        <w:fldChar w:fldCharType="end"/>
      </w:r>
    </w:p>
    <w:p w14:paraId="7ADF8199"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3.2.2</w:t>
      </w:r>
      <w:r w:rsidRPr="00187E9B">
        <w:rPr>
          <w:rFonts w:asciiTheme="minorHAnsi" w:eastAsiaTheme="minorEastAsia" w:hAnsiTheme="minorHAnsi" w:cstheme="minorBidi"/>
          <w:szCs w:val="22"/>
          <w:lang w:val="en-US" w:eastAsia="en-US"/>
        </w:rPr>
        <w:tab/>
      </w:r>
      <w:r w:rsidRPr="00187E9B">
        <w:rPr>
          <w:lang w:val="en-US"/>
        </w:rPr>
        <w:t>Entity Based Authorization</w:t>
      </w:r>
      <w:r w:rsidRPr="00187E9B">
        <w:rPr>
          <w:lang w:val="en-US"/>
        </w:rPr>
        <w:tab/>
      </w:r>
      <w:r w:rsidRPr="00187E9B">
        <w:rPr>
          <w:lang w:val="en-US"/>
        </w:rPr>
        <w:fldChar w:fldCharType="begin"/>
      </w:r>
      <w:r w:rsidRPr="00187E9B">
        <w:rPr>
          <w:lang w:val="en-US"/>
        </w:rPr>
        <w:instrText xml:space="preserve"> PAGEREF _Toc456854633 \h </w:instrText>
      </w:r>
      <w:r w:rsidRPr="00187E9B">
        <w:rPr>
          <w:lang w:val="en-US"/>
        </w:rPr>
      </w:r>
      <w:r w:rsidRPr="00187E9B">
        <w:rPr>
          <w:lang w:val="en-US"/>
        </w:rPr>
        <w:fldChar w:fldCharType="separate"/>
      </w:r>
      <w:r w:rsidRPr="00187E9B">
        <w:rPr>
          <w:lang w:val="en-US"/>
        </w:rPr>
        <w:t>31</w:t>
      </w:r>
      <w:r w:rsidRPr="00187E9B">
        <w:rPr>
          <w:lang w:val="en-US"/>
        </w:rPr>
        <w:fldChar w:fldCharType="end"/>
      </w:r>
    </w:p>
    <w:p w14:paraId="6B7BC443"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3.2.2.1</w:t>
      </w:r>
      <w:r w:rsidRPr="00187E9B">
        <w:rPr>
          <w:rFonts w:asciiTheme="minorHAnsi" w:eastAsiaTheme="minorEastAsia" w:hAnsiTheme="minorHAnsi" w:cstheme="minorBidi"/>
          <w:szCs w:val="22"/>
          <w:lang w:val="en-US" w:eastAsia="en-US"/>
        </w:rPr>
        <w:tab/>
      </w:r>
      <w:r w:rsidRPr="00187E9B">
        <w:rPr>
          <w:lang w:val="en-US"/>
        </w:rPr>
        <w:t>Device Types</w:t>
      </w:r>
      <w:r w:rsidRPr="00187E9B">
        <w:rPr>
          <w:lang w:val="en-US"/>
        </w:rPr>
        <w:tab/>
      </w:r>
      <w:r w:rsidRPr="00187E9B">
        <w:rPr>
          <w:lang w:val="en-US"/>
        </w:rPr>
        <w:fldChar w:fldCharType="begin"/>
      </w:r>
      <w:r w:rsidRPr="00187E9B">
        <w:rPr>
          <w:lang w:val="en-US"/>
        </w:rPr>
        <w:instrText xml:space="preserve"> PAGEREF _Toc456854634 \h </w:instrText>
      </w:r>
      <w:r w:rsidRPr="00187E9B">
        <w:rPr>
          <w:lang w:val="en-US"/>
        </w:rPr>
      </w:r>
      <w:r w:rsidRPr="00187E9B">
        <w:rPr>
          <w:lang w:val="en-US"/>
        </w:rPr>
        <w:fldChar w:fldCharType="separate"/>
      </w:r>
      <w:r w:rsidRPr="00187E9B">
        <w:rPr>
          <w:lang w:val="en-US"/>
        </w:rPr>
        <w:t>32</w:t>
      </w:r>
      <w:r w:rsidRPr="00187E9B">
        <w:rPr>
          <w:lang w:val="en-US"/>
        </w:rPr>
        <w:fldChar w:fldCharType="end"/>
      </w:r>
    </w:p>
    <w:p w14:paraId="06253DF2"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3.2.2.2</w:t>
      </w:r>
      <w:r w:rsidRPr="00187E9B">
        <w:rPr>
          <w:rFonts w:asciiTheme="minorHAnsi" w:eastAsiaTheme="minorEastAsia" w:hAnsiTheme="minorHAnsi" w:cstheme="minorBidi"/>
          <w:szCs w:val="22"/>
          <w:lang w:val="en-US" w:eastAsia="en-US"/>
        </w:rPr>
        <w:tab/>
      </w:r>
      <w:r w:rsidRPr="00187E9B">
        <w:rPr>
          <w:lang w:val="en-US"/>
        </w:rPr>
        <w:t>Devices</w:t>
      </w:r>
      <w:r w:rsidRPr="00187E9B">
        <w:rPr>
          <w:lang w:val="en-US"/>
        </w:rPr>
        <w:tab/>
      </w:r>
      <w:r w:rsidRPr="00187E9B">
        <w:rPr>
          <w:lang w:val="en-US"/>
        </w:rPr>
        <w:fldChar w:fldCharType="begin"/>
      </w:r>
      <w:r w:rsidRPr="00187E9B">
        <w:rPr>
          <w:lang w:val="en-US"/>
        </w:rPr>
        <w:instrText xml:space="preserve"> PAGEREF _Toc456854635 \h </w:instrText>
      </w:r>
      <w:r w:rsidRPr="00187E9B">
        <w:rPr>
          <w:lang w:val="en-US"/>
        </w:rPr>
      </w:r>
      <w:r w:rsidRPr="00187E9B">
        <w:rPr>
          <w:lang w:val="en-US"/>
        </w:rPr>
        <w:fldChar w:fldCharType="separate"/>
      </w:r>
      <w:r w:rsidRPr="00187E9B">
        <w:rPr>
          <w:lang w:val="en-US"/>
        </w:rPr>
        <w:t>32</w:t>
      </w:r>
      <w:r w:rsidRPr="00187E9B">
        <w:rPr>
          <w:lang w:val="en-US"/>
        </w:rPr>
        <w:fldChar w:fldCharType="end"/>
      </w:r>
    </w:p>
    <w:p w14:paraId="5DC62D47"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lastRenderedPageBreak/>
        <w:t>3.2.2.3</w:t>
      </w:r>
      <w:r w:rsidRPr="00187E9B">
        <w:rPr>
          <w:rFonts w:asciiTheme="minorHAnsi" w:eastAsiaTheme="minorEastAsia" w:hAnsiTheme="minorHAnsi" w:cstheme="minorBidi"/>
          <w:szCs w:val="22"/>
          <w:lang w:val="en-US" w:eastAsia="en-US"/>
        </w:rPr>
        <w:tab/>
      </w:r>
      <w:r w:rsidRPr="00187E9B">
        <w:rPr>
          <w:lang w:val="en-US"/>
        </w:rPr>
        <w:t>Containers and Installation Slots</w:t>
      </w:r>
      <w:r w:rsidRPr="00187E9B">
        <w:rPr>
          <w:lang w:val="en-US"/>
        </w:rPr>
        <w:tab/>
      </w:r>
      <w:r w:rsidRPr="00187E9B">
        <w:rPr>
          <w:lang w:val="en-US"/>
        </w:rPr>
        <w:fldChar w:fldCharType="begin"/>
      </w:r>
      <w:r w:rsidRPr="00187E9B">
        <w:rPr>
          <w:lang w:val="en-US"/>
        </w:rPr>
        <w:instrText xml:space="preserve"> PAGEREF _Toc456854636 \h </w:instrText>
      </w:r>
      <w:r w:rsidRPr="00187E9B">
        <w:rPr>
          <w:lang w:val="en-US"/>
        </w:rPr>
      </w:r>
      <w:r w:rsidRPr="00187E9B">
        <w:rPr>
          <w:lang w:val="en-US"/>
        </w:rPr>
        <w:fldChar w:fldCharType="separate"/>
      </w:r>
      <w:r w:rsidRPr="00187E9B">
        <w:rPr>
          <w:lang w:val="en-US"/>
        </w:rPr>
        <w:t>32</w:t>
      </w:r>
      <w:r w:rsidRPr="00187E9B">
        <w:rPr>
          <w:lang w:val="en-US"/>
        </w:rPr>
        <w:fldChar w:fldCharType="end"/>
      </w:r>
    </w:p>
    <w:p w14:paraId="16C3D7C2" w14:textId="77777777" w:rsidR="00E0133C" w:rsidRPr="00187E9B" w:rsidRDefault="00E0133C">
      <w:pPr>
        <w:pStyle w:val="TOC2"/>
        <w:rPr>
          <w:rFonts w:asciiTheme="minorHAnsi" w:eastAsiaTheme="minorEastAsia" w:hAnsiTheme="minorHAnsi" w:cstheme="minorBidi"/>
          <w:iCs w:val="0"/>
          <w:szCs w:val="22"/>
          <w:lang w:val="en-US" w:eastAsia="en-US"/>
        </w:rPr>
      </w:pPr>
      <w:r w:rsidRPr="00187E9B">
        <w:rPr>
          <w:lang w:val="en-US"/>
        </w:rPr>
        <w:t>3.3</w:t>
      </w:r>
      <w:r w:rsidRPr="00187E9B">
        <w:rPr>
          <w:rFonts w:asciiTheme="minorHAnsi" w:eastAsiaTheme="minorEastAsia" w:hAnsiTheme="minorHAnsi" w:cstheme="minorBidi"/>
          <w:iCs w:val="0"/>
          <w:szCs w:val="22"/>
          <w:lang w:val="en-US" w:eastAsia="en-US"/>
        </w:rPr>
        <w:tab/>
      </w:r>
      <w:r w:rsidRPr="00187E9B">
        <w:rPr>
          <w:lang w:val="en-US"/>
        </w:rPr>
        <w:t>UI Layer</w:t>
      </w:r>
      <w:r w:rsidRPr="00187E9B">
        <w:rPr>
          <w:lang w:val="en-US"/>
        </w:rPr>
        <w:tab/>
      </w:r>
      <w:r w:rsidRPr="00187E9B">
        <w:rPr>
          <w:lang w:val="en-US"/>
        </w:rPr>
        <w:fldChar w:fldCharType="begin"/>
      </w:r>
      <w:r w:rsidRPr="00187E9B">
        <w:rPr>
          <w:lang w:val="en-US"/>
        </w:rPr>
        <w:instrText xml:space="preserve"> PAGEREF _Toc456854637 \h </w:instrText>
      </w:r>
      <w:r w:rsidRPr="00187E9B">
        <w:rPr>
          <w:lang w:val="en-US"/>
        </w:rPr>
      </w:r>
      <w:r w:rsidRPr="00187E9B">
        <w:rPr>
          <w:lang w:val="en-US"/>
        </w:rPr>
        <w:fldChar w:fldCharType="separate"/>
      </w:r>
      <w:r w:rsidRPr="00187E9B">
        <w:rPr>
          <w:lang w:val="en-US"/>
        </w:rPr>
        <w:t>33</w:t>
      </w:r>
      <w:r w:rsidRPr="00187E9B">
        <w:rPr>
          <w:lang w:val="en-US"/>
        </w:rPr>
        <w:fldChar w:fldCharType="end"/>
      </w:r>
    </w:p>
    <w:p w14:paraId="7238F495"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3.3.1</w:t>
      </w:r>
      <w:r w:rsidRPr="00187E9B">
        <w:rPr>
          <w:rFonts w:asciiTheme="minorHAnsi" w:eastAsiaTheme="minorEastAsia" w:hAnsiTheme="minorHAnsi" w:cstheme="minorBidi"/>
          <w:szCs w:val="22"/>
          <w:lang w:val="en-US" w:eastAsia="en-US"/>
        </w:rPr>
        <w:tab/>
      </w:r>
      <w:r w:rsidRPr="00187E9B">
        <w:rPr>
          <w:lang w:val="en-US"/>
        </w:rPr>
        <w:t>Data Definitions</w:t>
      </w:r>
      <w:r w:rsidRPr="00187E9B">
        <w:rPr>
          <w:lang w:val="en-US"/>
        </w:rPr>
        <w:tab/>
      </w:r>
      <w:r w:rsidRPr="00187E9B">
        <w:rPr>
          <w:lang w:val="en-US"/>
        </w:rPr>
        <w:fldChar w:fldCharType="begin"/>
      </w:r>
      <w:r w:rsidRPr="00187E9B">
        <w:rPr>
          <w:lang w:val="en-US"/>
        </w:rPr>
        <w:instrText xml:space="preserve"> PAGEREF _Toc456854638 \h </w:instrText>
      </w:r>
      <w:r w:rsidRPr="00187E9B">
        <w:rPr>
          <w:lang w:val="en-US"/>
        </w:rPr>
      </w:r>
      <w:r w:rsidRPr="00187E9B">
        <w:rPr>
          <w:lang w:val="en-US"/>
        </w:rPr>
        <w:fldChar w:fldCharType="separate"/>
      </w:r>
      <w:r w:rsidRPr="00187E9B">
        <w:rPr>
          <w:lang w:val="en-US"/>
        </w:rPr>
        <w:t>33</w:t>
      </w:r>
      <w:r w:rsidRPr="00187E9B">
        <w:rPr>
          <w:lang w:val="en-US"/>
        </w:rPr>
        <w:fldChar w:fldCharType="end"/>
      </w:r>
    </w:p>
    <w:p w14:paraId="0E0BE06F"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3.3.1.1</w:t>
      </w:r>
      <w:r w:rsidRPr="00187E9B">
        <w:rPr>
          <w:rFonts w:asciiTheme="minorHAnsi" w:eastAsiaTheme="minorEastAsia" w:hAnsiTheme="minorHAnsi" w:cstheme="minorBidi"/>
          <w:szCs w:val="22"/>
          <w:lang w:val="en-US" w:eastAsia="en-US"/>
        </w:rPr>
        <w:tab/>
      </w:r>
      <w:r w:rsidRPr="00187E9B">
        <w:rPr>
          <w:lang w:val="en-US"/>
        </w:rPr>
        <w:t>Units</w:t>
      </w:r>
      <w:r w:rsidRPr="00187E9B">
        <w:rPr>
          <w:lang w:val="en-US"/>
        </w:rPr>
        <w:tab/>
      </w:r>
      <w:r w:rsidRPr="00187E9B">
        <w:rPr>
          <w:lang w:val="en-US"/>
        </w:rPr>
        <w:fldChar w:fldCharType="begin"/>
      </w:r>
      <w:r w:rsidRPr="00187E9B">
        <w:rPr>
          <w:lang w:val="en-US"/>
        </w:rPr>
        <w:instrText xml:space="preserve"> PAGEREF _Toc456854639 \h </w:instrText>
      </w:r>
      <w:r w:rsidRPr="00187E9B">
        <w:rPr>
          <w:lang w:val="en-US"/>
        </w:rPr>
      </w:r>
      <w:r w:rsidRPr="00187E9B">
        <w:rPr>
          <w:lang w:val="en-US"/>
        </w:rPr>
        <w:fldChar w:fldCharType="separate"/>
      </w:r>
      <w:r w:rsidRPr="00187E9B">
        <w:rPr>
          <w:lang w:val="en-US"/>
        </w:rPr>
        <w:t>33</w:t>
      </w:r>
      <w:r w:rsidRPr="00187E9B">
        <w:rPr>
          <w:lang w:val="en-US"/>
        </w:rPr>
        <w:fldChar w:fldCharType="end"/>
      </w:r>
    </w:p>
    <w:p w14:paraId="78ADAFCD"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3.3.1.2</w:t>
      </w:r>
      <w:r w:rsidRPr="00187E9B">
        <w:rPr>
          <w:rFonts w:asciiTheme="minorHAnsi" w:eastAsiaTheme="minorEastAsia" w:hAnsiTheme="minorHAnsi" w:cstheme="minorBidi"/>
          <w:szCs w:val="22"/>
          <w:lang w:val="en-US" w:eastAsia="en-US"/>
        </w:rPr>
        <w:tab/>
      </w:r>
      <w:r w:rsidRPr="00187E9B">
        <w:rPr>
          <w:lang w:val="en-US"/>
        </w:rPr>
        <w:t>Enumerations</w:t>
      </w:r>
      <w:r w:rsidRPr="00187E9B">
        <w:rPr>
          <w:lang w:val="en-US"/>
        </w:rPr>
        <w:tab/>
      </w:r>
      <w:r w:rsidRPr="00187E9B">
        <w:rPr>
          <w:lang w:val="en-US"/>
        </w:rPr>
        <w:fldChar w:fldCharType="begin"/>
      </w:r>
      <w:r w:rsidRPr="00187E9B">
        <w:rPr>
          <w:lang w:val="en-US"/>
        </w:rPr>
        <w:instrText xml:space="preserve"> PAGEREF _Toc456854640 \h </w:instrText>
      </w:r>
      <w:r w:rsidRPr="00187E9B">
        <w:rPr>
          <w:lang w:val="en-US"/>
        </w:rPr>
      </w:r>
      <w:r w:rsidRPr="00187E9B">
        <w:rPr>
          <w:lang w:val="en-US"/>
        </w:rPr>
        <w:fldChar w:fldCharType="separate"/>
      </w:r>
      <w:r w:rsidRPr="00187E9B">
        <w:rPr>
          <w:lang w:val="en-US"/>
        </w:rPr>
        <w:t>35</w:t>
      </w:r>
      <w:r w:rsidRPr="00187E9B">
        <w:rPr>
          <w:lang w:val="en-US"/>
        </w:rPr>
        <w:fldChar w:fldCharType="end"/>
      </w:r>
    </w:p>
    <w:p w14:paraId="3A3E557E"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3.3.1.3</w:t>
      </w:r>
      <w:r w:rsidRPr="00187E9B">
        <w:rPr>
          <w:rFonts w:asciiTheme="minorHAnsi" w:eastAsiaTheme="minorEastAsia" w:hAnsiTheme="minorHAnsi" w:cstheme="minorBidi"/>
          <w:szCs w:val="22"/>
          <w:lang w:val="en-US" w:eastAsia="en-US"/>
        </w:rPr>
        <w:tab/>
      </w:r>
      <w:r w:rsidRPr="00187E9B">
        <w:rPr>
          <w:lang w:val="en-US"/>
        </w:rPr>
        <w:t>Properties</w:t>
      </w:r>
      <w:r w:rsidRPr="00187E9B">
        <w:rPr>
          <w:lang w:val="en-US"/>
        </w:rPr>
        <w:tab/>
      </w:r>
      <w:r w:rsidRPr="00187E9B">
        <w:rPr>
          <w:lang w:val="en-US"/>
        </w:rPr>
        <w:fldChar w:fldCharType="begin"/>
      </w:r>
      <w:r w:rsidRPr="00187E9B">
        <w:rPr>
          <w:lang w:val="en-US"/>
        </w:rPr>
        <w:instrText xml:space="preserve"> PAGEREF _Toc456854641 \h </w:instrText>
      </w:r>
      <w:r w:rsidRPr="00187E9B">
        <w:rPr>
          <w:lang w:val="en-US"/>
        </w:rPr>
      </w:r>
      <w:r w:rsidRPr="00187E9B">
        <w:rPr>
          <w:lang w:val="en-US"/>
        </w:rPr>
        <w:fldChar w:fldCharType="separate"/>
      </w:r>
      <w:r w:rsidRPr="00187E9B">
        <w:rPr>
          <w:lang w:val="en-US"/>
        </w:rPr>
        <w:t>37</w:t>
      </w:r>
      <w:r w:rsidRPr="00187E9B">
        <w:rPr>
          <w:lang w:val="en-US"/>
        </w:rPr>
        <w:fldChar w:fldCharType="end"/>
      </w:r>
    </w:p>
    <w:p w14:paraId="04628CBB"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3.3.1.4</w:t>
      </w:r>
      <w:r w:rsidRPr="00187E9B">
        <w:rPr>
          <w:rFonts w:asciiTheme="minorHAnsi" w:eastAsiaTheme="minorEastAsia" w:hAnsiTheme="minorHAnsi" w:cstheme="minorBidi"/>
          <w:szCs w:val="22"/>
          <w:lang w:val="en-US" w:eastAsia="en-US"/>
        </w:rPr>
        <w:tab/>
      </w:r>
      <w:r w:rsidRPr="00187E9B">
        <w:rPr>
          <w:lang w:val="en-US"/>
        </w:rPr>
        <w:t>Device Type</w:t>
      </w:r>
      <w:r w:rsidRPr="00187E9B">
        <w:rPr>
          <w:lang w:val="en-US"/>
        </w:rPr>
        <w:tab/>
      </w:r>
      <w:r w:rsidRPr="00187E9B">
        <w:rPr>
          <w:lang w:val="en-US"/>
        </w:rPr>
        <w:fldChar w:fldCharType="begin"/>
      </w:r>
      <w:r w:rsidRPr="00187E9B">
        <w:rPr>
          <w:lang w:val="en-US"/>
        </w:rPr>
        <w:instrText xml:space="preserve"> PAGEREF _Toc456854642 \h </w:instrText>
      </w:r>
      <w:r w:rsidRPr="00187E9B">
        <w:rPr>
          <w:lang w:val="en-US"/>
        </w:rPr>
      </w:r>
      <w:r w:rsidRPr="00187E9B">
        <w:rPr>
          <w:lang w:val="en-US"/>
        </w:rPr>
        <w:fldChar w:fldCharType="separate"/>
      </w:r>
      <w:r w:rsidRPr="00187E9B">
        <w:rPr>
          <w:lang w:val="en-US"/>
        </w:rPr>
        <w:t>39</w:t>
      </w:r>
      <w:r w:rsidRPr="00187E9B">
        <w:rPr>
          <w:lang w:val="en-US"/>
        </w:rPr>
        <w:fldChar w:fldCharType="end"/>
      </w:r>
    </w:p>
    <w:p w14:paraId="53BDA020"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3.3.1.5</w:t>
      </w:r>
      <w:r w:rsidRPr="00187E9B">
        <w:rPr>
          <w:rFonts w:asciiTheme="minorHAnsi" w:eastAsiaTheme="minorEastAsia" w:hAnsiTheme="minorHAnsi" w:cstheme="minorBidi"/>
          <w:szCs w:val="22"/>
          <w:lang w:val="en-US" w:eastAsia="en-US"/>
        </w:rPr>
        <w:tab/>
      </w:r>
      <w:r w:rsidRPr="00187E9B">
        <w:rPr>
          <w:lang w:val="en-US"/>
        </w:rPr>
        <w:t>Device Type Properties</w:t>
      </w:r>
      <w:r w:rsidRPr="00187E9B">
        <w:rPr>
          <w:lang w:val="en-US"/>
        </w:rPr>
        <w:tab/>
      </w:r>
      <w:r w:rsidRPr="00187E9B">
        <w:rPr>
          <w:lang w:val="en-US"/>
        </w:rPr>
        <w:fldChar w:fldCharType="begin"/>
      </w:r>
      <w:r w:rsidRPr="00187E9B">
        <w:rPr>
          <w:lang w:val="en-US"/>
        </w:rPr>
        <w:instrText xml:space="preserve"> PAGEREF _Toc456854643 \h </w:instrText>
      </w:r>
      <w:r w:rsidRPr="00187E9B">
        <w:rPr>
          <w:lang w:val="en-US"/>
        </w:rPr>
      </w:r>
      <w:r w:rsidRPr="00187E9B">
        <w:rPr>
          <w:lang w:val="en-US"/>
        </w:rPr>
        <w:fldChar w:fldCharType="separate"/>
      </w:r>
      <w:r w:rsidRPr="00187E9B">
        <w:rPr>
          <w:lang w:val="en-US"/>
        </w:rPr>
        <w:t>41</w:t>
      </w:r>
      <w:r w:rsidRPr="00187E9B">
        <w:rPr>
          <w:lang w:val="en-US"/>
        </w:rPr>
        <w:fldChar w:fldCharType="end"/>
      </w:r>
    </w:p>
    <w:p w14:paraId="2CB4BC53"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3.3.1.6</w:t>
      </w:r>
      <w:r w:rsidRPr="00187E9B">
        <w:rPr>
          <w:rFonts w:asciiTheme="minorHAnsi" w:eastAsiaTheme="minorEastAsia" w:hAnsiTheme="minorHAnsi" w:cstheme="minorBidi"/>
          <w:szCs w:val="22"/>
          <w:lang w:val="en-US" w:eastAsia="en-US"/>
        </w:rPr>
        <w:tab/>
      </w:r>
      <w:r w:rsidRPr="00187E9B">
        <w:rPr>
          <w:lang w:val="en-US"/>
        </w:rPr>
        <w:t>Containers</w:t>
      </w:r>
      <w:r w:rsidRPr="00187E9B">
        <w:rPr>
          <w:lang w:val="en-US"/>
        </w:rPr>
        <w:tab/>
      </w:r>
      <w:r w:rsidRPr="00187E9B">
        <w:rPr>
          <w:lang w:val="en-US"/>
        </w:rPr>
        <w:fldChar w:fldCharType="begin"/>
      </w:r>
      <w:r w:rsidRPr="00187E9B">
        <w:rPr>
          <w:lang w:val="en-US"/>
        </w:rPr>
        <w:instrText xml:space="preserve"> PAGEREF _Toc456854644 \h </w:instrText>
      </w:r>
      <w:r w:rsidRPr="00187E9B">
        <w:rPr>
          <w:lang w:val="en-US"/>
        </w:rPr>
      </w:r>
      <w:r w:rsidRPr="00187E9B">
        <w:rPr>
          <w:lang w:val="en-US"/>
        </w:rPr>
        <w:fldChar w:fldCharType="separate"/>
      </w:r>
      <w:r w:rsidRPr="00187E9B">
        <w:rPr>
          <w:lang w:val="en-US"/>
        </w:rPr>
        <w:t>43</w:t>
      </w:r>
      <w:r w:rsidRPr="00187E9B">
        <w:rPr>
          <w:lang w:val="en-US"/>
        </w:rPr>
        <w:fldChar w:fldCharType="end"/>
      </w:r>
    </w:p>
    <w:p w14:paraId="2CA987AE"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3.3.1.7</w:t>
      </w:r>
      <w:r w:rsidRPr="00187E9B">
        <w:rPr>
          <w:rFonts w:asciiTheme="minorHAnsi" w:eastAsiaTheme="minorEastAsia" w:hAnsiTheme="minorHAnsi" w:cstheme="minorBidi"/>
          <w:szCs w:val="22"/>
          <w:lang w:val="en-US" w:eastAsia="en-US"/>
        </w:rPr>
        <w:tab/>
      </w:r>
      <w:r w:rsidRPr="00187E9B">
        <w:rPr>
          <w:lang w:val="en-US"/>
        </w:rPr>
        <w:t>Installation Slots</w:t>
      </w:r>
      <w:r w:rsidRPr="00187E9B">
        <w:rPr>
          <w:lang w:val="en-US"/>
        </w:rPr>
        <w:tab/>
      </w:r>
      <w:r w:rsidRPr="00187E9B">
        <w:rPr>
          <w:lang w:val="en-US"/>
        </w:rPr>
        <w:fldChar w:fldCharType="begin"/>
      </w:r>
      <w:r w:rsidRPr="00187E9B">
        <w:rPr>
          <w:lang w:val="en-US"/>
        </w:rPr>
        <w:instrText xml:space="preserve"> PAGEREF _Toc456854645 \h </w:instrText>
      </w:r>
      <w:r w:rsidRPr="00187E9B">
        <w:rPr>
          <w:lang w:val="en-US"/>
        </w:rPr>
      </w:r>
      <w:r w:rsidRPr="00187E9B">
        <w:rPr>
          <w:lang w:val="en-US"/>
        </w:rPr>
        <w:fldChar w:fldCharType="separate"/>
      </w:r>
      <w:r w:rsidRPr="00187E9B">
        <w:rPr>
          <w:lang w:val="en-US"/>
        </w:rPr>
        <w:t>45</w:t>
      </w:r>
      <w:r w:rsidRPr="00187E9B">
        <w:rPr>
          <w:lang w:val="en-US"/>
        </w:rPr>
        <w:fldChar w:fldCharType="end"/>
      </w:r>
    </w:p>
    <w:p w14:paraId="7EC6FBA5"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3.3.1.8</w:t>
      </w:r>
      <w:r w:rsidRPr="00187E9B">
        <w:rPr>
          <w:rFonts w:asciiTheme="minorHAnsi" w:eastAsiaTheme="minorEastAsia" w:hAnsiTheme="minorHAnsi" w:cstheme="minorBidi"/>
          <w:szCs w:val="22"/>
          <w:lang w:val="en-US" w:eastAsia="en-US"/>
        </w:rPr>
        <w:tab/>
      </w:r>
      <w:r w:rsidRPr="00187E9B">
        <w:rPr>
          <w:lang w:val="en-US"/>
        </w:rPr>
        <w:t>Device Installation</w:t>
      </w:r>
      <w:r w:rsidRPr="00187E9B">
        <w:rPr>
          <w:lang w:val="en-US"/>
        </w:rPr>
        <w:tab/>
      </w:r>
      <w:r w:rsidRPr="00187E9B">
        <w:rPr>
          <w:lang w:val="en-US"/>
        </w:rPr>
        <w:fldChar w:fldCharType="begin"/>
      </w:r>
      <w:r w:rsidRPr="00187E9B">
        <w:rPr>
          <w:lang w:val="en-US"/>
        </w:rPr>
        <w:instrText xml:space="preserve"> PAGEREF _Toc456854646 \h </w:instrText>
      </w:r>
      <w:r w:rsidRPr="00187E9B">
        <w:rPr>
          <w:lang w:val="en-US"/>
        </w:rPr>
      </w:r>
      <w:r w:rsidRPr="00187E9B">
        <w:rPr>
          <w:lang w:val="en-US"/>
        </w:rPr>
        <w:fldChar w:fldCharType="separate"/>
      </w:r>
      <w:r w:rsidRPr="00187E9B">
        <w:rPr>
          <w:lang w:val="en-US"/>
        </w:rPr>
        <w:t>47</w:t>
      </w:r>
      <w:r w:rsidRPr="00187E9B">
        <w:rPr>
          <w:lang w:val="en-US"/>
        </w:rPr>
        <w:fldChar w:fldCharType="end"/>
      </w:r>
    </w:p>
    <w:p w14:paraId="32B0D630"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3.3.2</w:t>
      </w:r>
      <w:r w:rsidRPr="00187E9B">
        <w:rPr>
          <w:rFonts w:asciiTheme="minorHAnsi" w:eastAsiaTheme="minorEastAsia" w:hAnsiTheme="minorHAnsi" w:cstheme="minorBidi"/>
          <w:szCs w:val="22"/>
          <w:lang w:val="en-US" w:eastAsia="en-US"/>
        </w:rPr>
        <w:tab/>
      </w:r>
      <w:r w:rsidRPr="00187E9B">
        <w:rPr>
          <w:lang w:val="en-US"/>
        </w:rPr>
        <w:t>Adding and Browsing Device Instances</w:t>
      </w:r>
      <w:r w:rsidRPr="00187E9B">
        <w:rPr>
          <w:lang w:val="en-US"/>
        </w:rPr>
        <w:tab/>
      </w:r>
      <w:r w:rsidRPr="00187E9B">
        <w:rPr>
          <w:lang w:val="en-US"/>
        </w:rPr>
        <w:fldChar w:fldCharType="begin"/>
      </w:r>
      <w:r w:rsidRPr="00187E9B">
        <w:rPr>
          <w:lang w:val="en-US"/>
        </w:rPr>
        <w:instrText xml:space="preserve"> PAGEREF _Toc456854647 \h </w:instrText>
      </w:r>
      <w:r w:rsidRPr="00187E9B">
        <w:rPr>
          <w:lang w:val="en-US"/>
        </w:rPr>
      </w:r>
      <w:r w:rsidRPr="00187E9B">
        <w:rPr>
          <w:lang w:val="en-US"/>
        </w:rPr>
        <w:fldChar w:fldCharType="separate"/>
      </w:r>
      <w:r w:rsidRPr="00187E9B">
        <w:rPr>
          <w:lang w:val="en-US"/>
        </w:rPr>
        <w:t>48</w:t>
      </w:r>
      <w:r w:rsidRPr="00187E9B">
        <w:rPr>
          <w:lang w:val="en-US"/>
        </w:rPr>
        <w:fldChar w:fldCharType="end"/>
      </w:r>
    </w:p>
    <w:p w14:paraId="4515C2FC"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3.3.2.1</w:t>
      </w:r>
      <w:r w:rsidRPr="00187E9B">
        <w:rPr>
          <w:rFonts w:asciiTheme="minorHAnsi" w:eastAsiaTheme="minorEastAsia" w:hAnsiTheme="minorHAnsi" w:cstheme="minorBidi"/>
          <w:szCs w:val="22"/>
          <w:lang w:val="en-US" w:eastAsia="en-US"/>
        </w:rPr>
        <w:tab/>
      </w:r>
      <w:r w:rsidRPr="00187E9B">
        <w:rPr>
          <w:lang w:val="en-US"/>
        </w:rPr>
        <w:t>Device Types</w:t>
      </w:r>
      <w:r w:rsidRPr="00187E9B">
        <w:rPr>
          <w:lang w:val="en-US"/>
        </w:rPr>
        <w:tab/>
      </w:r>
      <w:r w:rsidRPr="00187E9B">
        <w:rPr>
          <w:lang w:val="en-US"/>
        </w:rPr>
        <w:fldChar w:fldCharType="begin"/>
      </w:r>
      <w:r w:rsidRPr="00187E9B">
        <w:rPr>
          <w:lang w:val="en-US"/>
        </w:rPr>
        <w:instrText xml:space="preserve"> PAGEREF _Toc456854648 \h </w:instrText>
      </w:r>
      <w:r w:rsidRPr="00187E9B">
        <w:rPr>
          <w:lang w:val="en-US"/>
        </w:rPr>
      </w:r>
      <w:r w:rsidRPr="00187E9B">
        <w:rPr>
          <w:lang w:val="en-US"/>
        </w:rPr>
        <w:fldChar w:fldCharType="separate"/>
      </w:r>
      <w:r w:rsidRPr="00187E9B">
        <w:rPr>
          <w:lang w:val="en-US"/>
        </w:rPr>
        <w:t>48</w:t>
      </w:r>
      <w:r w:rsidRPr="00187E9B">
        <w:rPr>
          <w:lang w:val="en-US"/>
        </w:rPr>
        <w:fldChar w:fldCharType="end"/>
      </w:r>
    </w:p>
    <w:p w14:paraId="6EE60553"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3.3.2.2</w:t>
      </w:r>
      <w:r w:rsidRPr="00187E9B">
        <w:rPr>
          <w:rFonts w:asciiTheme="minorHAnsi" w:eastAsiaTheme="minorEastAsia" w:hAnsiTheme="minorHAnsi" w:cstheme="minorBidi"/>
          <w:szCs w:val="22"/>
          <w:lang w:val="en-US" w:eastAsia="en-US"/>
        </w:rPr>
        <w:tab/>
      </w:r>
      <w:r w:rsidRPr="00187E9B">
        <w:rPr>
          <w:lang w:val="en-US"/>
        </w:rPr>
        <w:t>Adding Device Instance</w:t>
      </w:r>
      <w:r w:rsidRPr="00187E9B">
        <w:rPr>
          <w:lang w:val="en-US"/>
        </w:rPr>
        <w:tab/>
      </w:r>
      <w:r w:rsidRPr="00187E9B">
        <w:rPr>
          <w:lang w:val="en-US"/>
        </w:rPr>
        <w:fldChar w:fldCharType="begin"/>
      </w:r>
      <w:r w:rsidRPr="00187E9B">
        <w:rPr>
          <w:lang w:val="en-US"/>
        </w:rPr>
        <w:instrText xml:space="preserve"> PAGEREF _Toc456854649 \h </w:instrText>
      </w:r>
      <w:r w:rsidRPr="00187E9B">
        <w:rPr>
          <w:lang w:val="en-US"/>
        </w:rPr>
      </w:r>
      <w:r w:rsidRPr="00187E9B">
        <w:rPr>
          <w:lang w:val="en-US"/>
        </w:rPr>
        <w:fldChar w:fldCharType="separate"/>
      </w:r>
      <w:r w:rsidRPr="00187E9B">
        <w:rPr>
          <w:lang w:val="en-US"/>
        </w:rPr>
        <w:t>49</w:t>
      </w:r>
      <w:r w:rsidRPr="00187E9B">
        <w:rPr>
          <w:lang w:val="en-US"/>
        </w:rPr>
        <w:fldChar w:fldCharType="end"/>
      </w:r>
    </w:p>
    <w:p w14:paraId="096741CF"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3.3.2.3</w:t>
      </w:r>
      <w:r w:rsidRPr="00187E9B">
        <w:rPr>
          <w:rFonts w:asciiTheme="minorHAnsi" w:eastAsiaTheme="minorEastAsia" w:hAnsiTheme="minorHAnsi" w:cstheme="minorBidi"/>
          <w:szCs w:val="22"/>
          <w:lang w:val="en-US" w:eastAsia="en-US"/>
        </w:rPr>
        <w:tab/>
      </w:r>
      <w:r w:rsidRPr="00187E9B">
        <w:rPr>
          <w:lang w:val="en-US"/>
        </w:rPr>
        <w:t>Device Instance Details</w:t>
      </w:r>
      <w:r w:rsidRPr="00187E9B">
        <w:rPr>
          <w:lang w:val="en-US"/>
        </w:rPr>
        <w:tab/>
      </w:r>
      <w:r w:rsidRPr="00187E9B">
        <w:rPr>
          <w:lang w:val="en-US"/>
        </w:rPr>
        <w:fldChar w:fldCharType="begin"/>
      </w:r>
      <w:r w:rsidRPr="00187E9B">
        <w:rPr>
          <w:lang w:val="en-US"/>
        </w:rPr>
        <w:instrText xml:space="preserve"> PAGEREF _Toc456854650 \h </w:instrText>
      </w:r>
      <w:r w:rsidRPr="00187E9B">
        <w:rPr>
          <w:lang w:val="en-US"/>
        </w:rPr>
      </w:r>
      <w:r w:rsidRPr="00187E9B">
        <w:rPr>
          <w:lang w:val="en-US"/>
        </w:rPr>
        <w:fldChar w:fldCharType="separate"/>
      </w:r>
      <w:r w:rsidRPr="00187E9B">
        <w:rPr>
          <w:lang w:val="en-US"/>
        </w:rPr>
        <w:t>50</w:t>
      </w:r>
      <w:r w:rsidRPr="00187E9B">
        <w:rPr>
          <w:lang w:val="en-US"/>
        </w:rPr>
        <w:fldChar w:fldCharType="end"/>
      </w:r>
    </w:p>
    <w:p w14:paraId="59545107"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3.3.3</w:t>
      </w:r>
      <w:r w:rsidRPr="00187E9B">
        <w:rPr>
          <w:rFonts w:asciiTheme="minorHAnsi" w:eastAsiaTheme="minorEastAsia" w:hAnsiTheme="minorHAnsi" w:cstheme="minorBidi"/>
          <w:szCs w:val="22"/>
          <w:lang w:val="en-US" w:eastAsia="en-US"/>
        </w:rPr>
        <w:tab/>
      </w:r>
      <w:r w:rsidRPr="00187E9B">
        <w:rPr>
          <w:lang w:val="en-US"/>
        </w:rPr>
        <w:t>Importing Data</w:t>
      </w:r>
      <w:r w:rsidRPr="00187E9B">
        <w:rPr>
          <w:lang w:val="en-US"/>
        </w:rPr>
        <w:tab/>
      </w:r>
      <w:r w:rsidRPr="00187E9B">
        <w:rPr>
          <w:lang w:val="en-US"/>
        </w:rPr>
        <w:fldChar w:fldCharType="begin"/>
      </w:r>
      <w:r w:rsidRPr="00187E9B">
        <w:rPr>
          <w:lang w:val="en-US"/>
        </w:rPr>
        <w:instrText xml:space="preserve"> PAGEREF _Toc456854651 \h </w:instrText>
      </w:r>
      <w:r w:rsidRPr="00187E9B">
        <w:rPr>
          <w:lang w:val="en-US"/>
        </w:rPr>
      </w:r>
      <w:r w:rsidRPr="00187E9B">
        <w:rPr>
          <w:lang w:val="en-US"/>
        </w:rPr>
        <w:fldChar w:fldCharType="separate"/>
      </w:r>
      <w:r w:rsidRPr="00187E9B">
        <w:rPr>
          <w:lang w:val="en-US"/>
        </w:rPr>
        <w:t>51</w:t>
      </w:r>
      <w:r w:rsidRPr="00187E9B">
        <w:rPr>
          <w:lang w:val="en-US"/>
        </w:rPr>
        <w:fldChar w:fldCharType="end"/>
      </w:r>
    </w:p>
    <w:p w14:paraId="12B5678A"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3.3.3.1</w:t>
      </w:r>
      <w:r w:rsidRPr="00187E9B">
        <w:rPr>
          <w:rFonts w:asciiTheme="minorHAnsi" w:eastAsiaTheme="minorEastAsia" w:hAnsiTheme="minorHAnsi" w:cstheme="minorBidi"/>
          <w:szCs w:val="22"/>
          <w:lang w:val="en-US" w:eastAsia="en-US"/>
        </w:rPr>
        <w:tab/>
      </w:r>
      <w:r w:rsidRPr="00187E9B">
        <w:rPr>
          <w:lang w:val="en-US"/>
        </w:rPr>
        <w:t>Data Import</w:t>
      </w:r>
      <w:r w:rsidRPr="00187E9B">
        <w:rPr>
          <w:lang w:val="en-US"/>
        </w:rPr>
        <w:tab/>
      </w:r>
      <w:r w:rsidRPr="00187E9B">
        <w:rPr>
          <w:lang w:val="en-US"/>
        </w:rPr>
        <w:fldChar w:fldCharType="begin"/>
      </w:r>
      <w:r w:rsidRPr="00187E9B">
        <w:rPr>
          <w:lang w:val="en-US"/>
        </w:rPr>
        <w:instrText xml:space="preserve"> PAGEREF _Toc456854652 \h </w:instrText>
      </w:r>
      <w:r w:rsidRPr="00187E9B">
        <w:rPr>
          <w:lang w:val="en-US"/>
        </w:rPr>
      </w:r>
      <w:r w:rsidRPr="00187E9B">
        <w:rPr>
          <w:lang w:val="en-US"/>
        </w:rPr>
        <w:fldChar w:fldCharType="separate"/>
      </w:r>
      <w:r w:rsidRPr="00187E9B">
        <w:rPr>
          <w:lang w:val="en-US"/>
        </w:rPr>
        <w:t>51</w:t>
      </w:r>
      <w:r w:rsidRPr="00187E9B">
        <w:rPr>
          <w:lang w:val="en-US"/>
        </w:rPr>
        <w:fldChar w:fldCharType="end"/>
      </w:r>
    </w:p>
    <w:p w14:paraId="5451E57C"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3.3.3.2</w:t>
      </w:r>
      <w:r w:rsidRPr="00187E9B">
        <w:rPr>
          <w:rFonts w:asciiTheme="minorHAnsi" w:eastAsiaTheme="minorEastAsia" w:hAnsiTheme="minorHAnsi" w:cstheme="minorBidi"/>
          <w:szCs w:val="22"/>
          <w:lang w:val="en-US" w:eastAsia="en-US"/>
        </w:rPr>
        <w:tab/>
      </w:r>
      <w:r w:rsidRPr="00187E9B">
        <w:rPr>
          <w:lang w:val="en-US"/>
        </w:rPr>
        <w:t>Excel File</w:t>
      </w:r>
      <w:r w:rsidRPr="00187E9B">
        <w:rPr>
          <w:lang w:val="en-US"/>
        </w:rPr>
        <w:tab/>
      </w:r>
      <w:r w:rsidRPr="00187E9B">
        <w:rPr>
          <w:lang w:val="en-US"/>
        </w:rPr>
        <w:fldChar w:fldCharType="begin"/>
      </w:r>
      <w:r w:rsidRPr="00187E9B">
        <w:rPr>
          <w:lang w:val="en-US"/>
        </w:rPr>
        <w:instrText xml:space="preserve"> PAGEREF _Toc456854653 \h </w:instrText>
      </w:r>
      <w:r w:rsidRPr="00187E9B">
        <w:rPr>
          <w:lang w:val="en-US"/>
        </w:rPr>
      </w:r>
      <w:r w:rsidRPr="00187E9B">
        <w:rPr>
          <w:lang w:val="en-US"/>
        </w:rPr>
        <w:fldChar w:fldCharType="separate"/>
      </w:r>
      <w:r w:rsidRPr="00187E9B">
        <w:rPr>
          <w:lang w:val="en-US"/>
        </w:rPr>
        <w:t>51</w:t>
      </w:r>
      <w:r w:rsidRPr="00187E9B">
        <w:rPr>
          <w:lang w:val="en-US"/>
        </w:rPr>
        <w:fldChar w:fldCharType="end"/>
      </w:r>
    </w:p>
    <w:p w14:paraId="64DDA368"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3.3.4</w:t>
      </w:r>
      <w:r w:rsidRPr="00187E9B">
        <w:rPr>
          <w:rFonts w:asciiTheme="minorHAnsi" w:eastAsiaTheme="minorEastAsia" w:hAnsiTheme="minorHAnsi" w:cstheme="minorBidi"/>
          <w:szCs w:val="22"/>
          <w:lang w:val="en-US" w:eastAsia="en-US"/>
        </w:rPr>
        <w:tab/>
      </w:r>
      <w:r w:rsidRPr="00187E9B">
        <w:rPr>
          <w:lang w:val="en-US"/>
        </w:rPr>
        <w:t>Generating Reports</w:t>
      </w:r>
      <w:r w:rsidRPr="00187E9B">
        <w:rPr>
          <w:lang w:val="en-US"/>
        </w:rPr>
        <w:tab/>
      </w:r>
      <w:r w:rsidRPr="00187E9B">
        <w:rPr>
          <w:lang w:val="en-US"/>
        </w:rPr>
        <w:fldChar w:fldCharType="begin"/>
      </w:r>
      <w:r w:rsidRPr="00187E9B">
        <w:rPr>
          <w:lang w:val="en-US"/>
        </w:rPr>
        <w:instrText xml:space="preserve"> PAGEREF _Toc456854654 \h </w:instrText>
      </w:r>
      <w:r w:rsidRPr="00187E9B">
        <w:rPr>
          <w:lang w:val="en-US"/>
        </w:rPr>
      </w:r>
      <w:r w:rsidRPr="00187E9B">
        <w:rPr>
          <w:lang w:val="en-US"/>
        </w:rPr>
        <w:fldChar w:fldCharType="separate"/>
      </w:r>
      <w:r w:rsidRPr="00187E9B">
        <w:rPr>
          <w:lang w:val="en-US"/>
        </w:rPr>
        <w:t>52</w:t>
      </w:r>
      <w:r w:rsidRPr="00187E9B">
        <w:rPr>
          <w:lang w:val="en-US"/>
        </w:rPr>
        <w:fldChar w:fldCharType="end"/>
      </w:r>
    </w:p>
    <w:p w14:paraId="25D2B30F"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3.3.5</w:t>
      </w:r>
      <w:r w:rsidRPr="00187E9B">
        <w:rPr>
          <w:rFonts w:asciiTheme="minorHAnsi" w:eastAsiaTheme="minorEastAsia" w:hAnsiTheme="minorHAnsi" w:cstheme="minorBidi"/>
          <w:szCs w:val="22"/>
          <w:lang w:val="en-US" w:eastAsia="en-US"/>
        </w:rPr>
        <w:tab/>
      </w:r>
      <w:r w:rsidRPr="00187E9B">
        <w:rPr>
          <w:lang w:val="en-US"/>
        </w:rPr>
        <w:t>Data Export</w:t>
      </w:r>
      <w:r w:rsidRPr="00187E9B">
        <w:rPr>
          <w:lang w:val="en-US"/>
        </w:rPr>
        <w:tab/>
      </w:r>
      <w:r w:rsidRPr="00187E9B">
        <w:rPr>
          <w:lang w:val="en-US"/>
        </w:rPr>
        <w:fldChar w:fldCharType="begin"/>
      </w:r>
      <w:r w:rsidRPr="00187E9B">
        <w:rPr>
          <w:lang w:val="en-US"/>
        </w:rPr>
        <w:instrText xml:space="preserve"> PAGEREF _Toc456854655 \h </w:instrText>
      </w:r>
      <w:r w:rsidRPr="00187E9B">
        <w:rPr>
          <w:lang w:val="en-US"/>
        </w:rPr>
      </w:r>
      <w:r w:rsidRPr="00187E9B">
        <w:rPr>
          <w:lang w:val="en-US"/>
        </w:rPr>
        <w:fldChar w:fldCharType="separate"/>
      </w:r>
      <w:r w:rsidRPr="00187E9B">
        <w:rPr>
          <w:lang w:val="en-US"/>
        </w:rPr>
        <w:t>54</w:t>
      </w:r>
      <w:r w:rsidRPr="00187E9B">
        <w:rPr>
          <w:lang w:val="en-US"/>
        </w:rPr>
        <w:fldChar w:fldCharType="end"/>
      </w:r>
    </w:p>
    <w:p w14:paraId="1F2C1DF8"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3.3.6</w:t>
      </w:r>
      <w:r w:rsidRPr="00187E9B">
        <w:rPr>
          <w:rFonts w:asciiTheme="minorHAnsi" w:eastAsiaTheme="minorEastAsia" w:hAnsiTheme="minorHAnsi" w:cstheme="minorBidi"/>
          <w:szCs w:val="22"/>
          <w:lang w:val="en-US" w:eastAsia="en-US"/>
        </w:rPr>
        <w:tab/>
      </w:r>
      <w:r w:rsidRPr="00187E9B">
        <w:rPr>
          <w:lang w:val="en-US"/>
        </w:rPr>
        <w:t>Deleted Entries</w:t>
      </w:r>
      <w:r w:rsidRPr="00187E9B">
        <w:rPr>
          <w:lang w:val="en-US"/>
        </w:rPr>
        <w:tab/>
      </w:r>
      <w:r w:rsidRPr="00187E9B">
        <w:rPr>
          <w:lang w:val="en-US"/>
        </w:rPr>
        <w:fldChar w:fldCharType="begin"/>
      </w:r>
      <w:r w:rsidRPr="00187E9B">
        <w:rPr>
          <w:lang w:val="en-US"/>
        </w:rPr>
        <w:instrText xml:space="preserve"> PAGEREF _Toc456854656 \h </w:instrText>
      </w:r>
      <w:r w:rsidRPr="00187E9B">
        <w:rPr>
          <w:lang w:val="en-US"/>
        </w:rPr>
      </w:r>
      <w:r w:rsidRPr="00187E9B">
        <w:rPr>
          <w:lang w:val="en-US"/>
        </w:rPr>
        <w:fldChar w:fldCharType="separate"/>
      </w:r>
      <w:r w:rsidRPr="00187E9B">
        <w:rPr>
          <w:lang w:val="en-US"/>
        </w:rPr>
        <w:t>54</w:t>
      </w:r>
      <w:r w:rsidRPr="00187E9B">
        <w:rPr>
          <w:lang w:val="en-US"/>
        </w:rPr>
        <w:fldChar w:fldCharType="end"/>
      </w:r>
    </w:p>
    <w:p w14:paraId="7A866C8F" w14:textId="77777777" w:rsidR="00E0133C" w:rsidRPr="00187E9B" w:rsidRDefault="00E0133C">
      <w:pPr>
        <w:pStyle w:val="TOC2"/>
        <w:rPr>
          <w:rFonts w:asciiTheme="minorHAnsi" w:eastAsiaTheme="minorEastAsia" w:hAnsiTheme="minorHAnsi" w:cstheme="minorBidi"/>
          <w:iCs w:val="0"/>
          <w:szCs w:val="22"/>
          <w:lang w:val="en-US" w:eastAsia="en-US"/>
        </w:rPr>
      </w:pPr>
      <w:r w:rsidRPr="00187E9B">
        <w:rPr>
          <w:lang w:val="en-US"/>
        </w:rPr>
        <w:t>3.4</w:t>
      </w:r>
      <w:r w:rsidRPr="00187E9B">
        <w:rPr>
          <w:rFonts w:asciiTheme="minorHAnsi" w:eastAsiaTheme="minorEastAsia" w:hAnsiTheme="minorHAnsi" w:cstheme="minorBidi"/>
          <w:iCs w:val="0"/>
          <w:szCs w:val="22"/>
          <w:lang w:val="en-US" w:eastAsia="en-US"/>
        </w:rPr>
        <w:tab/>
      </w:r>
      <w:r w:rsidRPr="00187E9B">
        <w:rPr>
          <w:lang w:val="en-US"/>
        </w:rPr>
        <w:t>Service Layer</w:t>
      </w:r>
      <w:r w:rsidRPr="00187E9B">
        <w:rPr>
          <w:lang w:val="en-US"/>
        </w:rPr>
        <w:tab/>
      </w:r>
      <w:r w:rsidRPr="00187E9B">
        <w:rPr>
          <w:lang w:val="en-US"/>
        </w:rPr>
        <w:fldChar w:fldCharType="begin"/>
      </w:r>
      <w:r w:rsidRPr="00187E9B">
        <w:rPr>
          <w:lang w:val="en-US"/>
        </w:rPr>
        <w:instrText xml:space="preserve"> PAGEREF _Toc456854657 \h </w:instrText>
      </w:r>
      <w:r w:rsidRPr="00187E9B">
        <w:rPr>
          <w:lang w:val="en-US"/>
        </w:rPr>
      </w:r>
      <w:r w:rsidRPr="00187E9B">
        <w:rPr>
          <w:lang w:val="en-US"/>
        </w:rPr>
        <w:fldChar w:fldCharType="separate"/>
      </w:r>
      <w:r w:rsidRPr="00187E9B">
        <w:rPr>
          <w:lang w:val="en-US"/>
        </w:rPr>
        <w:t>55</w:t>
      </w:r>
      <w:r w:rsidRPr="00187E9B">
        <w:rPr>
          <w:lang w:val="en-US"/>
        </w:rPr>
        <w:fldChar w:fldCharType="end"/>
      </w:r>
    </w:p>
    <w:p w14:paraId="11FFB65E" w14:textId="77777777" w:rsidR="00E0133C" w:rsidRPr="00187E9B" w:rsidRDefault="00E0133C">
      <w:pPr>
        <w:pStyle w:val="TOC3"/>
        <w:rPr>
          <w:rFonts w:asciiTheme="minorHAnsi" w:eastAsiaTheme="minorEastAsia" w:hAnsiTheme="minorHAnsi" w:cstheme="minorBidi"/>
          <w:szCs w:val="22"/>
          <w:lang w:val="en-US" w:eastAsia="en-US"/>
        </w:rPr>
      </w:pPr>
      <w:r w:rsidRPr="00187E9B">
        <w:rPr>
          <w:lang w:val="en-US"/>
        </w:rPr>
        <w:t>3.4.1</w:t>
      </w:r>
      <w:r w:rsidRPr="00187E9B">
        <w:rPr>
          <w:rFonts w:asciiTheme="minorHAnsi" w:eastAsiaTheme="minorEastAsia" w:hAnsiTheme="minorHAnsi" w:cstheme="minorBidi"/>
          <w:szCs w:val="22"/>
          <w:lang w:val="en-US" w:eastAsia="en-US"/>
        </w:rPr>
        <w:tab/>
      </w:r>
      <w:r w:rsidRPr="00187E9B">
        <w:rPr>
          <w:lang w:val="en-US"/>
        </w:rPr>
        <w:t>RESTful Interface</w:t>
      </w:r>
      <w:r w:rsidRPr="00187E9B">
        <w:rPr>
          <w:lang w:val="en-US"/>
        </w:rPr>
        <w:tab/>
      </w:r>
      <w:r w:rsidRPr="00187E9B">
        <w:rPr>
          <w:lang w:val="en-US"/>
        </w:rPr>
        <w:fldChar w:fldCharType="begin"/>
      </w:r>
      <w:r w:rsidRPr="00187E9B">
        <w:rPr>
          <w:lang w:val="en-US"/>
        </w:rPr>
        <w:instrText xml:space="preserve"> PAGEREF _Toc456854658 \h </w:instrText>
      </w:r>
      <w:r w:rsidRPr="00187E9B">
        <w:rPr>
          <w:lang w:val="en-US"/>
        </w:rPr>
      </w:r>
      <w:r w:rsidRPr="00187E9B">
        <w:rPr>
          <w:lang w:val="en-US"/>
        </w:rPr>
        <w:fldChar w:fldCharType="separate"/>
      </w:r>
      <w:r w:rsidRPr="00187E9B">
        <w:rPr>
          <w:lang w:val="en-US"/>
        </w:rPr>
        <w:t>55</w:t>
      </w:r>
      <w:r w:rsidRPr="00187E9B">
        <w:rPr>
          <w:lang w:val="en-US"/>
        </w:rPr>
        <w:fldChar w:fldCharType="end"/>
      </w:r>
    </w:p>
    <w:p w14:paraId="1A03F6EA"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3.4.1.1</w:t>
      </w:r>
      <w:r w:rsidRPr="00187E9B">
        <w:rPr>
          <w:rFonts w:asciiTheme="minorHAnsi" w:eastAsiaTheme="minorEastAsia" w:hAnsiTheme="minorHAnsi" w:cstheme="minorBidi"/>
          <w:szCs w:val="22"/>
          <w:lang w:val="en-US" w:eastAsia="en-US"/>
        </w:rPr>
        <w:tab/>
      </w:r>
      <w:r w:rsidRPr="00187E9B">
        <w:rPr>
          <w:lang w:val="en-US"/>
        </w:rPr>
        <w:t>Device Types</w:t>
      </w:r>
      <w:r w:rsidRPr="00187E9B">
        <w:rPr>
          <w:lang w:val="en-US"/>
        </w:rPr>
        <w:tab/>
      </w:r>
      <w:r w:rsidRPr="00187E9B">
        <w:rPr>
          <w:lang w:val="en-US"/>
        </w:rPr>
        <w:fldChar w:fldCharType="begin"/>
      </w:r>
      <w:r w:rsidRPr="00187E9B">
        <w:rPr>
          <w:lang w:val="en-US"/>
        </w:rPr>
        <w:instrText xml:space="preserve"> PAGEREF _Toc456854659 \h </w:instrText>
      </w:r>
      <w:r w:rsidRPr="00187E9B">
        <w:rPr>
          <w:lang w:val="en-US"/>
        </w:rPr>
      </w:r>
      <w:r w:rsidRPr="00187E9B">
        <w:rPr>
          <w:lang w:val="en-US"/>
        </w:rPr>
        <w:fldChar w:fldCharType="separate"/>
      </w:r>
      <w:r w:rsidRPr="00187E9B">
        <w:rPr>
          <w:lang w:val="en-US"/>
        </w:rPr>
        <w:t>55</w:t>
      </w:r>
      <w:r w:rsidRPr="00187E9B">
        <w:rPr>
          <w:lang w:val="en-US"/>
        </w:rPr>
        <w:fldChar w:fldCharType="end"/>
      </w:r>
    </w:p>
    <w:p w14:paraId="25241C6B"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3.4.1.2</w:t>
      </w:r>
      <w:r w:rsidRPr="00187E9B">
        <w:rPr>
          <w:rFonts w:asciiTheme="minorHAnsi" w:eastAsiaTheme="minorEastAsia" w:hAnsiTheme="minorHAnsi" w:cstheme="minorBidi"/>
          <w:szCs w:val="22"/>
          <w:lang w:val="en-US" w:eastAsia="en-US"/>
        </w:rPr>
        <w:tab/>
      </w:r>
      <w:r w:rsidRPr="00187E9B">
        <w:rPr>
          <w:lang w:val="en-US"/>
        </w:rPr>
        <w:t>Installation Slots</w:t>
      </w:r>
      <w:r w:rsidRPr="00187E9B">
        <w:rPr>
          <w:lang w:val="en-US"/>
        </w:rPr>
        <w:tab/>
      </w:r>
      <w:r w:rsidRPr="00187E9B">
        <w:rPr>
          <w:lang w:val="en-US"/>
        </w:rPr>
        <w:fldChar w:fldCharType="begin"/>
      </w:r>
      <w:r w:rsidRPr="00187E9B">
        <w:rPr>
          <w:lang w:val="en-US"/>
        </w:rPr>
        <w:instrText xml:space="preserve"> PAGEREF _Toc456854660 \h </w:instrText>
      </w:r>
      <w:r w:rsidRPr="00187E9B">
        <w:rPr>
          <w:lang w:val="en-US"/>
        </w:rPr>
      </w:r>
      <w:r w:rsidRPr="00187E9B">
        <w:rPr>
          <w:lang w:val="en-US"/>
        </w:rPr>
        <w:fldChar w:fldCharType="separate"/>
      </w:r>
      <w:r w:rsidRPr="00187E9B">
        <w:rPr>
          <w:lang w:val="en-US"/>
        </w:rPr>
        <w:t>57</w:t>
      </w:r>
      <w:r w:rsidRPr="00187E9B">
        <w:rPr>
          <w:lang w:val="en-US"/>
        </w:rPr>
        <w:fldChar w:fldCharType="end"/>
      </w:r>
    </w:p>
    <w:p w14:paraId="7562EB31"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3.4.1.3</w:t>
      </w:r>
      <w:r w:rsidRPr="00187E9B">
        <w:rPr>
          <w:rFonts w:asciiTheme="minorHAnsi" w:eastAsiaTheme="minorEastAsia" w:hAnsiTheme="minorHAnsi" w:cstheme="minorBidi"/>
          <w:szCs w:val="22"/>
          <w:lang w:val="en-US" w:eastAsia="en-US"/>
        </w:rPr>
        <w:tab/>
      </w:r>
      <w:r w:rsidRPr="00187E9B">
        <w:rPr>
          <w:lang w:val="en-US"/>
        </w:rPr>
        <w:t>Installation Slot Names</w:t>
      </w:r>
      <w:r w:rsidRPr="00187E9B">
        <w:rPr>
          <w:lang w:val="en-US"/>
        </w:rPr>
        <w:tab/>
      </w:r>
      <w:r w:rsidRPr="00187E9B">
        <w:rPr>
          <w:lang w:val="en-US"/>
        </w:rPr>
        <w:fldChar w:fldCharType="begin"/>
      </w:r>
      <w:r w:rsidRPr="00187E9B">
        <w:rPr>
          <w:lang w:val="en-US"/>
        </w:rPr>
        <w:instrText xml:space="preserve"> PAGEREF _Toc456854661 \h </w:instrText>
      </w:r>
      <w:r w:rsidRPr="00187E9B">
        <w:rPr>
          <w:lang w:val="en-US"/>
        </w:rPr>
      </w:r>
      <w:r w:rsidRPr="00187E9B">
        <w:rPr>
          <w:lang w:val="en-US"/>
        </w:rPr>
        <w:fldChar w:fldCharType="separate"/>
      </w:r>
      <w:r w:rsidRPr="00187E9B">
        <w:rPr>
          <w:lang w:val="en-US"/>
        </w:rPr>
        <w:t>61</w:t>
      </w:r>
      <w:r w:rsidRPr="00187E9B">
        <w:rPr>
          <w:lang w:val="en-US"/>
        </w:rPr>
        <w:fldChar w:fldCharType="end"/>
      </w:r>
    </w:p>
    <w:p w14:paraId="6EE5AB16" w14:textId="77777777" w:rsidR="00E0133C" w:rsidRPr="00187E9B" w:rsidRDefault="00E0133C">
      <w:pPr>
        <w:pStyle w:val="TOC4"/>
        <w:rPr>
          <w:rFonts w:asciiTheme="minorHAnsi" w:eastAsiaTheme="minorEastAsia" w:hAnsiTheme="minorHAnsi" w:cstheme="minorBidi"/>
          <w:szCs w:val="22"/>
          <w:lang w:val="en-US" w:eastAsia="en-US"/>
        </w:rPr>
      </w:pPr>
      <w:r w:rsidRPr="00187E9B">
        <w:rPr>
          <w:lang w:val="en-US"/>
        </w:rPr>
        <w:t>3.4.1.4</w:t>
      </w:r>
      <w:r w:rsidRPr="00187E9B">
        <w:rPr>
          <w:rFonts w:asciiTheme="minorHAnsi" w:eastAsiaTheme="minorEastAsia" w:hAnsiTheme="minorHAnsi" w:cstheme="minorBidi"/>
          <w:szCs w:val="22"/>
          <w:lang w:val="en-US" w:eastAsia="en-US"/>
        </w:rPr>
        <w:tab/>
      </w:r>
      <w:r w:rsidRPr="00187E9B">
        <w:rPr>
          <w:lang w:val="en-US"/>
        </w:rPr>
        <w:t>Device Instances</w:t>
      </w:r>
      <w:r w:rsidRPr="00187E9B">
        <w:rPr>
          <w:lang w:val="en-US"/>
        </w:rPr>
        <w:tab/>
      </w:r>
      <w:r w:rsidRPr="00187E9B">
        <w:rPr>
          <w:lang w:val="en-US"/>
        </w:rPr>
        <w:fldChar w:fldCharType="begin"/>
      </w:r>
      <w:r w:rsidRPr="00187E9B">
        <w:rPr>
          <w:lang w:val="en-US"/>
        </w:rPr>
        <w:instrText xml:space="preserve"> PAGEREF _Toc456854662 \h </w:instrText>
      </w:r>
      <w:r w:rsidRPr="00187E9B">
        <w:rPr>
          <w:lang w:val="en-US"/>
        </w:rPr>
      </w:r>
      <w:r w:rsidRPr="00187E9B">
        <w:rPr>
          <w:lang w:val="en-US"/>
        </w:rPr>
        <w:fldChar w:fldCharType="separate"/>
      </w:r>
      <w:r w:rsidRPr="00187E9B">
        <w:rPr>
          <w:lang w:val="en-US"/>
        </w:rPr>
        <w:t>62</w:t>
      </w:r>
      <w:r w:rsidRPr="00187E9B">
        <w:rPr>
          <w:lang w:val="en-US"/>
        </w:rPr>
        <w:fldChar w:fldCharType="end"/>
      </w:r>
    </w:p>
    <w:p w14:paraId="7BE16798" w14:textId="77777777" w:rsidR="00E0133C" w:rsidRPr="00187E9B" w:rsidRDefault="00E0133C">
      <w:pPr>
        <w:pStyle w:val="TOC1"/>
        <w:rPr>
          <w:rFonts w:asciiTheme="minorHAnsi" w:eastAsiaTheme="minorEastAsia" w:hAnsiTheme="minorHAnsi" w:cstheme="minorBidi"/>
          <w:b w:val="0"/>
          <w:bCs w:val="0"/>
          <w:szCs w:val="22"/>
          <w:lang w:val="en-US" w:eastAsia="en-US"/>
        </w:rPr>
      </w:pPr>
      <w:r w:rsidRPr="00187E9B">
        <w:rPr>
          <w:lang w:val="en-US"/>
        </w:rPr>
        <w:t>4.</w:t>
      </w:r>
      <w:r w:rsidRPr="00187E9B">
        <w:rPr>
          <w:rFonts w:asciiTheme="minorHAnsi" w:eastAsiaTheme="minorEastAsia" w:hAnsiTheme="minorHAnsi" w:cstheme="minorBidi"/>
          <w:b w:val="0"/>
          <w:bCs w:val="0"/>
          <w:szCs w:val="22"/>
          <w:lang w:val="en-US" w:eastAsia="en-US"/>
        </w:rPr>
        <w:tab/>
      </w:r>
      <w:r w:rsidRPr="00187E9B">
        <w:rPr>
          <w:lang w:val="en-US"/>
        </w:rPr>
        <w:t>Requirements Traceability</w:t>
      </w:r>
      <w:r w:rsidRPr="00187E9B">
        <w:rPr>
          <w:lang w:val="en-US"/>
        </w:rPr>
        <w:tab/>
      </w:r>
      <w:r w:rsidRPr="00187E9B">
        <w:rPr>
          <w:lang w:val="en-US"/>
        </w:rPr>
        <w:fldChar w:fldCharType="begin"/>
      </w:r>
      <w:r w:rsidRPr="00187E9B">
        <w:rPr>
          <w:lang w:val="en-US"/>
        </w:rPr>
        <w:instrText xml:space="preserve"> PAGEREF _Toc456854663 \h </w:instrText>
      </w:r>
      <w:r w:rsidRPr="00187E9B">
        <w:rPr>
          <w:lang w:val="en-US"/>
        </w:rPr>
      </w:r>
      <w:r w:rsidRPr="00187E9B">
        <w:rPr>
          <w:lang w:val="en-US"/>
        </w:rPr>
        <w:fldChar w:fldCharType="separate"/>
      </w:r>
      <w:r w:rsidRPr="00187E9B">
        <w:rPr>
          <w:lang w:val="en-US"/>
        </w:rPr>
        <w:t>65</w:t>
      </w:r>
      <w:r w:rsidRPr="00187E9B">
        <w:rPr>
          <w:lang w:val="en-US"/>
        </w:rPr>
        <w:fldChar w:fldCharType="end"/>
      </w:r>
    </w:p>
    <w:p w14:paraId="1150351F" w14:textId="77777777" w:rsidR="00E0133C" w:rsidRPr="00187E9B" w:rsidRDefault="00E0133C">
      <w:pPr>
        <w:pStyle w:val="TOC1"/>
        <w:rPr>
          <w:rFonts w:asciiTheme="minorHAnsi" w:eastAsiaTheme="minorEastAsia" w:hAnsiTheme="minorHAnsi" w:cstheme="minorBidi"/>
          <w:b w:val="0"/>
          <w:bCs w:val="0"/>
          <w:szCs w:val="22"/>
          <w:lang w:val="en-US" w:eastAsia="en-US"/>
        </w:rPr>
      </w:pPr>
      <w:r w:rsidRPr="00187E9B">
        <w:rPr>
          <w:lang w:val="en-US"/>
        </w:rPr>
        <w:t>5.</w:t>
      </w:r>
      <w:r w:rsidRPr="00187E9B">
        <w:rPr>
          <w:rFonts w:asciiTheme="minorHAnsi" w:eastAsiaTheme="minorEastAsia" w:hAnsiTheme="minorHAnsi" w:cstheme="minorBidi"/>
          <w:b w:val="0"/>
          <w:bCs w:val="0"/>
          <w:szCs w:val="22"/>
          <w:lang w:val="en-US" w:eastAsia="en-US"/>
        </w:rPr>
        <w:tab/>
      </w:r>
      <w:r w:rsidRPr="00187E9B">
        <w:rPr>
          <w:lang w:val="en-US"/>
        </w:rPr>
        <w:t>References</w:t>
      </w:r>
      <w:r w:rsidRPr="00187E9B">
        <w:rPr>
          <w:lang w:val="en-US"/>
        </w:rPr>
        <w:tab/>
      </w:r>
      <w:r w:rsidRPr="00187E9B">
        <w:rPr>
          <w:lang w:val="en-US"/>
        </w:rPr>
        <w:fldChar w:fldCharType="begin"/>
      </w:r>
      <w:r w:rsidRPr="00187E9B">
        <w:rPr>
          <w:lang w:val="en-US"/>
        </w:rPr>
        <w:instrText xml:space="preserve"> PAGEREF _Toc456854664 \h </w:instrText>
      </w:r>
      <w:r w:rsidRPr="00187E9B">
        <w:rPr>
          <w:lang w:val="en-US"/>
        </w:rPr>
      </w:r>
      <w:r w:rsidRPr="00187E9B">
        <w:rPr>
          <w:lang w:val="en-US"/>
        </w:rPr>
        <w:fldChar w:fldCharType="separate"/>
      </w:r>
      <w:r w:rsidRPr="00187E9B">
        <w:rPr>
          <w:lang w:val="en-US"/>
        </w:rPr>
        <w:t>66</w:t>
      </w:r>
      <w:r w:rsidRPr="00187E9B">
        <w:rPr>
          <w:lang w:val="en-US"/>
        </w:rPr>
        <w:fldChar w:fldCharType="end"/>
      </w:r>
    </w:p>
    <w:p w14:paraId="50AC3ED3" w14:textId="77777777" w:rsidR="00B666EA" w:rsidRPr="00187E9B" w:rsidRDefault="002B29A9" w:rsidP="00216F3B">
      <w:pPr>
        <w:rPr>
          <w:lang w:val="en-US"/>
        </w:rPr>
      </w:pPr>
      <w:r w:rsidRPr="00187E9B">
        <w:rPr>
          <w:lang w:val="en-US"/>
        </w:rPr>
        <w:fldChar w:fldCharType="end"/>
      </w:r>
    </w:p>
    <w:p w14:paraId="005C19DF" w14:textId="77777777" w:rsidR="005F0E54" w:rsidRPr="00187E9B" w:rsidRDefault="005F0E54">
      <w:pPr>
        <w:spacing w:before="0" w:after="0"/>
        <w:rPr>
          <w:b/>
          <w:caps/>
          <w:szCs w:val="20"/>
          <w:lang w:val="en-US" w:eastAsia="en-US"/>
        </w:rPr>
      </w:pPr>
      <w:r w:rsidRPr="00187E9B">
        <w:rPr>
          <w:lang w:val="en-US"/>
        </w:rPr>
        <w:br w:type="page"/>
      </w:r>
    </w:p>
    <w:p w14:paraId="36F93B67" w14:textId="62DF80F1" w:rsidR="0028759E" w:rsidRPr="00187E9B" w:rsidRDefault="0028759E" w:rsidP="005F0E54">
      <w:pPr>
        <w:pStyle w:val="E-Heading1"/>
        <w:rPr>
          <w:lang w:val="en-US"/>
        </w:rPr>
      </w:pPr>
      <w:bookmarkStart w:id="3" w:name="_Toc456854604"/>
      <w:r w:rsidRPr="00187E9B">
        <w:rPr>
          <w:lang w:val="en-US"/>
        </w:rPr>
        <w:lastRenderedPageBreak/>
        <w:t xml:space="preserve">List of </w:t>
      </w:r>
      <w:r w:rsidR="006D2607" w:rsidRPr="00187E9B">
        <w:rPr>
          <w:lang w:val="en-US"/>
        </w:rPr>
        <w:t>T</w:t>
      </w:r>
      <w:r w:rsidRPr="00187E9B">
        <w:rPr>
          <w:lang w:val="en-US"/>
        </w:rPr>
        <w:t>ables</w:t>
      </w:r>
      <w:bookmarkEnd w:id="3"/>
    </w:p>
    <w:p w14:paraId="1A41F211" w14:textId="77777777" w:rsidR="00E0133C" w:rsidRPr="00187E9B" w:rsidRDefault="0028759E">
      <w:pPr>
        <w:pStyle w:val="TableofFigures"/>
        <w:tabs>
          <w:tab w:val="left" w:pos="1100"/>
          <w:tab w:val="right" w:leader="dot" w:pos="9060"/>
        </w:tabs>
        <w:rPr>
          <w:rFonts w:asciiTheme="minorHAnsi" w:eastAsiaTheme="minorEastAsia" w:hAnsiTheme="minorHAnsi" w:cstheme="minorBidi"/>
          <w:noProof/>
          <w:szCs w:val="22"/>
          <w:lang w:val="en-US" w:eastAsia="en-US"/>
        </w:rPr>
      </w:pPr>
      <w:r w:rsidRPr="00187E9B">
        <w:rPr>
          <w:lang w:val="en-US"/>
        </w:rPr>
        <w:fldChar w:fldCharType="begin"/>
      </w:r>
      <w:r w:rsidRPr="00187E9B">
        <w:rPr>
          <w:lang w:val="en-US"/>
        </w:rPr>
        <w:instrText xml:space="preserve"> TOC \h \z \c "Table" </w:instrText>
      </w:r>
      <w:r w:rsidRPr="00187E9B">
        <w:rPr>
          <w:lang w:val="en-US"/>
        </w:rPr>
        <w:fldChar w:fldCharType="separate"/>
      </w:r>
      <w:hyperlink w:anchor="_Toc456854665" w:history="1">
        <w:r w:rsidR="00E0133C" w:rsidRPr="00187E9B">
          <w:rPr>
            <w:rStyle w:val="Hyperlink"/>
            <w:noProof/>
            <w:lang w:val="en-US"/>
          </w:rPr>
          <w:t>Table 1</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Possible “contains” relationship endpoints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_Toc456854665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18</w:t>
        </w:r>
        <w:r w:rsidR="00E0133C" w:rsidRPr="00187E9B">
          <w:rPr>
            <w:noProof/>
            <w:webHidden/>
            <w:lang w:val="en-US"/>
          </w:rPr>
          <w:fldChar w:fldCharType="end"/>
        </w:r>
      </w:hyperlink>
    </w:p>
    <w:p w14:paraId="6EF022FB"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66" w:history="1">
        <w:r w:rsidR="00E0133C" w:rsidRPr="00187E9B">
          <w:rPr>
            <w:rStyle w:val="Hyperlink"/>
            <w:noProof/>
            <w:lang w:val="en-US"/>
          </w:rPr>
          <w:t>Table 2</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History record description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_Toc456854666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22</w:t>
        </w:r>
        <w:r w:rsidR="00E0133C" w:rsidRPr="00187E9B">
          <w:rPr>
            <w:noProof/>
            <w:webHidden/>
            <w:lang w:val="en-US"/>
          </w:rPr>
          <w:fldChar w:fldCharType="end"/>
        </w:r>
      </w:hyperlink>
    </w:p>
    <w:p w14:paraId="0D7AE8DA"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67" w:history="1">
        <w:r w:rsidR="00E0133C" w:rsidRPr="00187E9B">
          <w:rPr>
            <w:rStyle w:val="Hyperlink"/>
            <w:noProof/>
            <w:lang w:val="en-US"/>
          </w:rPr>
          <w:t>Table 3</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Enumeration creation entry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_Toc456854667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24</w:t>
        </w:r>
        <w:r w:rsidR="00E0133C" w:rsidRPr="00187E9B">
          <w:rPr>
            <w:noProof/>
            <w:webHidden/>
            <w:lang w:val="en-US"/>
          </w:rPr>
          <w:fldChar w:fldCharType="end"/>
        </w:r>
      </w:hyperlink>
    </w:p>
    <w:p w14:paraId="3F43BBCD"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68" w:history="1">
        <w:r w:rsidR="00E0133C" w:rsidRPr="00187E9B">
          <w:rPr>
            <w:rStyle w:val="Hyperlink"/>
            <w:noProof/>
            <w:lang w:val="en-US"/>
          </w:rPr>
          <w:t>Table 4</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Enumeration modification entry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_Toc456854668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24</w:t>
        </w:r>
        <w:r w:rsidR="00E0133C" w:rsidRPr="00187E9B">
          <w:rPr>
            <w:noProof/>
            <w:webHidden/>
            <w:lang w:val="en-US"/>
          </w:rPr>
          <w:fldChar w:fldCharType="end"/>
        </w:r>
      </w:hyperlink>
    </w:p>
    <w:p w14:paraId="248881B0"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69" w:history="1">
        <w:r w:rsidR="00E0133C" w:rsidRPr="00187E9B">
          <w:rPr>
            <w:rStyle w:val="Hyperlink"/>
            <w:noProof/>
            <w:lang w:val="en-US"/>
          </w:rPr>
          <w:t>Table 5</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Enumeration deletion entry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_Toc456854669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25</w:t>
        </w:r>
        <w:r w:rsidR="00E0133C" w:rsidRPr="00187E9B">
          <w:rPr>
            <w:noProof/>
            <w:webHidden/>
            <w:lang w:val="en-US"/>
          </w:rPr>
          <w:fldChar w:fldCharType="end"/>
        </w:r>
      </w:hyperlink>
    </w:p>
    <w:p w14:paraId="23E40B17"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0" w:history="1">
        <w:r w:rsidR="00E0133C" w:rsidRPr="00187E9B">
          <w:rPr>
            <w:rStyle w:val="Hyperlink"/>
            <w:noProof/>
            <w:lang w:val="en-US"/>
          </w:rPr>
          <w:t>Table 6</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Unit creation entry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_Toc456854670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25</w:t>
        </w:r>
        <w:r w:rsidR="00E0133C" w:rsidRPr="00187E9B">
          <w:rPr>
            <w:noProof/>
            <w:webHidden/>
            <w:lang w:val="en-US"/>
          </w:rPr>
          <w:fldChar w:fldCharType="end"/>
        </w:r>
      </w:hyperlink>
    </w:p>
    <w:p w14:paraId="7E8A3623"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1" w:history="1">
        <w:r w:rsidR="00E0133C" w:rsidRPr="00187E9B">
          <w:rPr>
            <w:rStyle w:val="Hyperlink"/>
            <w:noProof/>
            <w:lang w:val="en-US"/>
          </w:rPr>
          <w:t>Table 7</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Property creation entry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_Toc456854671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25</w:t>
        </w:r>
        <w:r w:rsidR="00E0133C" w:rsidRPr="00187E9B">
          <w:rPr>
            <w:noProof/>
            <w:webHidden/>
            <w:lang w:val="en-US"/>
          </w:rPr>
          <w:fldChar w:fldCharType="end"/>
        </w:r>
      </w:hyperlink>
    </w:p>
    <w:p w14:paraId="174BD32E"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2" w:history="1">
        <w:r w:rsidR="00E0133C" w:rsidRPr="00187E9B">
          <w:rPr>
            <w:rStyle w:val="Hyperlink"/>
            <w:noProof/>
            <w:lang w:val="en-US"/>
          </w:rPr>
          <w:t>Table 8</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Device type creation entry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_Toc456854672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26</w:t>
        </w:r>
        <w:r w:rsidR="00E0133C" w:rsidRPr="00187E9B">
          <w:rPr>
            <w:noProof/>
            <w:webHidden/>
            <w:lang w:val="en-US"/>
          </w:rPr>
          <w:fldChar w:fldCharType="end"/>
        </w:r>
      </w:hyperlink>
    </w:p>
    <w:p w14:paraId="52F145EE"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3" w:history="1">
        <w:r w:rsidR="00E0133C" w:rsidRPr="00187E9B">
          <w:rPr>
            <w:rStyle w:val="Hyperlink"/>
            <w:noProof/>
            <w:lang w:val="en-US"/>
          </w:rPr>
          <w:t>Table 9</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Container creation entry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_Toc456854673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26</w:t>
        </w:r>
        <w:r w:rsidR="00E0133C" w:rsidRPr="00187E9B">
          <w:rPr>
            <w:noProof/>
            <w:webHidden/>
            <w:lang w:val="en-US"/>
          </w:rPr>
          <w:fldChar w:fldCharType="end"/>
        </w:r>
      </w:hyperlink>
    </w:p>
    <w:p w14:paraId="0D149A79"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4" w:history="1">
        <w:r w:rsidR="00E0133C" w:rsidRPr="00187E9B">
          <w:rPr>
            <w:rStyle w:val="Hyperlink"/>
            <w:noProof/>
            <w:lang w:val="en-US"/>
          </w:rPr>
          <w:t>Table 10</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Adding relationships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_Toc456854674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27</w:t>
        </w:r>
        <w:r w:rsidR="00E0133C" w:rsidRPr="00187E9B">
          <w:rPr>
            <w:noProof/>
            <w:webHidden/>
            <w:lang w:val="en-US"/>
          </w:rPr>
          <w:fldChar w:fldCharType="end"/>
        </w:r>
      </w:hyperlink>
    </w:p>
    <w:p w14:paraId="6A76D3B8"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5" w:history="1">
        <w:r w:rsidR="00E0133C" w:rsidRPr="00187E9B">
          <w:rPr>
            <w:rStyle w:val="Hyperlink"/>
            <w:noProof/>
            <w:lang w:val="en-US"/>
          </w:rPr>
          <w:t>Table 11</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Installation slot creation entry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_Toc456854675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27</w:t>
        </w:r>
        <w:r w:rsidR="00E0133C" w:rsidRPr="00187E9B">
          <w:rPr>
            <w:noProof/>
            <w:webHidden/>
            <w:lang w:val="en-US"/>
          </w:rPr>
          <w:fldChar w:fldCharType="end"/>
        </w:r>
      </w:hyperlink>
    </w:p>
    <w:p w14:paraId="6BA529C9"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6" w:history="1">
        <w:r w:rsidR="00E0133C" w:rsidRPr="00187E9B">
          <w:rPr>
            <w:rStyle w:val="Hyperlink"/>
            <w:noProof/>
            <w:lang w:val="en-US"/>
          </w:rPr>
          <w:t>Table 12</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Device type add property definition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_Toc456854676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28</w:t>
        </w:r>
        <w:r w:rsidR="00E0133C" w:rsidRPr="00187E9B">
          <w:rPr>
            <w:noProof/>
            <w:webHidden/>
            <w:lang w:val="en-US"/>
          </w:rPr>
          <w:fldChar w:fldCharType="end"/>
        </w:r>
      </w:hyperlink>
    </w:p>
    <w:p w14:paraId="3A40EC18"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7" w:history="1">
        <w:r w:rsidR="00E0133C" w:rsidRPr="00187E9B">
          <w:rPr>
            <w:rStyle w:val="Hyperlink"/>
            <w:noProof/>
            <w:lang w:val="en-US"/>
          </w:rPr>
          <w:t>Table 13</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Add device type property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_Toc456854677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28</w:t>
        </w:r>
        <w:r w:rsidR="00E0133C" w:rsidRPr="00187E9B">
          <w:rPr>
            <w:noProof/>
            <w:webHidden/>
            <w:lang w:val="en-US"/>
          </w:rPr>
          <w:fldChar w:fldCharType="end"/>
        </w:r>
      </w:hyperlink>
    </w:p>
    <w:p w14:paraId="67AE3A18"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8" w:history="1">
        <w:r w:rsidR="00E0133C" w:rsidRPr="00187E9B">
          <w:rPr>
            <w:rStyle w:val="Hyperlink"/>
            <w:noProof/>
            <w:lang w:val="en-US"/>
          </w:rPr>
          <w:t>Table 14</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Device type remove property definition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_Toc456854678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29</w:t>
        </w:r>
        <w:r w:rsidR="00E0133C" w:rsidRPr="00187E9B">
          <w:rPr>
            <w:noProof/>
            <w:webHidden/>
            <w:lang w:val="en-US"/>
          </w:rPr>
          <w:fldChar w:fldCharType="end"/>
        </w:r>
      </w:hyperlink>
    </w:p>
    <w:p w14:paraId="21F7A1B5"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79" w:history="1">
        <w:r w:rsidR="00E0133C" w:rsidRPr="00187E9B">
          <w:rPr>
            <w:rStyle w:val="Hyperlink"/>
            <w:noProof/>
            <w:lang w:val="en-US"/>
          </w:rPr>
          <w:t>Table 15</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Device type adding and removing tags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_Toc456854679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30</w:t>
        </w:r>
        <w:r w:rsidR="00E0133C" w:rsidRPr="00187E9B">
          <w:rPr>
            <w:noProof/>
            <w:webHidden/>
            <w:lang w:val="en-US"/>
          </w:rPr>
          <w:fldChar w:fldCharType="end"/>
        </w:r>
      </w:hyperlink>
    </w:p>
    <w:p w14:paraId="34036150"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0" w:history="1">
        <w:r w:rsidR="00E0133C" w:rsidRPr="00187E9B">
          <w:rPr>
            <w:rStyle w:val="Hyperlink"/>
            <w:noProof/>
            <w:lang w:val="en-US"/>
          </w:rPr>
          <w:t>Table 16</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Device property types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_Toc456854680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50</w:t>
        </w:r>
        <w:r w:rsidR="00E0133C" w:rsidRPr="00187E9B">
          <w:rPr>
            <w:noProof/>
            <w:webHidden/>
            <w:lang w:val="en-US"/>
          </w:rPr>
          <w:fldChar w:fldCharType="end"/>
        </w:r>
      </w:hyperlink>
    </w:p>
    <w:p w14:paraId="00B91BA0"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1" w:history="1">
        <w:r w:rsidR="00E0133C" w:rsidRPr="00187E9B">
          <w:rPr>
            <w:rStyle w:val="Hyperlink"/>
            <w:noProof/>
            <w:lang w:val="en-US"/>
          </w:rPr>
          <w:t>Table 17</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Requirements traceability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_Toc456854681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65</w:t>
        </w:r>
        <w:r w:rsidR="00E0133C" w:rsidRPr="00187E9B">
          <w:rPr>
            <w:noProof/>
            <w:webHidden/>
            <w:lang w:val="en-US"/>
          </w:rPr>
          <w:fldChar w:fldCharType="end"/>
        </w:r>
      </w:hyperlink>
    </w:p>
    <w:p w14:paraId="1512F604" w14:textId="77777777" w:rsidR="00E0133C" w:rsidRPr="00187E9B" w:rsidRDefault="0028759E" w:rsidP="009F0E5F">
      <w:pPr>
        <w:pStyle w:val="E-Heading1"/>
        <w:pageBreakBefore/>
        <w:rPr>
          <w:noProof/>
          <w:lang w:val="en-US"/>
        </w:rPr>
      </w:pPr>
      <w:r w:rsidRPr="00187E9B">
        <w:rPr>
          <w:lang w:val="en-US"/>
        </w:rPr>
        <w:lastRenderedPageBreak/>
        <w:fldChar w:fldCharType="end"/>
      </w:r>
      <w:bookmarkStart w:id="4" w:name="_Toc456854605"/>
      <w:r w:rsidR="006D2607" w:rsidRPr="00187E9B">
        <w:rPr>
          <w:lang w:val="en-US"/>
        </w:rPr>
        <w:t>List of Figures</w:t>
      </w:r>
      <w:bookmarkEnd w:id="4"/>
      <w:r w:rsidR="007E10F3" w:rsidRPr="00187E9B">
        <w:rPr>
          <w:lang w:val="en-US"/>
        </w:rPr>
        <w:fldChar w:fldCharType="begin"/>
      </w:r>
      <w:r w:rsidR="007E10F3" w:rsidRPr="00187E9B">
        <w:rPr>
          <w:lang w:val="en-US"/>
        </w:rPr>
        <w:instrText xml:space="preserve"> TOC \h \z \c "Figure" </w:instrText>
      </w:r>
      <w:r w:rsidR="007E10F3" w:rsidRPr="00187E9B">
        <w:rPr>
          <w:lang w:val="en-US"/>
        </w:rPr>
        <w:fldChar w:fldCharType="separate"/>
      </w:r>
    </w:p>
    <w:p w14:paraId="1374C5AE"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2" w:history="1">
        <w:r w:rsidR="00E0133C" w:rsidRPr="00187E9B">
          <w:rPr>
            <w:rStyle w:val="Hyperlink"/>
            <w:noProof/>
            <w:lang w:val="en-US"/>
          </w:rPr>
          <w:t>Figure 1</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Three tier architecture</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_Toc456854682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10</w:t>
        </w:r>
        <w:r w:rsidR="00E0133C" w:rsidRPr="00187E9B">
          <w:rPr>
            <w:noProof/>
            <w:webHidden/>
            <w:lang w:val="en-US"/>
          </w:rPr>
          <w:fldChar w:fldCharType="end"/>
        </w:r>
      </w:hyperlink>
    </w:p>
    <w:p w14:paraId="01D06FF8"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3" w:history="1">
        <w:r w:rsidR="00E0133C" w:rsidRPr="00187E9B">
          <w:rPr>
            <w:rStyle w:val="Hyperlink"/>
            <w:noProof/>
            <w:lang w:val="en-US"/>
          </w:rPr>
          <w:t>Figure 2</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Java EE architecture</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_Toc456854683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11</w:t>
        </w:r>
        <w:r w:rsidR="00E0133C" w:rsidRPr="00187E9B">
          <w:rPr>
            <w:noProof/>
            <w:webHidden/>
            <w:lang w:val="en-US"/>
          </w:rPr>
          <w:fldChar w:fldCharType="end"/>
        </w:r>
      </w:hyperlink>
    </w:p>
    <w:p w14:paraId="346422B5"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4" w:history="1">
        <w:r w:rsidR="00E0133C" w:rsidRPr="00187E9B">
          <w:rPr>
            <w:rStyle w:val="Hyperlink"/>
            <w:noProof/>
            <w:lang w:val="en-US"/>
          </w:rPr>
          <w:t>Figure 3</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CCDB integration with other ICS services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_Toc456854684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12</w:t>
        </w:r>
        <w:r w:rsidR="00E0133C" w:rsidRPr="00187E9B">
          <w:rPr>
            <w:noProof/>
            <w:webHidden/>
            <w:lang w:val="en-US"/>
          </w:rPr>
          <w:fldChar w:fldCharType="end"/>
        </w:r>
      </w:hyperlink>
    </w:p>
    <w:p w14:paraId="00945AA5"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5" w:history="1">
        <w:r w:rsidR="00E0133C" w:rsidRPr="00187E9B">
          <w:rPr>
            <w:rStyle w:val="Hyperlink"/>
            <w:noProof/>
            <w:lang w:val="en-US"/>
          </w:rPr>
          <w:t>Figure 4</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CCDB application object model (CCDB_030)</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_Toc456854685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13</w:t>
        </w:r>
        <w:r w:rsidR="00E0133C" w:rsidRPr="00187E9B">
          <w:rPr>
            <w:noProof/>
            <w:webHidden/>
            <w:lang w:val="en-US"/>
          </w:rPr>
          <w:fldChar w:fldCharType="end"/>
        </w:r>
      </w:hyperlink>
    </w:p>
    <w:p w14:paraId="56660ABC"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6" w:history="1">
        <w:r w:rsidR="00E0133C" w:rsidRPr="00187E9B">
          <w:rPr>
            <w:rStyle w:val="Hyperlink"/>
            <w:noProof/>
            <w:lang w:val="en-US"/>
          </w:rPr>
          <w:t>Figure 5</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OM detail: Data type, Unit and Property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_Toc456854686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15</w:t>
        </w:r>
        <w:r w:rsidR="00E0133C" w:rsidRPr="00187E9B">
          <w:rPr>
            <w:noProof/>
            <w:webHidden/>
            <w:lang w:val="en-US"/>
          </w:rPr>
          <w:fldChar w:fldCharType="end"/>
        </w:r>
      </w:hyperlink>
    </w:p>
    <w:p w14:paraId="23B6C13D"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7" w:history="1">
        <w:r w:rsidR="00E0133C" w:rsidRPr="00187E9B">
          <w:rPr>
            <w:rStyle w:val="Hyperlink"/>
            <w:noProof/>
            <w:lang w:val="en-US"/>
          </w:rPr>
          <w:t>Figure 6</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OM detail: Slot entity (containers and installation slots) (CCDB_050)</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_Toc456854687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17</w:t>
        </w:r>
        <w:r w:rsidR="00E0133C" w:rsidRPr="00187E9B">
          <w:rPr>
            <w:noProof/>
            <w:webHidden/>
            <w:lang w:val="en-US"/>
          </w:rPr>
          <w:fldChar w:fldCharType="end"/>
        </w:r>
      </w:hyperlink>
    </w:p>
    <w:p w14:paraId="35201887"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8" w:history="1">
        <w:r w:rsidR="00E0133C" w:rsidRPr="00187E9B">
          <w:rPr>
            <w:rStyle w:val="Hyperlink"/>
            <w:noProof/>
            <w:lang w:val="en-US"/>
          </w:rPr>
          <w:t>Figure 7</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OM detail: device types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_Toc456854688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19</w:t>
        </w:r>
        <w:r w:rsidR="00E0133C" w:rsidRPr="00187E9B">
          <w:rPr>
            <w:noProof/>
            <w:webHidden/>
            <w:lang w:val="en-US"/>
          </w:rPr>
          <w:fldChar w:fldCharType="end"/>
        </w:r>
      </w:hyperlink>
    </w:p>
    <w:p w14:paraId="2B59C4F1"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89" w:history="1">
        <w:r w:rsidR="00E0133C" w:rsidRPr="00187E9B">
          <w:rPr>
            <w:rStyle w:val="Hyperlink"/>
            <w:noProof/>
            <w:lang w:val="en-US"/>
          </w:rPr>
          <w:t>Figure 8</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OM detail: device instances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_Toc456854689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20</w:t>
        </w:r>
        <w:r w:rsidR="00E0133C" w:rsidRPr="00187E9B">
          <w:rPr>
            <w:noProof/>
            <w:webHidden/>
            <w:lang w:val="en-US"/>
          </w:rPr>
          <w:fldChar w:fldCharType="end"/>
        </w:r>
      </w:hyperlink>
    </w:p>
    <w:p w14:paraId="2DE5197C" w14:textId="77777777" w:rsidR="00E0133C" w:rsidRPr="00187E9B" w:rsidRDefault="00147D56">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56854690" w:history="1">
        <w:r w:rsidR="00E0133C" w:rsidRPr="00187E9B">
          <w:rPr>
            <w:rStyle w:val="Hyperlink"/>
            <w:noProof/>
            <w:lang w:val="en-US"/>
          </w:rPr>
          <w:t>Figure 9</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OM detail: Property values and tags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_Toc456854690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21</w:t>
        </w:r>
        <w:r w:rsidR="00E0133C" w:rsidRPr="00187E9B">
          <w:rPr>
            <w:noProof/>
            <w:webHidden/>
            <w:lang w:val="en-US"/>
          </w:rPr>
          <w:fldChar w:fldCharType="end"/>
        </w:r>
      </w:hyperlink>
    </w:p>
    <w:p w14:paraId="490F6BE9"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1" w:history="1">
        <w:r w:rsidR="00E0133C" w:rsidRPr="00187E9B">
          <w:rPr>
            <w:rStyle w:val="Hyperlink"/>
            <w:noProof/>
            <w:lang w:val="en-US"/>
          </w:rPr>
          <w:t>Figure 10</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Unit definitions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_Toc456854691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34</w:t>
        </w:r>
        <w:r w:rsidR="00E0133C" w:rsidRPr="00187E9B">
          <w:rPr>
            <w:noProof/>
            <w:webHidden/>
            <w:lang w:val="en-US"/>
          </w:rPr>
          <w:fldChar w:fldCharType="end"/>
        </w:r>
      </w:hyperlink>
    </w:p>
    <w:p w14:paraId="6FAB9685"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2" w:history="1">
        <w:r w:rsidR="00E0133C" w:rsidRPr="00187E9B">
          <w:rPr>
            <w:rStyle w:val="Hyperlink"/>
            <w:noProof/>
            <w:lang w:val="en-US"/>
          </w:rPr>
          <w:t>Figure 11</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Unit definition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_Toc456854692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35</w:t>
        </w:r>
        <w:r w:rsidR="00E0133C" w:rsidRPr="00187E9B">
          <w:rPr>
            <w:noProof/>
            <w:webHidden/>
            <w:lang w:val="en-US"/>
          </w:rPr>
          <w:fldChar w:fldCharType="end"/>
        </w:r>
      </w:hyperlink>
    </w:p>
    <w:p w14:paraId="24BA5418"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3" w:history="1">
        <w:r w:rsidR="00E0133C" w:rsidRPr="00187E9B">
          <w:rPr>
            <w:rStyle w:val="Hyperlink"/>
            <w:noProof/>
            <w:lang w:val="en-US"/>
          </w:rPr>
          <w:t>Figure 12</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Browse enumerations screen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_Toc456854693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36</w:t>
        </w:r>
        <w:r w:rsidR="00E0133C" w:rsidRPr="00187E9B">
          <w:rPr>
            <w:noProof/>
            <w:webHidden/>
            <w:lang w:val="en-US"/>
          </w:rPr>
          <w:fldChar w:fldCharType="end"/>
        </w:r>
      </w:hyperlink>
    </w:p>
    <w:p w14:paraId="1B38E63A"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4" w:history="1">
        <w:r w:rsidR="00E0133C" w:rsidRPr="00187E9B">
          <w:rPr>
            <w:rStyle w:val="Hyperlink"/>
            <w:noProof/>
            <w:lang w:val="en-US"/>
          </w:rPr>
          <w:t>Figure 13</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Defining enumeration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_Toc456854694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37</w:t>
        </w:r>
        <w:r w:rsidR="00E0133C" w:rsidRPr="00187E9B">
          <w:rPr>
            <w:noProof/>
            <w:webHidden/>
            <w:lang w:val="en-US"/>
          </w:rPr>
          <w:fldChar w:fldCharType="end"/>
        </w:r>
      </w:hyperlink>
    </w:p>
    <w:p w14:paraId="70E4F9D0"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5" w:history="1">
        <w:r w:rsidR="00E0133C" w:rsidRPr="00187E9B">
          <w:rPr>
            <w:rStyle w:val="Hyperlink"/>
            <w:noProof/>
            <w:lang w:val="en-US"/>
          </w:rPr>
          <w:t>Figure 14</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Browse properties screen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_Toc456854695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38</w:t>
        </w:r>
        <w:r w:rsidR="00E0133C" w:rsidRPr="00187E9B">
          <w:rPr>
            <w:noProof/>
            <w:webHidden/>
            <w:lang w:val="en-US"/>
          </w:rPr>
          <w:fldChar w:fldCharType="end"/>
        </w:r>
      </w:hyperlink>
    </w:p>
    <w:p w14:paraId="1B5089FD"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6" w:history="1">
        <w:r w:rsidR="00E0133C" w:rsidRPr="00187E9B">
          <w:rPr>
            <w:rStyle w:val="Hyperlink"/>
            <w:noProof/>
            <w:lang w:val="en-US"/>
          </w:rPr>
          <w:t>Figure 15</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Property definition screen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_Toc456854696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39</w:t>
        </w:r>
        <w:r w:rsidR="00E0133C" w:rsidRPr="00187E9B">
          <w:rPr>
            <w:noProof/>
            <w:webHidden/>
            <w:lang w:val="en-US"/>
          </w:rPr>
          <w:fldChar w:fldCharType="end"/>
        </w:r>
      </w:hyperlink>
    </w:p>
    <w:p w14:paraId="7BCA7843"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7" w:history="1">
        <w:r w:rsidR="00E0133C" w:rsidRPr="00187E9B">
          <w:rPr>
            <w:rStyle w:val="Hyperlink"/>
            <w:noProof/>
            <w:lang w:val="en-US"/>
          </w:rPr>
          <w:t>Figure 16</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Device type listing</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_Toc456854697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40</w:t>
        </w:r>
        <w:r w:rsidR="00E0133C" w:rsidRPr="00187E9B">
          <w:rPr>
            <w:noProof/>
            <w:webHidden/>
            <w:lang w:val="en-US"/>
          </w:rPr>
          <w:fldChar w:fldCharType="end"/>
        </w:r>
      </w:hyperlink>
    </w:p>
    <w:p w14:paraId="21749BE0"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8" w:history="1">
        <w:r w:rsidR="00E0133C" w:rsidRPr="00187E9B">
          <w:rPr>
            <w:rStyle w:val="Hyperlink"/>
            <w:noProof/>
            <w:lang w:val="en-US"/>
          </w:rPr>
          <w:t>Figure 17</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Define device type</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_Toc456854698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41</w:t>
        </w:r>
        <w:r w:rsidR="00E0133C" w:rsidRPr="00187E9B">
          <w:rPr>
            <w:noProof/>
            <w:webHidden/>
            <w:lang w:val="en-US"/>
          </w:rPr>
          <w:fldChar w:fldCharType="end"/>
        </w:r>
      </w:hyperlink>
    </w:p>
    <w:p w14:paraId="118CABD5"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699" w:history="1">
        <w:r w:rsidR="00E0133C" w:rsidRPr="00187E9B">
          <w:rPr>
            <w:rStyle w:val="Hyperlink"/>
            <w:noProof/>
            <w:lang w:val="en-US"/>
          </w:rPr>
          <w:t>Figure 18</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Defining device type properties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_Toc456854699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41</w:t>
        </w:r>
        <w:r w:rsidR="00E0133C" w:rsidRPr="00187E9B">
          <w:rPr>
            <w:noProof/>
            <w:webHidden/>
            <w:lang w:val="en-US"/>
          </w:rPr>
          <w:fldChar w:fldCharType="end"/>
        </w:r>
      </w:hyperlink>
    </w:p>
    <w:p w14:paraId="5CA8BA7B"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0" w:history="1">
        <w:r w:rsidR="00E0133C" w:rsidRPr="00187E9B">
          <w:rPr>
            <w:rStyle w:val="Hyperlink"/>
            <w:noProof/>
            <w:lang w:val="en-US"/>
          </w:rPr>
          <w:t>Figure 19</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Adding device type property</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_Toc456854700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42</w:t>
        </w:r>
        <w:r w:rsidR="00E0133C" w:rsidRPr="00187E9B">
          <w:rPr>
            <w:noProof/>
            <w:webHidden/>
            <w:lang w:val="en-US"/>
          </w:rPr>
          <w:fldChar w:fldCharType="end"/>
        </w:r>
      </w:hyperlink>
    </w:p>
    <w:p w14:paraId="5006F20D"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1" w:history="1">
        <w:r w:rsidR="00E0133C" w:rsidRPr="00187E9B">
          <w:rPr>
            <w:rStyle w:val="Hyperlink"/>
            <w:noProof/>
            <w:lang w:val="en-US"/>
          </w:rPr>
          <w:t>Figure 20</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Adding or editing a tag</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_Toc456854701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43</w:t>
        </w:r>
        <w:r w:rsidR="00E0133C" w:rsidRPr="00187E9B">
          <w:rPr>
            <w:noProof/>
            <w:webHidden/>
            <w:lang w:val="en-US"/>
          </w:rPr>
          <w:fldChar w:fldCharType="end"/>
        </w:r>
      </w:hyperlink>
    </w:p>
    <w:p w14:paraId="3580AFBF"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2" w:history="1">
        <w:r w:rsidR="00E0133C" w:rsidRPr="00187E9B">
          <w:rPr>
            <w:rStyle w:val="Hyperlink"/>
            <w:noProof/>
            <w:lang w:val="en-US"/>
          </w:rPr>
          <w:t>Figure 21</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Browse containers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_Toc456854702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44</w:t>
        </w:r>
        <w:r w:rsidR="00E0133C" w:rsidRPr="00187E9B">
          <w:rPr>
            <w:noProof/>
            <w:webHidden/>
            <w:lang w:val="en-US"/>
          </w:rPr>
          <w:fldChar w:fldCharType="end"/>
        </w:r>
      </w:hyperlink>
    </w:p>
    <w:p w14:paraId="24E2EFC1"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3" w:history="1">
        <w:r w:rsidR="00E0133C" w:rsidRPr="00187E9B">
          <w:rPr>
            <w:rStyle w:val="Hyperlink"/>
            <w:noProof/>
            <w:lang w:val="en-US"/>
          </w:rPr>
          <w:t>Figure 22</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Define container</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_Toc456854703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44</w:t>
        </w:r>
        <w:r w:rsidR="00E0133C" w:rsidRPr="00187E9B">
          <w:rPr>
            <w:noProof/>
            <w:webHidden/>
            <w:lang w:val="en-US"/>
          </w:rPr>
          <w:fldChar w:fldCharType="end"/>
        </w:r>
      </w:hyperlink>
    </w:p>
    <w:p w14:paraId="31148FE3"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4" w:history="1">
        <w:r w:rsidR="00E0133C" w:rsidRPr="00187E9B">
          <w:rPr>
            <w:rStyle w:val="Hyperlink"/>
            <w:noProof/>
            <w:lang w:val="en-US"/>
          </w:rPr>
          <w:t>Figure 23</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Browse installation slots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_Toc456854704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45</w:t>
        </w:r>
        <w:r w:rsidR="00E0133C" w:rsidRPr="00187E9B">
          <w:rPr>
            <w:noProof/>
            <w:webHidden/>
            <w:lang w:val="en-US"/>
          </w:rPr>
          <w:fldChar w:fldCharType="end"/>
        </w:r>
      </w:hyperlink>
    </w:p>
    <w:p w14:paraId="7CE0C9F5"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5" w:history="1">
        <w:r w:rsidR="00E0133C" w:rsidRPr="00187E9B">
          <w:rPr>
            <w:rStyle w:val="Hyperlink"/>
            <w:noProof/>
            <w:lang w:val="en-US"/>
          </w:rPr>
          <w:t>Figure 24</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New installation slot</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_Toc456854705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46</w:t>
        </w:r>
        <w:r w:rsidR="00E0133C" w:rsidRPr="00187E9B">
          <w:rPr>
            <w:noProof/>
            <w:webHidden/>
            <w:lang w:val="en-US"/>
          </w:rPr>
          <w:fldChar w:fldCharType="end"/>
        </w:r>
      </w:hyperlink>
    </w:p>
    <w:p w14:paraId="56B0BBAE"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6" w:history="1">
        <w:r w:rsidR="00E0133C" w:rsidRPr="00187E9B">
          <w:rPr>
            <w:rStyle w:val="Hyperlink"/>
            <w:noProof/>
            <w:lang w:val="en-US"/>
          </w:rPr>
          <w:t>Figure 25</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Installation slot properties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_Toc456854706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46</w:t>
        </w:r>
        <w:r w:rsidR="00E0133C" w:rsidRPr="00187E9B">
          <w:rPr>
            <w:noProof/>
            <w:webHidden/>
            <w:lang w:val="en-US"/>
          </w:rPr>
          <w:fldChar w:fldCharType="end"/>
        </w:r>
      </w:hyperlink>
    </w:p>
    <w:p w14:paraId="551CEFD4"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7" w:history="1">
        <w:r w:rsidR="00E0133C" w:rsidRPr="00187E9B">
          <w:rPr>
            <w:rStyle w:val="Hyperlink"/>
            <w:noProof/>
            <w:lang w:val="en-US"/>
          </w:rPr>
          <w:t>Figure 26</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Adding relationships to the installation slots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_Toc456854707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47</w:t>
        </w:r>
        <w:r w:rsidR="00E0133C" w:rsidRPr="00187E9B">
          <w:rPr>
            <w:noProof/>
            <w:webHidden/>
            <w:lang w:val="en-US"/>
          </w:rPr>
          <w:fldChar w:fldCharType="end"/>
        </w:r>
      </w:hyperlink>
    </w:p>
    <w:p w14:paraId="52298E40"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8" w:history="1">
        <w:r w:rsidR="00E0133C" w:rsidRPr="00187E9B">
          <w:rPr>
            <w:rStyle w:val="Hyperlink"/>
            <w:noProof/>
            <w:lang w:val="en-US"/>
          </w:rPr>
          <w:t>Figure 27</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Device installation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_Toc456854708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48</w:t>
        </w:r>
        <w:r w:rsidR="00E0133C" w:rsidRPr="00187E9B">
          <w:rPr>
            <w:noProof/>
            <w:webHidden/>
            <w:lang w:val="en-US"/>
          </w:rPr>
          <w:fldChar w:fldCharType="end"/>
        </w:r>
      </w:hyperlink>
    </w:p>
    <w:p w14:paraId="1F431F38"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09" w:history="1">
        <w:r w:rsidR="00E0133C" w:rsidRPr="00187E9B">
          <w:rPr>
            <w:rStyle w:val="Hyperlink"/>
            <w:noProof/>
            <w:lang w:val="en-US"/>
          </w:rPr>
          <w:t>Figure 28</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Listing device instances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_Toc456854709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49</w:t>
        </w:r>
        <w:r w:rsidR="00E0133C" w:rsidRPr="00187E9B">
          <w:rPr>
            <w:noProof/>
            <w:webHidden/>
            <w:lang w:val="en-US"/>
          </w:rPr>
          <w:fldChar w:fldCharType="end"/>
        </w:r>
      </w:hyperlink>
    </w:p>
    <w:p w14:paraId="6D116562"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0" w:history="1">
        <w:r w:rsidR="00E0133C" w:rsidRPr="00187E9B">
          <w:rPr>
            <w:rStyle w:val="Hyperlink"/>
            <w:noProof/>
            <w:lang w:val="en-US"/>
          </w:rPr>
          <w:t>Figure 29</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Adding a new physical device (CCDB_060, CCDB_070, CCDB_073, CCDB_110)</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_Toc456854710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49</w:t>
        </w:r>
        <w:r w:rsidR="00E0133C" w:rsidRPr="00187E9B">
          <w:rPr>
            <w:noProof/>
            <w:webHidden/>
            <w:lang w:val="en-US"/>
          </w:rPr>
          <w:fldChar w:fldCharType="end"/>
        </w:r>
      </w:hyperlink>
    </w:p>
    <w:p w14:paraId="4F6B49BA"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1" w:history="1">
        <w:r w:rsidR="00E0133C" w:rsidRPr="00187E9B">
          <w:rPr>
            <w:rStyle w:val="Hyperlink"/>
            <w:noProof/>
            <w:lang w:val="en-US"/>
          </w:rPr>
          <w:t>Figure 30</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Data import dialog</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_Toc456854711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51</w:t>
        </w:r>
        <w:r w:rsidR="00E0133C" w:rsidRPr="00187E9B">
          <w:rPr>
            <w:noProof/>
            <w:webHidden/>
            <w:lang w:val="en-US"/>
          </w:rPr>
          <w:fldChar w:fldCharType="end"/>
        </w:r>
      </w:hyperlink>
    </w:p>
    <w:p w14:paraId="61F8386A"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2" w:history="1">
        <w:r w:rsidR="00E0133C" w:rsidRPr="00187E9B">
          <w:rPr>
            <w:rStyle w:val="Hyperlink"/>
            <w:noProof/>
            <w:lang w:val="en-US"/>
          </w:rPr>
          <w:t>Figure 31</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Report generation screen</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_Toc456854712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53</w:t>
        </w:r>
        <w:r w:rsidR="00E0133C" w:rsidRPr="00187E9B">
          <w:rPr>
            <w:noProof/>
            <w:webHidden/>
            <w:lang w:val="en-US"/>
          </w:rPr>
          <w:fldChar w:fldCharType="end"/>
        </w:r>
      </w:hyperlink>
    </w:p>
    <w:p w14:paraId="0A991E2B"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3" w:history="1">
        <w:r w:rsidR="00E0133C" w:rsidRPr="00187E9B">
          <w:rPr>
            <w:rStyle w:val="Hyperlink"/>
            <w:noProof/>
            <w:lang w:val="en-US"/>
          </w:rPr>
          <w:t>Figure 32</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Audit log entries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_Toc456854713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54</w:t>
        </w:r>
        <w:r w:rsidR="00E0133C" w:rsidRPr="00187E9B">
          <w:rPr>
            <w:noProof/>
            <w:webHidden/>
            <w:lang w:val="en-US"/>
          </w:rPr>
          <w:fldChar w:fldCharType="end"/>
        </w:r>
      </w:hyperlink>
    </w:p>
    <w:p w14:paraId="2F26FB10"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4" w:history="1">
        <w:r w:rsidR="00E0133C" w:rsidRPr="00187E9B">
          <w:rPr>
            <w:rStyle w:val="Hyperlink"/>
            <w:noProof/>
            <w:lang w:val="en-US"/>
          </w:rPr>
          <w:t>Figure 33</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Audit log entry details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_Toc456854714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55</w:t>
        </w:r>
        <w:r w:rsidR="00E0133C" w:rsidRPr="00187E9B">
          <w:rPr>
            <w:noProof/>
            <w:webHidden/>
            <w:lang w:val="en-US"/>
          </w:rPr>
          <w:fldChar w:fldCharType="end"/>
        </w:r>
      </w:hyperlink>
    </w:p>
    <w:p w14:paraId="057A6B6F"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5" w:history="1">
        <w:r w:rsidR="00E0133C" w:rsidRPr="00187E9B">
          <w:rPr>
            <w:rStyle w:val="Hyperlink"/>
            <w:noProof/>
            <w:lang w:val="en-US"/>
          </w:rPr>
          <w:t>Figure 34</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listing all device type</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_Toc456854715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56</w:t>
        </w:r>
        <w:r w:rsidR="00E0133C" w:rsidRPr="00187E9B">
          <w:rPr>
            <w:noProof/>
            <w:webHidden/>
            <w:lang w:val="en-US"/>
          </w:rPr>
          <w:fldChar w:fldCharType="end"/>
        </w:r>
      </w:hyperlink>
    </w:p>
    <w:p w14:paraId="447833E7"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6" w:history="1">
        <w:r w:rsidR="00E0133C" w:rsidRPr="00187E9B">
          <w:rPr>
            <w:rStyle w:val="Hyperlink"/>
            <w:noProof/>
            <w:lang w:val="en-US"/>
          </w:rPr>
          <w:t>Figure 35</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showing a specific device type</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_Toc456854716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57</w:t>
        </w:r>
        <w:r w:rsidR="00E0133C" w:rsidRPr="00187E9B">
          <w:rPr>
            <w:noProof/>
            <w:webHidden/>
            <w:lang w:val="en-US"/>
          </w:rPr>
          <w:fldChar w:fldCharType="end"/>
        </w:r>
      </w:hyperlink>
    </w:p>
    <w:p w14:paraId="526BEFB2"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7" w:history="1">
        <w:r w:rsidR="00E0133C" w:rsidRPr="00187E9B">
          <w:rPr>
            <w:rStyle w:val="Hyperlink"/>
            <w:noProof/>
            <w:lang w:val="en-US"/>
          </w:rPr>
          <w:t>Figure 36</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listing all installation slots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_Toc456854717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58</w:t>
        </w:r>
        <w:r w:rsidR="00E0133C" w:rsidRPr="00187E9B">
          <w:rPr>
            <w:noProof/>
            <w:webHidden/>
            <w:lang w:val="en-US"/>
          </w:rPr>
          <w:fldChar w:fldCharType="end"/>
        </w:r>
      </w:hyperlink>
    </w:p>
    <w:p w14:paraId="11D76425"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8" w:history="1">
        <w:r w:rsidR="00E0133C" w:rsidRPr="00187E9B">
          <w:rPr>
            <w:rStyle w:val="Hyperlink"/>
            <w:noProof/>
            <w:lang w:val="en-US"/>
          </w:rPr>
          <w:t>Figure 37</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listing all installation slots of specified device type</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_Toc456854718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59</w:t>
        </w:r>
        <w:r w:rsidR="00E0133C" w:rsidRPr="00187E9B">
          <w:rPr>
            <w:noProof/>
            <w:webHidden/>
            <w:lang w:val="en-US"/>
          </w:rPr>
          <w:fldChar w:fldCharType="end"/>
        </w:r>
      </w:hyperlink>
    </w:p>
    <w:p w14:paraId="0F29A92D"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19" w:history="1">
        <w:r w:rsidR="00E0133C" w:rsidRPr="00187E9B">
          <w:rPr>
            <w:rStyle w:val="Hyperlink"/>
            <w:noProof/>
            <w:lang w:val="en-US"/>
          </w:rPr>
          <w:t>Figure 38</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showing a specific installation slot</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_Toc456854719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60</w:t>
        </w:r>
        <w:r w:rsidR="00E0133C" w:rsidRPr="00187E9B">
          <w:rPr>
            <w:noProof/>
            <w:webHidden/>
            <w:lang w:val="en-US"/>
          </w:rPr>
          <w:fldChar w:fldCharType="end"/>
        </w:r>
      </w:hyperlink>
    </w:p>
    <w:p w14:paraId="4C4BCCA2"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20" w:history="1">
        <w:r w:rsidR="00E0133C" w:rsidRPr="00187E9B">
          <w:rPr>
            <w:rStyle w:val="Hyperlink"/>
            <w:noProof/>
            <w:lang w:val="en-US"/>
          </w:rPr>
          <w:t>Figure 39</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listing all installation slot and container names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_Toc456854720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61</w:t>
        </w:r>
        <w:r w:rsidR="00E0133C" w:rsidRPr="00187E9B">
          <w:rPr>
            <w:noProof/>
            <w:webHidden/>
            <w:lang w:val="en-US"/>
          </w:rPr>
          <w:fldChar w:fldCharType="end"/>
        </w:r>
      </w:hyperlink>
    </w:p>
    <w:p w14:paraId="12F63FEA"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21" w:history="1">
        <w:r w:rsidR="00E0133C" w:rsidRPr="00187E9B">
          <w:rPr>
            <w:rStyle w:val="Hyperlink"/>
            <w:noProof/>
            <w:lang w:val="en-US"/>
          </w:rPr>
          <w:t>Figure 40</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listing installation slots of a specified device type</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_Toc456854721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62</w:t>
        </w:r>
        <w:r w:rsidR="00E0133C" w:rsidRPr="00187E9B">
          <w:rPr>
            <w:noProof/>
            <w:webHidden/>
            <w:lang w:val="en-US"/>
          </w:rPr>
          <w:fldChar w:fldCharType="end"/>
        </w:r>
      </w:hyperlink>
    </w:p>
    <w:p w14:paraId="0BFEBE6A"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22" w:history="1">
        <w:r w:rsidR="00E0133C" w:rsidRPr="00187E9B">
          <w:rPr>
            <w:rStyle w:val="Hyperlink"/>
            <w:noProof/>
            <w:lang w:val="en-US"/>
          </w:rPr>
          <w:t>Figure 41</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listing all devices</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_Toc456854722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63</w:t>
        </w:r>
        <w:r w:rsidR="00E0133C" w:rsidRPr="00187E9B">
          <w:rPr>
            <w:noProof/>
            <w:webHidden/>
            <w:lang w:val="en-US"/>
          </w:rPr>
          <w:fldChar w:fldCharType="end"/>
        </w:r>
      </w:hyperlink>
    </w:p>
    <w:p w14:paraId="46DBAA25" w14:textId="77777777" w:rsidR="00E0133C" w:rsidRPr="00187E9B" w:rsidRDefault="00147D56">
      <w:pPr>
        <w:pStyle w:val="TableofFigures"/>
        <w:tabs>
          <w:tab w:val="left" w:pos="1320"/>
          <w:tab w:val="right" w:leader="dot" w:pos="9060"/>
        </w:tabs>
        <w:rPr>
          <w:rFonts w:asciiTheme="minorHAnsi" w:eastAsiaTheme="minorEastAsia" w:hAnsiTheme="minorHAnsi" w:cstheme="minorBidi"/>
          <w:noProof/>
          <w:szCs w:val="22"/>
          <w:lang w:val="en-US" w:eastAsia="en-US"/>
        </w:rPr>
      </w:pPr>
      <w:hyperlink w:anchor="_Toc456854723" w:history="1">
        <w:r w:rsidR="00E0133C" w:rsidRPr="00187E9B">
          <w:rPr>
            <w:rStyle w:val="Hyperlink"/>
            <w:noProof/>
            <w:lang w:val="en-US"/>
          </w:rPr>
          <w:t>Figure 42</w:t>
        </w:r>
        <w:r w:rsidR="00E0133C" w:rsidRPr="00187E9B">
          <w:rPr>
            <w:rFonts w:asciiTheme="minorHAnsi" w:eastAsiaTheme="minorEastAsia" w:hAnsiTheme="minorHAnsi" w:cstheme="minorBidi"/>
            <w:noProof/>
            <w:szCs w:val="22"/>
            <w:lang w:val="en-US" w:eastAsia="en-US"/>
          </w:rPr>
          <w:tab/>
        </w:r>
        <w:r w:rsidR="00E0133C" w:rsidRPr="00187E9B">
          <w:rPr>
            <w:rStyle w:val="Hyperlink"/>
            <w:noProof/>
            <w:lang w:val="en-US"/>
          </w:rPr>
          <w:t>Sample RESTful service output showing specific device</w:t>
        </w:r>
        <w:r w:rsidR="00E0133C" w:rsidRPr="00187E9B">
          <w:rPr>
            <w:noProof/>
            <w:webHidden/>
            <w:lang w:val="en-US"/>
          </w:rPr>
          <w:tab/>
        </w:r>
        <w:r w:rsidR="00E0133C" w:rsidRPr="00187E9B">
          <w:rPr>
            <w:noProof/>
            <w:webHidden/>
            <w:lang w:val="en-US"/>
          </w:rPr>
          <w:fldChar w:fldCharType="begin"/>
        </w:r>
        <w:r w:rsidR="00E0133C" w:rsidRPr="00187E9B">
          <w:rPr>
            <w:noProof/>
            <w:webHidden/>
            <w:lang w:val="en-US"/>
          </w:rPr>
          <w:instrText xml:space="preserve"> PAGEREF _Toc456854723 \h </w:instrText>
        </w:r>
        <w:r w:rsidR="00E0133C" w:rsidRPr="00187E9B">
          <w:rPr>
            <w:noProof/>
            <w:webHidden/>
            <w:lang w:val="en-US"/>
          </w:rPr>
        </w:r>
        <w:r w:rsidR="00E0133C" w:rsidRPr="00187E9B">
          <w:rPr>
            <w:noProof/>
            <w:webHidden/>
            <w:lang w:val="en-US"/>
          </w:rPr>
          <w:fldChar w:fldCharType="separate"/>
        </w:r>
        <w:r w:rsidR="00E0133C" w:rsidRPr="00187E9B">
          <w:rPr>
            <w:noProof/>
            <w:webHidden/>
            <w:lang w:val="en-US"/>
          </w:rPr>
          <w:t>64</w:t>
        </w:r>
        <w:r w:rsidR="00E0133C" w:rsidRPr="00187E9B">
          <w:rPr>
            <w:noProof/>
            <w:webHidden/>
            <w:lang w:val="en-US"/>
          </w:rPr>
          <w:fldChar w:fldCharType="end"/>
        </w:r>
      </w:hyperlink>
    </w:p>
    <w:p w14:paraId="1C73E85A" w14:textId="5CA109FA" w:rsidR="009F0E5F" w:rsidRPr="00187E9B" w:rsidRDefault="007E10F3" w:rsidP="009F0E5F">
      <w:pPr>
        <w:pStyle w:val="E-Heading1"/>
        <w:pageBreakBefore/>
        <w:rPr>
          <w:lang w:val="en-US"/>
        </w:rPr>
      </w:pPr>
      <w:r w:rsidRPr="00187E9B">
        <w:rPr>
          <w:lang w:val="en-US"/>
        </w:rPr>
        <w:lastRenderedPageBreak/>
        <w:fldChar w:fldCharType="end"/>
      </w:r>
      <w:r w:rsidR="009F0E5F" w:rsidRPr="00187E9B">
        <w:rPr>
          <w:lang w:val="en-US"/>
        </w:rPr>
        <w:t xml:space="preserve"> </w:t>
      </w:r>
      <w:bookmarkStart w:id="5" w:name="_Toc456854606"/>
      <w:r w:rsidR="009F0E5F" w:rsidRPr="00187E9B">
        <w:rPr>
          <w:lang w:val="en-US"/>
        </w:rPr>
        <w:t>List of Abbreviations</w:t>
      </w:r>
      <w:bookmarkEnd w:id="5"/>
    </w:p>
    <w:tbl>
      <w:tblPr>
        <w:tblW w:w="5000" w:type="pct"/>
        <w:tblLook w:val="0000" w:firstRow="0" w:lastRow="0" w:firstColumn="0" w:lastColumn="0" w:noHBand="0" w:noVBand="0"/>
      </w:tblPr>
      <w:tblGrid>
        <w:gridCol w:w="2641"/>
        <w:gridCol w:w="6645"/>
      </w:tblGrid>
      <w:tr w:rsidR="009F0E5F" w:rsidRPr="00187E9B" w14:paraId="24A8A236" w14:textId="77777777" w:rsidTr="00F476D1">
        <w:trPr>
          <w:cantSplit/>
          <w:tblHeader/>
        </w:trPr>
        <w:tc>
          <w:tcPr>
            <w:tcW w:w="1422" w:type="pct"/>
            <w:tcBorders>
              <w:top w:val="single" w:sz="12" w:space="0" w:color="auto"/>
              <w:bottom w:val="single" w:sz="6" w:space="0" w:color="auto"/>
            </w:tcBorders>
            <w:shd w:val="clear" w:color="auto" w:fill="auto"/>
          </w:tcPr>
          <w:p w14:paraId="25A586B6" w14:textId="77777777" w:rsidR="009F0E5F" w:rsidRPr="00187E9B" w:rsidRDefault="009F0E5F" w:rsidP="00F476D1">
            <w:pPr>
              <w:pStyle w:val="E-TableHeader"/>
              <w:rPr>
                <w:lang w:val="en-US"/>
              </w:rPr>
            </w:pPr>
            <w:r w:rsidRPr="00187E9B">
              <w:rPr>
                <w:lang w:val="en-US"/>
              </w:rPr>
              <w:t>Abbreviation</w:t>
            </w:r>
          </w:p>
        </w:tc>
        <w:tc>
          <w:tcPr>
            <w:tcW w:w="3578" w:type="pct"/>
            <w:tcBorders>
              <w:top w:val="single" w:sz="12" w:space="0" w:color="auto"/>
              <w:bottom w:val="single" w:sz="6" w:space="0" w:color="auto"/>
            </w:tcBorders>
            <w:shd w:val="clear" w:color="auto" w:fill="auto"/>
          </w:tcPr>
          <w:p w14:paraId="5A2DA891" w14:textId="77777777" w:rsidR="009F0E5F" w:rsidRPr="00187E9B" w:rsidRDefault="009F0E5F" w:rsidP="00F476D1">
            <w:pPr>
              <w:pStyle w:val="E-TableHeader"/>
              <w:rPr>
                <w:lang w:val="en-US"/>
              </w:rPr>
            </w:pPr>
            <w:r w:rsidRPr="00187E9B">
              <w:rPr>
                <w:lang w:val="en-US"/>
              </w:rPr>
              <w:t>Definition</w:t>
            </w:r>
          </w:p>
        </w:tc>
      </w:tr>
      <w:tr w:rsidR="009F0E5F" w:rsidRPr="00187E9B" w14:paraId="733339A9" w14:textId="77777777" w:rsidTr="00F476D1">
        <w:trPr>
          <w:cantSplit/>
        </w:trPr>
        <w:tc>
          <w:tcPr>
            <w:tcW w:w="1422" w:type="pct"/>
            <w:tcBorders>
              <w:top w:val="single" w:sz="6" w:space="0" w:color="auto"/>
            </w:tcBorders>
            <w:shd w:val="clear" w:color="auto" w:fill="auto"/>
          </w:tcPr>
          <w:p w14:paraId="7463BBCB" w14:textId="77777777" w:rsidR="009F0E5F" w:rsidRPr="00187E9B" w:rsidRDefault="009F0E5F" w:rsidP="00F476D1">
            <w:pPr>
              <w:pStyle w:val="E-TableText"/>
              <w:rPr>
                <w:lang w:val="en-US"/>
              </w:rPr>
            </w:pPr>
            <w:r w:rsidRPr="00187E9B">
              <w:rPr>
                <w:lang w:val="en-US"/>
              </w:rPr>
              <w:t>CCDB</w:t>
            </w:r>
          </w:p>
        </w:tc>
        <w:tc>
          <w:tcPr>
            <w:tcW w:w="3578" w:type="pct"/>
            <w:tcBorders>
              <w:top w:val="single" w:sz="6" w:space="0" w:color="auto"/>
            </w:tcBorders>
            <w:shd w:val="clear" w:color="auto" w:fill="auto"/>
          </w:tcPr>
          <w:p w14:paraId="31285435" w14:textId="77777777" w:rsidR="009F0E5F" w:rsidRPr="00187E9B" w:rsidRDefault="009F0E5F" w:rsidP="00F476D1">
            <w:pPr>
              <w:pStyle w:val="E-TableText"/>
              <w:rPr>
                <w:lang w:val="en-US"/>
              </w:rPr>
            </w:pPr>
            <w:r w:rsidRPr="00187E9B">
              <w:rPr>
                <w:lang w:val="en-US"/>
              </w:rPr>
              <w:t>Controls Configuration Database</w:t>
            </w:r>
          </w:p>
        </w:tc>
      </w:tr>
      <w:tr w:rsidR="009F0E5F" w:rsidRPr="00187E9B" w14:paraId="4D7EED14" w14:textId="77777777" w:rsidTr="00F476D1">
        <w:trPr>
          <w:cantSplit/>
        </w:trPr>
        <w:tc>
          <w:tcPr>
            <w:tcW w:w="1422" w:type="pct"/>
            <w:shd w:val="clear" w:color="auto" w:fill="auto"/>
          </w:tcPr>
          <w:p w14:paraId="0F380262" w14:textId="5F12614A" w:rsidR="009F0E5F" w:rsidRPr="00187E9B" w:rsidRDefault="00CF69D2" w:rsidP="00F476D1">
            <w:pPr>
              <w:pStyle w:val="E-TableText"/>
              <w:rPr>
                <w:lang w:val="en-US"/>
              </w:rPr>
            </w:pPr>
            <w:r w:rsidRPr="00187E9B">
              <w:rPr>
                <w:lang w:val="en-US"/>
              </w:rPr>
              <w:t>CCDB_xxx</w:t>
            </w:r>
          </w:p>
        </w:tc>
        <w:tc>
          <w:tcPr>
            <w:tcW w:w="3578" w:type="pct"/>
            <w:shd w:val="clear" w:color="auto" w:fill="auto"/>
          </w:tcPr>
          <w:p w14:paraId="72C011FC" w14:textId="69BB62AF" w:rsidR="009F0E5F" w:rsidRPr="00187E9B" w:rsidRDefault="00CF69D2" w:rsidP="00F476D1">
            <w:pPr>
              <w:pStyle w:val="E-TableText"/>
              <w:rPr>
                <w:lang w:val="en-US"/>
              </w:rPr>
            </w:pPr>
            <w:r w:rsidRPr="00187E9B">
              <w:rPr>
                <w:lang w:val="en-US"/>
              </w:rPr>
              <w:t xml:space="preserve">Reference to a CCDB requirement (see </w:t>
            </w:r>
            <w:r w:rsidRPr="00187E9B">
              <w:rPr>
                <w:lang w:val="en-US"/>
              </w:rPr>
              <w:fldChar w:fldCharType="begin"/>
            </w:r>
            <w:r w:rsidRPr="00187E9B">
              <w:rPr>
                <w:lang w:val="en-US"/>
              </w:rPr>
              <w:instrText xml:space="preserve"> REF _Ref394568815 \w \h </w:instrText>
            </w:r>
            <w:r w:rsidRPr="00187E9B">
              <w:rPr>
                <w:lang w:val="en-US"/>
              </w:rPr>
            </w:r>
            <w:r w:rsidRPr="00187E9B">
              <w:rPr>
                <w:lang w:val="en-US"/>
              </w:rPr>
              <w:fldChar w:fldCharType="separate"/>
            </w:r>
            <w:r w:rsidR="00E0133C" w:rsidRPr="00187E9B">
              <w:rPr>
                <w:lang w:val="en-US"/>
              </w:rPr>
              <w:t>4</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REF _Ref394568820 \h </w:instrText>
            </w:r>
            <w:r w:rsidRPr="00187E9B">
              <w:rPr>
                <w:lang w:val="en-US"/>
              </w:rPr>
            </w:r>
            <w:r w:rsidRPr="00187E9B">
              <w:rPr>
                <w:lang w:val="en-US"/>
              </w:rPr>
              <w:fldChar w:fldCharType="separate"/>
            </w:r>
            <w:r w:rsidR="00E0133C" w:rsidRPr="00187E9B">
              <w:rPr>
                <w:caps/>
                <w:lang w:val="en-US"/>
              </w:rPr>
              <w:t>Requirements Traceability</w:t>
            </w:r>
            <w:r w:rsidRPr="00187E9B">
              <w:rPr>
                <w:lang w:val="en-US"/>
              </w:rPr>
              <w:fldChar w:fldCharType="end"/>
            </w:r>
            <w:r w:rsidRPr="00187E9B">
              <w:rPr>
                <w:lang w:val="en-US"/>
              </w:rPr>
              <w:t>)</w:t>
            </w:r>
          </w:p>
        </w:tc>
      </w:tr>
      <w:tr w:rsidR="00D44EA6" w:rsidRPr="00187E9B" w14:paraId="34E8B066" w14:textId="77777777" w:rsidTr="00F476D1">
        <w:trPr>
          <w:cantSplit/>
        </w:trPr>
        <w:tc>
          <w:tcPr>
            <w:tcW w:w="1422" w:type="pct"/>
            <w:shd w:val="clear" w:color="auto" w:fill="auto"/>
          </w:tcPr>
          <w:p w14:paraId="0F8B2AA0" w14:textId="5DC402C8" w:rsidR="00D44EA6" w:rsidRPr="00187E9B" w:rsidRDefault="00D44EA6" w:rsidP="00F476D1">
            <w:pPr>
              <w:pStyle w:val="E-TableText"/>
              <w:rPr>
                <w:lang w:val="en-US"/>
              </w:rPr>
            </w:pPr>
            <w:r w:rsidRPr="00187E9B">
              <w:rPr>
                <w:lang w:val="en-US"/>
              </w:rPr>
              <w:t>CSV</w:t>
            </w:r>
          </w:p>
        </w:tc>
        <w:tc>
          <w:tcPr>
            <w:tcW w:w="3578" w:type="pct"/>
            <w:shd w:val="clear" w:color="auto" w:fill="auto"/>
          </w:tcPr>
          <w:p w14:paraId="68EF06E7" w14:textId="36A022DE" w:rsidR="00D44EA6" w:rsidRPr="00187E9B" w:rsidRDefault="00D44EA6" w:rsidP="00D44EA6">
            <w:pPr>
              <w:pStyle w:val="E-TableText"/>
              <w:rPr>
                <w:lang w:val="en-US"/>
              </w:rPr>
            </w:pPr>
            <w:r w:rsidRPr="00187E9B">
              <w:rPr>
                <w:lang w:val="en-US"/>
              </w:rPr>
              <w:t>Comma-separated Value</w:t>
            </w:r>
            <w:r w:rsidR="004B3BCC" w:rsidRPr="00187E9B">
              <w:rPr>
                <w:lang w:val="en-US"/>
              </w:rPr>
              <w:t>s</w:t>
            </w:r>
          </w:p>
        </w:tc>
      </w:tr>
      <w:tr w:rsidR="001A3813" w:rsidRPr="00187E9B" w14:paraId="63BED00F" w14:textId="77777777" w:rsidTr="00F476D1">
        <w:trPr>
          <w:cantSplit/>
        </w:trPr>
        <w:tc>
          <w:tcPr>
            <w:tcW w:w="1422" w:type="pct"/>
            <w:shd w:val="clear" w:color="auto" w:fill="auto"/>
          </w:tcPr>
          <w:p w14:paraId="2C8A01B0" w14:textId="2A40C40A" w:rsidR="001A3813" w:rsidRPr="00187E9B" w:rsidRDefault="001A3813" w:rsidP="00F476D1">
            <w:pPr>
              <w:pStyle w:val="E-TableText"/>
              <w:rPr>
                <w:lang w:val="en-US"/>
              </w:rPr>
            </w:pPr>
            <w:r w:rsidRPr="00187E9B">
              <w:rPr>
                <w:lang w:val="en-US"/>
              </w:rPr>
              <w:t>DISCS</w:t>
            </w:r>
          </w:p>
        </w:tc>
        <w:tc>
          <w:tcPr>
            <w:tcW w:w="3578" w:type="pct"/>
            <w:shd w:val="clear" w:color="auto" w:fill="auto"/>
          </w:tcPr>
          <w:p w14:paraId="456F8E9C" w14:textId="59D221C9" w:rsidR="001A3813" w:rsidRPr="00187E9B" w:rsidRDefault="001A3813" w:rsidP="00F476D1">
            <w:pPr>
              <w:pStyle w:val="E-TableText"/>
              <w:rPr>
                <w:lang w:val="en-US"/>
              </w:rPr>
            </w:pPr>
            <w:r w:rsidRPr="00187E9B">
              <w:rPr>
                <w:lang w:val="en-US"/>
              </w:rPr>
              <w:t>Distributed Information Services for Control Systems</w:t>
            </w:r>
          </w:p>
        </w:tc>
      </w:tr>
      <w:tr w:rsidR="00190D0D" w:rsidRPr="00187E9B" w14:paraId="5B3D1531" w14:textId="77777777" w:rsidTr="00F476D1">
        <w:trPr>
          <w:cantSplit/>
        </w:trPr>
        <w:tc>
          <w:tcPr>
            <w:tcW w:w="1422" w:type="pct"/>
            <w:shd w:val="clear" w:color="auto" w:fill="auto"/>
          </w:tcPr>
          <w:p w14:paraId="68AFA3B3" w14:textId="5162E0BA" w:rsidR="00190D0D" w:rsidRPr="00187E9B" w:rsidRDefault="00190D0D" w:rsidP="00F476D1">
            <w:pPr>
              <w:pStyle w:val="E-TableText"/>
              <w:rPr>
                <w:lang w:val="en-US"/>
              </w:rPr>
            </w:pPr>
            <w:r w:rsidRPr="00187E9B">
              <w:rPr>
                <w:lang w:val="en-US"/>
              </w:rPr>
              <w:t>ICS</w:t>
            </w:r>
          </w:p>
        </w:tc>
        <w:tc>
          <w:tcPr>
            <w:tcW w:w="3578" w:type="pct"/>
            <w:shd w:val="clear" w:color="auto" w:fill="auto"/>
          </w:tcPr>
          <w:p w14:paraId="35280463" w14:textId="595416EF" w:rsidR="00190D0D" w:rsidRPr="00187E9B" w:rsidRDefault="00190D0D" w:rsidP="00F476D1">
            <w:pPr>
              <w:pStyle w:val="E-TableText"/>
              <w:rPr>
                <w:lang w:val="en-US"/>
              </w:rPr>
            </w:pPr>
            <w:r w:rsidRPr="00187E9B">
              <w:rPr>
                <w:lang w:val="en-US"/>
              </w:rPr>
              <w:t>Integrated Control System</w:t>
            </w:r>
          </w:p>
        </w:tc>
      </w:tr>
      <w:tr w:rsidR="00440191" w:rsidRPr="00187E9B" w14:paraId="4EB31DB6" w14:textId="77777777" w:rsidTr="00F476D1">
        <w:trPr>
          <w:cantSplit/>
        </w:trPr>
        <w:tc>
          <w:tcPr>
            <w:tcW w:w="1422" w:type="pct"/>
            <w:shd w:val="clear" w:color="auto" w:fill="auto"/>
          </w:tcPr>
          <w:p w14:paraId="17C82540" w14:textId="4887B4CB" w:rsidR="00440191" w:rsidRPr="00187E9B" w:rsidRDefault="00440191" w:rsidP="00F476D1">
            <w:pPr>
              <w:pStyle w:val="E-TableText"/>
              <w:rPr>
                <w:lang w:val="en-US"/>
              </w:rPr>
            </w:pPr>
            <w:r w:rsidRPr="00187E9B">
              <w:rPr>
                <w:lang w:val="en-US"/>
              </w:rPr>
              <w:t>Java EE</w:t>
            </w:r>
          </w:p>
        </w:tc>
        <w:tc>
          <w:tcPr>
            <w:tcW w:w="3578" w:type="pct"/>
            <w:shd w:val="clear" w:color="auto" w:fill="auto"/>
          </w:tcPr>
          <w:p w14:paraId="7449CFBB" w14:textId="192FBC3F" w:rsidR="00440191" w:rsidRPr="00187E9B" w:rsidRDefault="00440191" w:rsidP="00F476D1">
            <w:pPr>
              <w:pStyle w:val="E-TableText"/>
              <w:rPr>
                <w:lang w:val="en-US"/>
              </w:rPr>
            </w:pPr>
            <w:r w:rsidRPr="00187E9B">
              <w:rPr>
                <w:lang w:val="en-US"/>
              </w:rPr>
              <w:t>Java Enterprise Edition</w:t>
            </w:r>
          </w:p>
        </w:tc>
      </w:tr>
      <w:tr w:rsidR="00CF69D2" w:rsidRPr="00187E9B" w14:paraId="5F4336EB" w14:textId="77777777" w:rsidTr="00F476D1">
        <w:trPr>
          <w:cantSplit/>
        </w:trPr>
        <w:tc>
          <w:tcPr>
            <w:tcW w:w="1422" w:type="pct"/>
            <w:shd w:val="clear" w:color="auto" w:fill="auto"/>
          </w:tcPr>
          <w:p w14:paraId="6BBC8D5A" w14:textId="4A6A97BF" w:rsidR="00CF69D2" w:rsidRPr="00187E9B" w:rsidRDefault="00CF69D2" w:rsidP="00F476D1">
            <w:pPr>
              <w:pStyle w:val="E-TableText"/>
              <w:rPr>
                <w:lang w:val="en-US"/>
              </w:rPr>
            </w:pPr>
            <w:r w:rsidRPr="00187E9B">
              <w:rPr>
                <w:lang w:val="en-US"/>
              </w:rPr>
              <w:t>JPA</w:t>
            </w:r>
          </w:p>
        </w:tc>
        <w:tc>
          <w:tcPr>
            <w:tcW w:w="3578" w:type="pct"/>
            <w:shd w:val="clear" w:color="auto" w:fill="auto"/>
          </w:tcPr>
          <w:p w14:paraId="3B87AEA1" w14:textId="6138E768" w:rsidR="00CF69D2" w:rsidRPr="00187E9B" w:rsidRDefault="00CF69D2" w:rsidP="00F476D1">
            <w:pPr>
              <w:pStyle w:val="E-TableText"/>
              <w:rPr>
                <w:lang w:val="en-US"/>
              </w:rPr>
            </w:pPr>
            <w:r w:rsidRPr="00187E9B">
              <w:rPr>
                <w:lang w:val="en-US"/>
              </w:rPr>
              <w:t>Java Persistence API</w:t>
            </w:r>
          </w:p>
        </w:tc>
      </w:tr>
      <w:tr w:rsidR="0025448B" w:rsidRPr="00187E9B" w14:paraId="071F413A" w14:textId="77777777" w:rsidTr="00F476D1">
        <w:trPr>
          <w:cantSplit/>
        </w:trPr>
        <w:tc>
          <w:tcPr>
            <w:tcW w:w="1422" w:type="pct"/>
            <w:shd w:val="clear" w:color="auto" w:fill="auto"/>
          </w:tcPr>
          <w:p w14:paraId="3D1B3589" w14:textId="5515F7F4" w:rsidR="0025448B" w:rsidRPr="00187E9B" w:rsidRDefault="0025448B" w:rsidP="00F476D1">
            <w:pPr>
              <w:pStyle w:val="E-TableText"/>
              <w:rPr>
                <w:lang w:val="en-US"/>
              </w:rPr>
            </w:pPr>
            <w:r w:rsidRPr="00187E9B">
              <w:rPr>
                <w:lang w:val="en-US"/>
              </w:rPr>
              <w:t>JSF</w:t>
            </w:r>
          </w:p>
        </w:tc>
        <w:tc>
          <w:tcPr>
            <w:tcW w:w="3578" w:type="pct"/>
            <w:shd w:val="clear" w:color="auto" w:fill="auto"/>
          </w:tcPr>
          <w:p w14:paraId="57E1A90D" w14:textId="1021EFFF" w:rsidR="0025448B" w:rsidRPr="00187E9B" w:rsidRDefault="00DC3EE1" w:rsidP="00F476D1">
            <w:pPr>
              <w:pStyle w:val="E-TableText"/>
              <w:rPr>
                <w:lang w:val="en-US"/>
              </w:rPr>
            </w:pPr>
            <w:r w:rsidRPr="00187E9B">
              <w:rPr>
                <w:lang w:val="en-US"/>
              </w:rPr>
              <w:t>Java</w:t>
            </w:r>
            <w:r w:rsidR="0025448B" w:rsidRPr="00187E9B">
              <w:rPr>
                <w:lang w:val="en-US"/>
              </w:rPr>
              <w:t>Server Faces</w:t>
            </w:r>
          </w:p>
        </w:tc>
      </w:tr>
      <w:tr w:rsidR="009F0E5F" w:rsidRPr="00187E9B" w14:paraId="2EEF6933" w14:textId="77777777" w:rsidTr="00F476D1">
        <w:trPr>
          <w:cantSplit/>
        </w:trPr>
        <w:tc>
          <w:tcPr>
            <w:tcW w:w="1422" w:type="pct"/>
            <w:shd w:val="clear" w:color="auto" w:fill="auto"/>
          </w:tcPr>
          <w:p w14:paraId="1959EDE9" w14:textId="77777777" w:rsidR="009F0E5F" w:rsidRPr="00187E9B" w:rsidRDefault="009F0E5F" w:rsidP="00F476D1">
            <w:pPr>
              <w:pStyle w:val="E-TableText"/>
              <w:rPr>
                <w:lang w:val="en-US"/>
              </w:rPr>
            </w:pPr>
            <w:r w:rsidRPr="00187E9B">
              <w:rPr>
                <w:lang w:val="en-US"/>
              </w:rPr>
              <w:t>ORM</w:t>
            </w:r>
          </w:p>
        </w:tc>
        <w:tc>
          <w:tcPr>
            <w:tcW w:w="3578" w:type="pct"/>
            <w:shd w:val="clear" w:color="auto" w:fill="auto"/>
          </w:tcPr>
          <w:p w14:paraId="2A08CEB9" w14:textId="77777777" w:rsidR="009F0E5F" w:rsidRPr="00187E9B" w:rsidRDefault="009F0E5F" w:rsidP="00F476D1">
            <w:pPr>
              <w:pStyle w:val="E-TableText"/>
              <w:rPr>
                <w:lang w:val="en-US"/>
              </w:rPr>
            </w:pPr>
            <w:r w:rsidRPr="00187E9B">
              <w:rPr>
                <w:lang w:val="en-US"/>
              </w:rPr>
              <w:t>Object-Relational Mapping</w:t>
            </w:r>
          </w:p>
        </w:tc>
      </w:tr>
      <w:tr w:rsidR="009F0E5F" w:rsidRPr="00187E9B" w14:paraId="7668493D" w14:textId="77777777" w:rsidTr="00F476D1">
        <w:trPr>
          <w:cantSplit/>
        </w:trPr>
        <w:tc>
          <w:tcPr>
            <w:tcW w:w="1422" w:type="pct"/>
            <w:shd w:val="clear" w:color="auto" w:fill="auto"/>
          </w:tcPr>
          <w:p w14:paraId="31A382C6" w14:textId="77777777" w:rsidR="009F0E5F" w:rsidRPr="00187E9B" w:rsidRDefault="009F0E5F" w:rsidP="00F476D1">
            <w:pPr>
              <w:pStyle w:val="E-TableText"/>
              <w:rPr>
                <w:lang w:val="en-US"/>
              </w:rPr>
            </w:pPr>
            <w:r w:rsidRPr="00187E9B">
              <w:rPr>
                <w:lang w:val="en-US"/>
              </w:rPr>
              <w:t>OM</w:t>
            </w:r>
          </w:p>
        </w:tc>
        <w:tc>
          <w:tcPr>
            <w:tcW w:w="3578" w:type="pct"/>
            <w:shd w:val="clear" w:color="auto" w:fill="auto"/>
          </w:tcPr>
          <w:p w14:paraId="68DCB713" w14:textId="77777777" w:rsidR="009F0E5F" w:rsidRPr="00187E9B" w:rsidRDefault="009F0E5F" w:rsidP="00F476D1">
            <w:pPr>
              <w:pStyle w:val="E-TableText"/>
              <w:rPr>
                <w:lang w:val="en-US"/>
              </w:rPr>
            </w:pPr>
            <w:r w:rsidRPr="00187E9B">
              <w:rPr>
                <w:lang w:val="en-US"/>
              </w:rPr>
              <w:t>Object model</w:t>
            </w:r>
          </w:p>
        </w:tc>
      </w:tr>
      <w:tr w:rsidR="009F0E5F" w:rsidRPr="00187E9B" w14:paraId="5FF66A98" w14:textId="77777777" w:rsidTr="00F476D1">
        <w:trPr>
          <w:cantSplit/>
        </w:trPr>
        <w:tc>
          <w:tcPr>
            <w:tcW w:w="1422" w:type="pct"/>
            <w:shd w:val="clear" w:color="auto" w:fill="auto"/>
          </w:tcPr>
          <w:p w14:paraId="19CE943C" w14:textId="77777777" w:rsidR="009F0E5F" w:rsidRPr="00187E9B" w:rsidRDefault="009F0E5F" w:rsidP="00F476D1">
            <w:pPr>
              <w:pStyle w:val="E-TableText"/>
              <w:rPr>
                <w:lang w:val="en-US"/>
              </w:rPr>
            </w:pPr>
            <w:r w:rsidRPr="00187E9B">
              <w:rPr>
                <w:lang w:val="en-US"/>
              </w:rPr>
              <w:t>POJO</w:t>
            </w:r>
          </w:p>
        </w:tc>
        <w:tc>
          <w:tcPr>
            <w:tcW w:w="3578" w:type="pct"/>
            <w:shd w:val="clear" w:color="auto" w:fill="auto"/>
          </w:tcPr>
          <w:p w14:paraId="25198B01" w14:textId="77777777" w:rsidR="009F0E5F" w:rsidRPr="00187E9B" w:rsidRDefault="009F0E5F" w:rsidP="00F476D1">
            <w:pPr>
              <w:pStyle w:val="E-TableText"/>
              <w:rPr>
                <w:lang w:val="en-US"/>
              </w:rPr>
            </w:pPr>
            <w:r w:rsidRPr="00187E9B">
              <w:rPr>
                <w:lang w:val="en-US"/>
              </w:rPr>
              <w:t>Plain Old Java Object</w:t>
            </w:r>
          </w:p>
        </w:tc>
      </w:tr>
      <w:tr w:rsidR="008B1FCB" w:rsidRPr="00187E9B" w14:paraId="1D0F08F8" w14:textId="77777777" w:rsidTr="00F476D1">
        <w:trPr>
          <w:cantSplit/>
        </w:trPr>
        <w:tc>
          <w:tcPr>
            <w:tcW w:w="1422" w:type="pct"/>
            <w:shd w:val="clear" w:color="auto" w:fill="auto"/>
          </w:tcPr>
          <w:p w14:paraId="2BC248EB" w14:textId="72DA54DE" w:rsidR="008B1FCB" w:rsidRPr="00187E9B" w:rsidRDefault="008B1FCB" w:rsidP="00F476D1">
            <w:pPr>
              <w:pStyle w:val="E-TableText"/>
              <w:rPr>
                <w:lang w:val="en-US"/>
              </w:rPr>
            </w:pPr>
            <w:r w:rsidRPr="00187E9B">
              <w:rPr>
                <w:lang w:val="en-US"/>
              </w:rPr>
              <w:t>RBAC</w:t>
            </w:r>
          </w:p>
        </w:tc>
        <w:tc>
          <w:tcPr>
            <w:tcW w:w="3578" w:type="pct"/>
            <w:shd w:val="clear" w:color="auto" w:fill="auto"/>
          </w:tcPr>
          <w:p w14:paraId="5774207C" w14:textId="7C99290B" w:rsidR="008B1FCB" w:rsidRPr="00187E9B" w:rsidRDefault="008B1FCB" w:rsidP="00F476D1">
            <w:pPr>
              <w:pStyle w:val="E-TableText"/>
              <w:rPr>
                <w:lang w:val="en-US"/>
              </w:rPr>
            </w:pPr>
            <w:r w:rsidRPr="00187E9B">
              <w:rPr>
                <w:lang w:val="en-US"/>
              </w:rPr>
              <w:t>Role Based Access Control</w:t>
            </w:r>
          </w:p>
        </w:tc>
      </w:tr>
      <w:tr w:rsidR="00BA01BF" w:rsidRPr="00187E9B" w14:paraId="7EB62EF9" w14:textId="77777777" w:rsidTr="00F476D1">
        <w:trPr>
          <w:cantSplit/>
        </w:trPr>
        <w:tc>
          <w:tcPr>
            <w:tcW w:w="1422" w:type="pct"/>
            <w:shd w:val="clear" w:color="auto" w:fill="auto"/>
          </w:tcPr>
          <w:p w14:paraId="6AAA7E9C" w14:textId="2E351100" w:rsidR="00BA01BF" w:rsidRPr="00187E9B" w:rsidRDefault="00BA01BF" w:rsidP="00F476D1">
            <w:pPr>
              <w:pStyle w:val="E-TableText"/>
              <w:rPr>
                <w:lang w:val="en-US"/>
              </w:rPr>
            </w:pPr>
            <w:r w:rsidRPr="00187E9B">
              <w:rPr>
                <w:lang w:val="en-US"/>
              </w:rPr>
              <w:t>REST</w:t>
            </w:r>
          </w:p>
        </w:tc>
        <w:tc>
          <w:tcPr>
            <w:tcW w:w="3578" w:type="pct"/>
            <w:shd w:val="clear" w:color="auto" w:fill="auto"/>
          </w:tcPr>
          <w:p w14:paraId="29C82813" w14:textId="27333543" w:rsidR="00BA01BF" w:rsidRPr="00187E9B" w:rsidRDefault="00BA01BF" w:rsidP="00EA7029">
            <w:pPr>
              <w:pStyle w:val="E-TableText"/>
              <w:rPr>
                <w:lang w:val="en-US"/>
              </w:rPr>
            </w:pPr>
            <w:r w:rsidRPr="00187E9B">
              <w:rPr>
                <w:lang w:val="en-US"/>
              </w:rPr>
              <w:t>Representational State Transfer</w:t>
            </w:r>
          </w:p>
        </w:tc>
      </w:tr>
      <w:tr w:rsidR="009E4EEF" w:rsidRPr="00187E9B" w14:paraId="572B47EB" w14:textId="77777777" w:rsidTr="00F476D1">
        <w:trPr>
          <w:cantSplit/>
        </w:trPr>
        <w:tc>
          <w:tcPr>
            <w:tcW w:w="1422" w:type="pct"/>
            <w:shd w:val="clear" w:color="auto" w:fill="auto"/>
          </w:tcPr>
          <w:p w14:paraId="79FB890D" w14:textId="3272E487" w:rsidR="009E4EEF" w:rsidRPr="00187E9B" w:rsidRDefault="009E4EEF" w:rsidP="00F476D1">
            <w:pPr>
              <w:pStyle w:val="E-TableText"/>
              <w:rPr>
                <w:lang w:val="en-US"/>
              </w:rPr>
            </w:pPr>
            <w:r w:rsidRPr="00187E9B">
              <w:rPr>
                <w:lang w:val="en-US"/>
              </w:rPr>
              <w:t>RF</w:t>
            </w:r>
          </w:p>
        </w:tc>
        <w:tc>
          <w:tcPr>
            <w:tcW w:w="3578" w:type="pct"/>
            <w:shd w:val="clear" w:color="auto" w:fill="auto"/>
          </w:tcPr>
          <w:p w14:paraId="41C5AA83" w14:textId="7CB5E6EE" w:rsidR="009E4EEF" w:rsidRPr="00187E9B" w:rsidRDefault="009E4EEF" w:rsidP="00F476D1">
            <w:pPr>
              <w:pStyle w:val="E-TableText"/>
              <w:rPr>
                <w:lang w:val="en-US"/>
              </w:rPr>
            </w:pPr>
            <w:r w:rsidRPr="00187E9B">
              <w:rPr>
                <w:lang w:val="en-US"/>
              </w:rPr>
              <w:t>Radio Frequency</w:t>
            </w:r>
          </w:p>
        </w:tc>
      </w:tr>
      <w:tr w:rsidR="000A3B54" w:rsidRPr="00187E9B" w14:paraId="637B8213" w14:textId="77777777" w:rsidTr="00F476D1">
        <w:trPr>
          <w:cantSplit/>
        </w:trPr>
        <w:tc>
          <w:tcPr>
            <w:tcW w:w="1422" w:type="pct"/>
            <w:shd w:val="clear" w:color="auto" w:fill="auto"/>
          </w:tcPr>
          <w:p w14:paraId="0BE8C93E" w14:textId="2EEA1369" w:rsidR="000A3B54" w:rsidRPr="00187E9B" w:rsidRDefault="000A3B54" w:rsidP="00F476D1">
            <w:pPr>
              <w:pStyle w:val="E-TableText"/>
              <w:rPr>
                <w:lang w:val="en-US"/>
              </w:rPr>
            </w:pPr>
            <w:r w:rsidRPr="00187E9B">
              <w:rPr>
                <w:lang w:val="en-US"/>
              </w:rPr>
              <w:t>SEDS</w:t>
            </w:r>
          </w:p>
        </w:tc>
        <w:tc>
          <w:tcPr>
            <w:tcW w:w="3578" w:type="pct"/>
            <w:shd w:val="clear" w:color="auto" w:fill="auto"/>
          </w:tcPr>
          <w:p w14:paraId="7C7D06D1" w14:textId="13C82F46" w:rsidR="000A3B54" w:rsidRPr="00187E9B" w:rsidRDefault="000A3B54" w:rsidP="00F476D1">
            <w:pPr>
              <w:pStyle w:val="E-TableText"/>
              <w:rPr>
                <w:lang w:val="en-US"/>
              </w:rPr>
            </w:pPr>
            <w:r w:rsidRPr="00187E9B">
              <w:rPr>
                <w:lang w:val="en-US"/>
              </w:rPr>
              <w:t>Serialization of EPICS Datatype Standards</w:t>
            </w:r>
          </w:p>
        </w:tc>
      </w:tr>
      <w:tr w:rsidR="00777552" w:rsidRPr="00187E9B" w14:paraId="27708850" w14:textId="77777777" w:rsidTr="00F476D1">
        <w:trPr>
          <w:cantSplit/>
        </w:trPr>
        <w:tc>
          <w:tcPr>
            <w:tcW w:w="1422" w:type="pct"/>
            <w:shd w:val="clear" w:color="auto" w:fill="auto"/>
          </w:tcPr>
          <w:p w14:paraId="0ABA38CF" w14:textId="17E6FCAD" w:rsidR="00777552" w:rsidRPr="00187E9B" w:rsidRDefault="00777552" w:rsidP="00F476D1">
            <w:pPr>
              <w:pStyle w:val="E-TableText"/>
              <w:rPr>
                <w:lang w:val="en-US"/>
              </w:rPr>
            </w:pPr>
            <w:r w:rsidRPr="00187E9B">
              <w:rPr>
                <w:lang w:val="en-US"/>
              </w:rPr>
              <w:t>UI</w:t>
            </w:r>
          </w:p>
        </w:tc>
        <w:tc>
          <w:tcPr>
            <w:tcW w:w="3578" w:type="pct"/>
            <w:shd w:val="clear" w:color="auto" w:fill="auto"/>
          </w:tcPr>
          <w:p w14:paraId="25221446" w14:textId="010C87F9" w:rsidR="00777552" w:rsidRPr="00187E9B" w:rsidRDefault="00777552" w:rsidP="00F476D1">
            <w:pPr>
              <w:pStyle w:val="E-TableText"/>
              <w:rPr>
                <w:lang w:val="en-US"/>
              </w:rPr>
            </w:pPr>
            <w:r w:rsidRPr="00187E9B">
              <w:rPr>
                <w:lang w:val="en-US"/>
              </w:rPr>
              <w:t>User Interface</w:t>
            </w:r>
          </w:p>
        </w:tc>
      </w:tr>
      <w:tr w:rsidR="009F0E5F" w:rsidRPr="00187E9B" w14:paraId="20F949DA" w14:textId="77777777" w:rsidTr="00F476D1">
        <w:trPr>
          <w:cantSplit/>
        </w:trPr>
        <w:tc>
          <w:tcPr>
            <w:tcW w:w="1422" w:type="pct"/>
            <w:tcBorders>
              <w:bottom w:val="single" w:sz="12" w:space="0" w:color="auto"/>
            </w:tcBorders>
            <w:shd w:val="clear" w:color="auto" w:fill="auto"/>
          </w:tcPr>
          <w:p w14:paraId="6778B9AD" w14:textId="58C90916" w:rsidR="009F0E5F" w:rsidRPr="00187E9B" w:rsidRDefault="00777552" w:rsidP="00F476D1">
            <w:pPr>
              <w:pStyle w:val="E-TableText"/>
              <w:rPr>
                <w:lang w:val="en-US"/>
              </w:rPr>
            </w:pPr>
            <w:r w:rsidRPr="00187E9B">
              <w:rPr>
                <w:lang w:val="en-US"/>
              </w:rPr>
              <w:t>URL</w:t>
            </w:r>
          </w:p>
        </w:tc>
        <w:tc>
          <w:tcPr>
            <w:tcW w:w="3578" w:type="pct"/>
            <w:tcBorders>
              <w:bottom w:val="single" w:sz="12" w:space="0" w:color="auto"/>
            </w:tcBorders>
            <w:shd w:val="clear" w:color="auto" w:fill="auto"/>
          </w:tcPr>
          <w:p w14:paraId="1D7808E0" w14:textId="29399AAB" w:rsidR="009F0E5F" w:rsidRPr="00187E9B" w:rsidRDefault="00777552" w:rsidP="00777552">
            <w:pPr>
              <w:pStyle w:val="E-TableText"/>
              <w:rPr>
                <w:lang w:val="en-US"/>
              </w:rPr>
            </w:pPr>
            <w:r w:rsidRPr="00187E9B">
              <w:rPr>
                <w:lang w:val="en-US"/>
              </w:rPr>
              <w:t>Uniform Resource Locator</w:t>
            </w:r>
          </w:p>
        </w:tc>
      </w:tr>
    </w:tbl>
    <w:p w14:paraId="2CD48817" w14:textId="77777777" w:rsidR="0028759E" w:rsidRPr="00187E9B" w:rsidRDefault="0028759E" w:rsidP="00216F3B">
      <w:pPr>
        <w:rPr>
          <w:lang w:val="en-US"/>
        </w:rPr>
      </w:pPr>
    </w:p>
    <w:p w14:paraId="171FD886" w14:textId="77777777" w:rsidR="002B188F" w:rsidRPr="00187E9B" w:rsidRDefault="000821FA" w:rsidP="003E1333">
      <w:pPr>
        <w:pStyle w:val="Heading1"/>
        <w:pageBreakBefore/>
        <w:rPr>
          <w:lang w:val="en-US"/>
        </w:rPr>
      </w:pPr>
      <w:bookmarkStart w:id="6" w:name="_Toc456854607"/>
      <w:bookmarkEnd w:id="2"/>
      <w:r w:rsidRPr="00187E9B">
        <w:rPr>
          <w:lang w:val="en-US"/>
        </w:rPr>
        <w:lastRenderedPageBreak/>
        <w:t>Introduction</w:t>
      </w:r>
      <w:bookmarkEnd w:id="6"/>
    </w:p>
    <w:p w14:paraId="3BC25549" w14:textId="3E740C66" w:rsidR="004C5A5B" w:rsidRPr="00187E9B" w:rsidRDefault="002575F4" w:rsidP="00207194">
      <w:pPr>
        <w:rPr>
          <w:lang w:val="en-US"/>
        </w:rPr>
      </w:pPr>
      <w:r w:rsidRPr="00187E9B">
        <w:rPr>
          <w:lang w:val="en-US"/>
        </w:rPr>
        <w:t xml:space="preserve">The Controls Configuration Database (CCDB) </w:t>
      </w:r>
      <w:r w:rsidR="004C5A5B" w:rsidRPr="00187E9B">
        <w:rPr>
          <w:lang w:val="en-US"/>
        </w:rPr>
        <w:t>is the main database to hold information on the equipment in the scope of the ICS service agreements. Besides being a catalog of the equipment, it holds static configuration information for those devices, like:</w:t>
      </w:r>
    </w:p>
    <w:p w14:paraId="294EABBC" w14:textId="77777777" w:rsidR="004C5A5B" w:rsidRPr="00187E9B" w:rsidRDefault="004C5A5B" w:rsidP="00E36543">
      <w:pPr>
        <w:pStyle w:val="ListParagraph"/>
        <w:numPr>
          <w:ilvl w:val="0"/>
          <w:numId w:val="7"/>
        </w:numPr>
        <w:rPr>
          <w:lang w:val="en-US"/>
        </w:rPr>
      </w:pPr>
      <w:r w:rsidRPr="00187E9B">
        <w:rPr>
          <w:lang w:val="en-US"/>
        </w:rPr>
        <w:t>Type</w:t>
      </w:r>
    </w:p>
    <w:p w14:paraId="4A1F1972" w14:textId="77777777" w:rsidR="004C5A5B" w:rsidRPr="00187E9B" w:rsidRDefault="004C5A5B" w:rsidP="00E36543">
      <w:pPr>
        <w:pStyle w:val="ListParagraph"/>
        <w:numPr>
          <w:ilvl w:val="0"/>
          <w:numId w:val="7"/>
        </w:numPr>
        <w:rPr>
          <w:lang w:val="en-US"/>
        </w:rPr>
      </w:pPr>
      <w:r w:rsidRPr="00187E9B">
        <w:rPr>
          <w:lang w:val="en-US"/>
        </w:rPr>
        <w:t>Nominal parameters</w:t>
      </w:r>
    </w:p>
    <w:p w14:paraId="26201590" w14:textId="77777777" w:rsidR="004C5A5B" w:rsidRPr="00187E9B" w:rsidRDefault="004C5A5B" w:rsidP="00E36543">
      <w:pPr>
        <w:pStyle w:val="ListParagraph"/>
        <w:numPr>
          <w:ilvl w:val="0"/>
          <w:numId w:val="7"/>
        </w:numPr>
        <w:rPr>
          <w:lang w:val="en-US"/>
        </w:rPr>
      </w:pPr>
      <w:r w:rsidRPr="00187E9B">
        <w:rPr>
          <w:lang w:val="en-US"/>
        </w:rPr>
        <w:t>Physical attributes (size)</w:t>
      </w:r>
    </w:p>
    <w:p w14:paraId="37E80569" w14:textId="77777777" w:rsidR="004C5A5B" w:rsidRPr="00187E9B" w:rsidRDefault="004C5A5B" w:rsidP="00E36543">
      <w:pPr>
        <w:pStyle w:val="ListParagraph"/>
        <w:numPr>
          <w:ilvl w:val="0"/>
          <w:numId w:val="7"/>
        </w:numPr>
        <w:rPr>
          <w:lang w:val="en-US"/>
        </w:rPr>
      </w:pPr>
      <w:r w:rsidRPr="00187E9B">
        <w:rPr>
          <w:lang w:val="en-US"/>
        </w:rPr>
        <w:t>Item related information (manufacturer, model, S/N, etc.)</w:t>
      </w:r>
    </w:p>
    <w:p w14:paraId="5B246DA7" w14:textId="77777777" w:rsidR="004C5A5B" w:rsidRPr="00187E9B" w:rsidRDefault="004C5A5B" w:rsidP="00E36543">
      <w:pPr>
        <w:pStyle w:val="ListParagraph"/>
        <w:numPr>
          <w:ilvl w:val="0"/>
          <w:numId w:val="7"/>
        </w:numPr>
        <w:rPr>
          <w:lang w:val="en-US"/>
        </w:rPr>
      </w:pPr>
      <w:r w:rsidRPr="00187E9B">
        <w:rPr>
          <w:lang w:val="en-US"/>
        </w:rPr>
        <w:t>Physical location</w:t>
      </w:r>
    </w:p>
    <w:p w14:paraId="1F8F77B6" w14:textId="050C821F" w:rsidR="004C5A5B" w:rsidRPr="00187E9B" w:rsidRDefault="004C5A5B" w:rsidP="00D70868">
      <w:pPr>
        <w:pStyle w:val="ListParagraph"/>
        <w:rPr>
          <w:lang w:val="en-US"/>
        </w:rPr>
      </w:pPr>
    </w:p>
    <w:p w14:paraId="5DF04500" w14:textId="7F245838" w:rsidR="006B7795" w:rsidRPr="00187E9B" w:rsidRDefault="002575F4" w:rsidP="00207194">
      <w:pPr>
        <w:rPr>
          <w:lang w:val="en-US"/>
        </w:rPr>
      </w:pPr>
      <w:r w:rsidRPr="00187E9B">
        <w:rPr>
          <w:lang w:val="en-US"/>
        </w:rPr>
        <w:t>At this time this includes equipment related to Machine Protection, Perso</w:t>
      </w:r>
      <w:r w:rsidR="00390CB7" w:rsidRPr="00187E9B">
        <w:rPr>
          <w:lang w:val="en-US"/>
        </w:rPr>
        <w:t>n</w:t>
      </w:r>
      <w:r w:rsidRPr="00187E9B">
        <w:rPr>
          <w:lang w:val="en-US"/>
        </w:rPr>
        <w:t>n</w:t>
      </w:r>
      <w:r w:rsidR="00390CB7" w:rsidRPr="00187E9B">
        <w:rPr>
          <w:lang w:val="en-US"/>
        </w:rPr>
        <w:t>e</w:t>
      </w:r>
      <w:r w:rsidRPr="00187E9B">
        <w:rPr>
          <w:lang w:val="en-US"/>
        </w:rPr>
        <w:t>l Protection, timing, vacuum, cryogenics, RF and conventional facilities.</w:t>
      </w:r>
    </w:p>
    <w:p w14:paraId="65940091" w14:textId="4BE8834D" w:rsidR="004C5A5B" w:rsidRPr="00187E9B" w:rsidRDefault="004C5A5B" w:rsidP="00207194">
      <w:pPr>
        <w:rPr>
          <w:lang w:val="en-US"/>
        </w:rPr>
      </w:pPr>
      <w:r w:rsidRPr="00187E9B">
        <w:rPr>
          <w:lang w:val="en-US"/>
        </w:rPr>
        <w:t xml:space="preserve">Besides being storage for such information, the CCDB also provides </w:t>
      </w:r>
      <w:r w:rsidR="00087679" w:rsidRPr="00187E9B">
        <w:rPr>
          <w:lang w:val="en-US"/>
        </w:rPr>
        <w:t xml:space="preserve">a Web </w:t>
      </w:r>
      <w:r w:rsidRPr="00187E9B">
        <w:rPr>
          <w:lang w:val="en-US"/>
        </w:rPr>
        <w:t>UI for browsing, adding and modifying such information and generation of various reports. The application also provides a service layer which other applications can use to query the contents of the CCDB.</w:t>
      </w:r>
    </w:p>
    <w:p w14:paraId="1CF18F1C" w14:textId="5AF59106" w:rsidR="003D1CFA" w:rsidRPr="00187E9B" w:rsidRDefault="003D1CFA" w:rsidP="00207194">
      <w:pPr>
        <w:rPr>
          <w:lang w:val="en-US"/>
        </w:rPr>
      </w:pPr>
      <w:r w:rsidRPr="00187E9B">
        <w:rPr>
          <w:lang w:val="en-US"/>
        </w:rPr>
        <w:t xml:space="preserve">The CCDB </w:t>
      </w:r>
      <w:r w:rsidR="00AC513A" w:rsidRPr="00187E9B">
        <w:rPr>
          <w:lang w:val="en-US"/>
        </w:rPr>
        <w:t xml:space="preserve">application </w:t>
      </w:r>
      <w:r w:rsidRPr="00187E9B">
        <w:rPr>
          <w:lang w:val="en-US"/>
        </w:rPr>
        <w:t>is being developed as the configuration module in the DISCS</w:t>
      </w:r>
      <w:r w:rsidR="00604679" w:rsidRPr="00187E9B">
        <w:rPr>
          <w:lang w:val="en-US"/>
        </w:rPr>
        <w:t xml:space="preserve"> [</w:t>
      </w:r>
      <w:r w:rsidR="00604679" w:rsidRPr="00187E9B">
        <w:rPr>
          <w:lang w:val="en-US"/>
        </w:rPr>
        <w:fldChar w:fldCharType="begin"/>
      </w:r>
      <w:r w:rsidR="00604679" w:rsidRPr="00187E9B">
        <w:rPr>
          <w:lang w:val="en-US"/>
        </w:rPr>
        <w:instrText xml:space="preserve"> REF _Ref394571964 \w \h </w:instrText>
      </w:r>
      <w:r w:rsidR="00604679" w:rsidRPr="00187E9B">
        <w:rPr>
          <w:lang w:val="en-US"/>
        </w:rPr>
      </w:r>
      <w:r w:rsidR="00604679" w:rsidRPr="00187E9B">
        <w:rPr>
          <w:lang w:val="en-US"/>
        </w:rPr>
        <w:fldChar w:fldCharType="separate"/>
      </w:r>
      <w:r w:rsidR="00E0133C" w:rsidRPr="00187E9B">
        <w:rPr>
          <w:lang w:val="en-US"/>
        </w:rPr>
        <w:t>3</w:t>
      </w:r>
      <w:r w:rsidR="00604679" w:rsidRPr="00187E9B">
        <w:rPr>
          <w:lang w:val="en-US"/>
        </w:rPr>
        <w:fldChar w:fldCharType="end"/>
      </w:r>
      <w:r w:rsidR="00604679" w:rsidRPr="00187E9B">
        <w:rPr>
          <w:lang w:val="en-US"/>
        </w:rPr>
        <w:t>]</w:t>
      </w:r>
      <w:r w:rsidRPr="00187E9B">
        <w:rPr>
          <w:lang w:val="en-US"/>
        </w:rPr>
        <w:t xml:space="preserve"> collaboration.</w:t>
      </w:r>
    </w:p>
    <w:p w14:paraId="4130A4AD" w14:textId="77777777" w:rsidR="000821FA" w:rsidRPr="00187E9B" w:rsidRDefault="000821FA" w:rsidP="000821FA">
      <w:pPr>
        <w:pStyle w:val="Heading1"/>
        <w:rPr>
          <w:lang w:val="en-US"/>
        </w:rPr>
      </w:pPr>
      <w:bookmarkStart w:id="7" w:name="_Toc456854608"/>
      <w:r w:rsidRPr="00187E9B">
        <w:rPr>
          <w:lang w:val="en-US"/>
        </w:rPr>
        <w:t>Architecture</w:t>
      </w:r>
      <w:bookmarkEnd w:id="7"/>
    </w:p>
    <w:p w14:paraId="022A621C" w14:textId="19A219F2" w:rsidR="00993608" w:rsidRPr="00187E9B" w:rsidRDefault="00993608" w:rsidP="00993608">
      <w:pPr>
        <w:rPr>
          <w:lang w:val="en-US" w:eastAsia="en-US"/>
        </w:rPr>
      </w:pPr>
      <w:r w:rsidRPr="00187E9B">
        <w:rPr>
          <w:lang w:val="en-US" w:eastAsia="en-US"/>
        </w:rPr>
        <w:t>The CCDB will be implemented in a classical three tier architecture consisting of the data storage, business logic and presentation layers. The application will use Java EE technology and will implement a user interface</w:t>
      </w:r>
      <w:r w:rsidR="00087679" w:rsidRPr="00187E9B">
        <w:rPr>
          <w:lang w:val="en-US" w:eastAsia="en-US"/>
        </w:rPr>
        <w:t xml:space="preserve"> web</w:t>
      </w:r>
      <w:r w:rsidRPr="00187E9B">
        <w:rPr>
          <w:lang w:val="en-US" w:eastAsia="en-US"/>
        </w:rPr>
        <w:t xml:space="preserve"> </w:t>
      </w:r>
      <w:r w:rsidR="00F87242" w:rsidRPr="00187E9B">
        <w:rPr>
          <w:lang w:val="en-US" w:eastAsia="en-US"/>
        </w:rPr>
        <w:t xml:space="preserve">client </w:t>
      </w:r>
      <w:r w:rsidRPr="00187E9B">
        <w:rPr>
          <w:lang w:val="en-US" w:eastAsia="en-US"/>
        </w:rPr>
        <w:t>and a RESTful service for other types of clients.</w:t>
      </w:r>
    </w:p>
    <w:p w14:paraId="2F0276CF" w14:textId="77777777" w:rsidR="00993608" w:rsidRPr="00187E9B" w:rsidRDefault="00B9356C" w:rsidP="00993608">
      <w:pPr>
        <w:keepNext/>
        <w:rPr>
          <w:lang w:val="en-US"/>
        </w:rPr>
      </w:pPr>
      <w:r w:rsidRPr="00187E9B">
        <w:rPr>
          <w:noProof/>
          <w:lang w:val="en-US" w:eastAsia="en-US"/>
        </w:rPr>
        <w:drawing>
          <wp:inline distT="0" distB="0" distL="0" distR="0" wp14:anchorId="5CA45966" wp14:editId="2806841C">
            <wp:extent cx="4190400" cy="2196000"/>
            <wp:effectExtent l="19050" t="19050" r="1968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0400" cy="2196000"/>
                    </a:xfrm>
                    <a:prstGeom prst="rect">
                      <a:avLst/>
                    </a:prstGeom>
                    <a:ln>
                      <a:solidFill>
                        <a:schemeClr val="bg1">
                          <a:lumMod val="50000"/>
                        </a:schemeClr>
                      </a:solidFill>
                    </a:ln>
                  </pic:spPr>
                </pic:pic>
              </a:graphicData>
            </a:graphic>
          </wp:inline>
        </w:drawing>
      </w:r>
    </w:p>
    <w:p w14:paraId="0C94A43E" w14:textId="2F6815A2" w:rsidR="00292684" w:rsidRPr="00187E9B" w:rsidRDefault="00993608" w:rsidP="00993608">
      <w:pPr>
        <w:pStyle w:val="Caption"/>
        <w:rPr>
          <w:lang w:val="en-US" w:eastAsia="en-US"/>
        </w:rPr>
      </w:pPr>
      <w:bookmarkStart w:id="8" w:name="_Ref387672789"/>
      <w:bookmarkStart w:id="9" w:name="_Toc456854682"/>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w:t>
      </w:r>
      <w:r w:rsidRPr="00187E9B">
        <w:rPr>
          <w:lang w:val="en-US"/>
        </w:rPr>
        <w:fldChar w:fldCharType="end"/>
      </w:r>
      <w:bookmarkEnd w:id="8"/>
      <w:r w:rsidRPr="00187E9B">
        <w:rPr>
          <w:lang w:val="en-US"/>
        </w:rPr>
        <w:tab/>
        <w:t>Three tier architecture</w:t>
      </w:r>
      <w:bookmarkEnd w:id="9"/>
    </w:p>
    <w:p w14:paraId="3D6D9C1D" w14:textId="77777777" w:rsidR="00A20F37" w:rsidRPr="00187E9B" w:rsidRDefault="00CF3ED1" w:rsidP="00A20F37">
      <w:pPr>
        <w:rPr>
          <w:lang w:val="en-US" w:eastAsia="en-US"/>
        </w:rPr>
      </w:pPr>
      <w:r w:rsidRPr="00187E9B">
        <w:rPr>
          <w:lang w:val="en-US" w:eastAsia="en-US"/>
        </w:rPr>
        <w:lastRenderedPageBreak/>
        <w:t>The database will store Control System Configuration information in a relational database. The database will contain information required to install and maintain the equipment related to timing, vacuum, cryogenics, RF, machine protection, personnel protection, etc…</w:t>
      </w:r>
    </w:p>
    <w:p w14:paraId="310AEA37" w14:textId="3BF714E6" w:rsidR="00CF3ED1" w:rsidRPr="00187E9B" w:rsidRDefault="00CF3ED1" w:rsidP="00A20F37">
      <w:pPr>
        <w:rPr>
          <w:lang w:val="en-US" w:eastAsia="en-US"/>
        </w:rPr>
      </w:pPr>
      <w:r w:rsidRPr="00187E9B">
        <w:rPr>
          <w:lang w:val="en-US" w:eastAsia="en-US"/>
        </w:rPr>
        <w:t xml:space="preserve">The application will access and present the information using the Java EE </w:t>
      </w:r>
      <w:r w:rsidR="00BA48EF" w:rsidRPr="00187E9B">
        <w:rPr>
          <w:lang w:val="en-US" w:eastAsia="en-US"/>
        </w:rPr>
        <w:t>(</w:t>
      </w:r>
      <w:bookmarkStart w:id="10" w:name="CCDB_195"/>
      <w:r w:rsidR="00BA48EF" w:rsidRPr="00187E9B">
        <w:rPr>
          <w:lang w:val="en-US" w:eastAsia="en-US"/>
        </w:rPr>
        <w:t>CCDB_195</w:t>
      </w:r>
      <w:bookmarkEnd w:id="10"/>
      <w:r w:rsidR="00BA48EF" w:rsidRPr="00187E9B">
        <w:rPr>
          <w:lang w:val="en-US" w:eastAsia="en-US"/>
        </w:rPr>
        <w:t xml:space="preserve">) </w:t>
      </w:r>
      <w:r w:rsidRPr="00187E9B">
        <w:rPr>
          <w:lang w:val="en-US" w:eastAsia="en-US"/>
        </w:rPr>
        <w:t>application server platform and technologies. The business logic will access the data through a JPA 2.</w:t>
      </w:r>
      <w:r w:rsidR="006A35BA" w:rsidRPr="00187E9B">
        <w:rPr>
          <w:lang w:val="en-US" w:eastAsia="en-US"/>
        </w:rPr>
        <w:t xml:space="preserve">1 </w:t>
      </w:r>
      <w:r w:rsidR="003F2C56" w:rsidRPr="00187E9B">
        <w:rPr>
          <w:lang w:val="en-US" w:eastAsia="en-US"/>
        </w:rPr>
        <w:t>database abstraction layer</w:t>
      </w:r>
      <w:r w:rsidR="000A0DE9" w:rsidRPr="00187E9B">
        <w:rPr>
          <w:lang w:val="en-US" w:eastAsia="en-US"/>
        </w:rPr>
        <w:t>. CCDB</w:t>
      </w:r>
      <w:r w:rsidR="003F2C56" w:rsidRPr="00187E9B">
        <w:rPr>
          <w:lang w:val="en-US" w:eastAsia="en-US"/>
        </w:rPr>
        <w:t xml:space="preserve"> will expose th</w:t>
      </w:r>
      <w:r w:rsidR="000A0DE9" w:rsidRPr="00187E9B">
        <w:rPr>
          <w:lang w:val="en-US" w:eastAsia="en-US"/>
        </w:rPr>
        <w:t>is</w:t>
      </w:r>
      <w:r w:rsidR="003F2C56" w:rsidRPr="00187E9B">
        <w:rPr>
          <w:lang w:val="en-US" w:eastAsia="en-US"/>
        </w:rPr>
        <w:t xml:space="preserve"> data through </w:t>
      </w:r>
      <w:r w:rsidR="000A0DE9" w:rsidRPr="00187E9B">
        <w:rPr>
          <w:lang w:val="en-US" w:eastAsia="en-US"/>
        </w:rPr>
        <w:t xml:space="preserve">UI </w:t>
      </w:r>
      <w:r w:rsidR="0029431B" w:rsidRPr="00187E9B">
        <w:rPr>
          <w:lang w:val="en-US" w:eastAsia="en-US"/>
        </w:rPr>
        <w:t xml:space="preserve">client </w:t>
      </w:r>
      <w:r w:rsidR="000A0DE9" w:rsidRPr="00187E9B">
        <w:rPr>
          <w:lang w:val="en-US" w:eastAsia="en-US"/>
        </w:rPr>
        <w:t xml:space="preserve">to the end users, or through a RESTful service to other services, applications and any additional UI clients that may be written. </w:t>
      </w:r>
    </w:p>
    <w:p w14:paraId="0AC8061E" w14:textId="77777777" w:rsidR="000A0DE9" w:rsidRPr="00187E9B" w:rsidRDefault="002C4236" w:rsidP="000A0DE9">
      <w:pPr>
        <w:keepNext/>
        <w:rPr>
          <w:lang w:val="en-US"/>
        </w:rPr>
      </w:pPr>
      <w:r w:rsidRPr="00187E9B">
        <w:rPr>
          <w:noProof/>
          <w:lang w:val="en-US" w:eastAsia="en-US"/>
        </w:rPr>
        <w:drawing>
          <wp:inline distT="0" distB="0" distL="0" distR="0" wp14:anchorId="1D06E8C9" wp14:editId="06C12062">
            <wp:extent cx="2188800" cy="2826000"/>
            <wp:effectExtent l="19050" t="19050" r="215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88800" cy="2826000"/>
                    </a:xfrm>
                    <a:prstGeom prst="rect">
                      <a:avLst/>
                    </a:prstGeom>
                    <a:ln>
                      <a:solidFill>
                        <a:schemeClr val="bg1">
                          <a:lumMod val="50000"/>
                        </a:schemeClr>
                      </a:solidFill>
                    </a:ln>
                  </pic:spPr>
                </pic:pic>
              </a:graphicData>
            </a:graphic>
          </wp:inline>
        </w:drawing>
      </w:r>
    </w:p>
    <w:p w14:paraId="369F60F9" w14:textId="4712A7C4" w:rsidR="00A20F37" w:rsidRPr="00187E9B" w:rsidRDefault="000A0DE9" w:rsidP="000A0DE9">
      <w:pPr>
        <w:pStyle w:val="Caption"/>
        <w:rPr>
          <w:lang w:val="en-US"/>
        </w:rPr>
      </w:pPr>
      <w:bookmarkStart w:id="11" w:name="_Toc456854683"/>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w:t>
      </w:r>
      <w:r w:rsidRPr="00187E9B">
        <w:rPr>
          <w:lang w:val="en-US"/>
        </w:rPr>
        <w:fldChar w:fldCharType="end"/>
      </w:r>
      <w:r w:rsidRPr="00187E9B">
        <w:rPr>
          <w:lang w:val="en-US"/>
        </w:rPr>
        <w:tab/>
        <w:t>Java EE architecture</w:t>
      </w:r>
      <w:bookmarkEnd w:id="11"/>
    </w:p>
    <w:p w14:paraId="1B581384" w14:textId="7E8DA3FA" w:rsidR="00A54A9E" w:rsidRPr="00187E9B" w:rsidRDefault="0052613D" w:rsidP="00A54A9E">
      <w:pPr>
        <w:rPr>
          <w:lang w:val="en-US"/>
        </w:rPr>
      </w:pPr>
      <w:r w:rsidRPr="00187E9B">
        <w:rPr>
          <w:lang w:val="en-US"/>
        </w:rPr>
        <w:t xml:space="preserve">Other ICS services will handle parts of the information about ICS </w:t>
      </w:r>
      <w:r w:rsidR="00A2296D" w:rsidRPr="00187E9B">
        <w:rPr>
          <w:lang w:val="en-US"/>
        </w:rPr>
        <w:t xml:space="preserve">and </w:t>
      </w:r>
      <w:r w:rsidRPr="00187E9B">
        <w:rPr>
          <w:lang w:val="en-US"/>
        </w:rPr>
        <w:t>the CCDB will need to integrate with them</w:t>
      </w:r>
      <w:r w:rsidR="00BE1D73" w:rsidRPr="00187E9B">
        <w:rPr>
          <w:lang w:val="en-US"/>
        </w:rPr>
        <w:t xml:space="preserve"> (</w:t>
      </w:r>
      <w:bookmarkStart w:id="12" w:name="CCDB_175"/>
      <w:r w:rsidR="00BE1D73" w:rsidRPr="00187E9B">
        <w:rPr>
          <w:lang w:val="en-US"/>
        </w:rPr>
        <w:t>CCDB_175</w:t>
      </w:r>
      <w:bookmarkEnd w:id="12"/>
      <w:r w:rsidR="00BE1D73" w:rsidRPr="00187E9B">
        <w:rPr>
          <w:lang w:val="en-US"/>
        </w:rPr>
        <w:t>)</w:t>
      </w:r>
      <w:r w:rsidRPr="00187E9B">
        <w:rPr>
          <w:lang w:val="en-US"/>
        </w:rPr>
        <w:t xml:space="preserve"> to provide a complete service to the ICS users. These services include:</w:t>
      </w:r>
    </w:p>
    <w:p w14:paraId="1CF16760" w14:textId="6CA0B1D9" w:rsidR="0052613D" w:rsidRPr="00187E9B" w:rsidRDefault="0052613D" w:rsidP="00E36543">
      <w:pPr>
        <w:pStyle w:val="ListParagraph"/>
        <w:numPr>
          <w:ilvl w:val="0"/>
          <w:numId w:val="8"/>
        </w:numPr>
        <w:rPr>
          <w:lang w:val="en-US"/>
        </w:rPr>
      </w:pPr>
      <w:r w:rsidRPr="00187E9B">
        <w:rPr>
          <w:lang w:val="en-US"/>
        </w:rPr>
        <w:t xml:space="preserve">Cabling </w:t>
      </w:r>
      <w:r w:rsidR="008E05D4" w:rsidRPr="00187E9B">
        <w:rPr>
          <w:lang w:val="en-US"/>
        </w:rPr>
        <w:t>Database</w:t>
      </w:r>
    </w:p>
    <w:p w14:paraId="493F5806" w14:textId="77777777" w:rsidR="0052613D" w:rsidRPr="00187E9B" w:rsidRDefault="0052613D" w:rsidP="00E36543">
      <w:pPr>
        <w:pStyle w:val="ListParagraph"/>
        <w:numPr>
          <w:ilvl w:val="0"/>
          <w:numId w:val="8"/>
        </w:numPr>
        <w:rPr>
          <w:lang w:val="en-US"/>
        </w:rPr>
      </w:pPr>
      <w:r w:rsidRPr="00187E9B">
        <w:rPr>
          <w:lang w:val="en-US"/>
        </w:rPr>
        <w:t>Naming service</w:t>
      </w:r>
    </w:p>
    <w:p w14:paraId="4BE2113D" w14:textId="623A35EF" w:rsidR="003E530C" w:rsidRPr="00187E9B" w:rsidRDefault="003E530C" w:rsidP="00E36543">
      <w:pPr>
        <w:pStyle w:val="ListParagraph"/>
        <w:numPr>
          <w:ilvl w:val="0"/>
          <w:numId w:val="8"/>
        </w:numPr>
        <w:rPr>
          <w:lang w:val="en-US"/>
        </w:rPr>
      </w:pPr>
      <w:r w:rsidRPr="00187E9B">
        <w:rPr>
          <w:lang w:val="en-US"/>
        </w:rPr>
        <w:t>Device Configuration Database</w:t>
      </w:r>
    </w:p>
    <w:p w14:paraId="1E20C535" w14:textId="77777777" w:rsidR="0052613D" w:rsidRPr="00187E9B" w:rsidRDefault="0052613D" w:rsidP="00E36543">
      <w:pPr>
        <w:pStyle w:val="ListParagraph"/>
        <w:numPr>
          <w:ilvl w:val="0"/>
          <w:numId w:val="8"/>
        </w:numPr>
        <w:rPr>
          <w:lang w:val="en-US"/>
        </w:rPr>
      </w:pPr>
      <w:r w:rsidRPr="00187E9B">
        <w:rPr>
          <w:lang w:val="en-US"/>
        </w:rPr>
        <w:t>RBAC</w:t>
      </w:r>
    </w:p>
    <w:p w14:paraId="6A3A52BA" w14:textId="77777777" w:rsidR="008D2321" w:rsidRPr="00187E9B" w:rsidRDefault="008D2321" w:rsidP="00A20F37">
      <w:pPr>
        <w:rPr>
          <w:lang w:val="en-US" w:eastAsia="en-US"/>
        </w:rPr>
      </w:pPr>
    </w:p>
    <w:p w14:paraId="5A84868E" w14:textId="303FCD58" w:rsidR="006E7468" w:rsidRPr="00187E9B" w:rsidRDefault="00ED10E6" w:rsidP="006E7468">
      <w:pPr>
        <w:keepNext/>
        <w:rPr>
          <w:lang w:val="en-US"/>
        </w:rPr>
      </w:pPr>
      <w:r w:rsidRPr="00187E9B">
        <w:rPr>
          <w:noProof/>
          <w:lang w:val="en-US" w:eastAsia="en-US"/>
        </w:rPr>
        <w:lastRenderedPageBreak/>
        <w:drawing>
          <wp:inline distT="0" distB="0" distL="0" distR="0" wp14:anchorId="1AB56597" wp14:editId="7E1856A6">
            <wp:extent cx="4496400" cy="158400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400" cy="1584000"/>
                    </a:xfrm>
                    <a:prstGeom prst="rect">
                      <a:avLst/>
                    </a:prstGeom>
                    <a:ln>
                      <a:solidFill>
                        <a:schemeClr val="bg1">
                          <a:lumMod val="50000"/>
                        </a:schemeClr>
                      </a:solidFill>
                    </a:ln>
                  </pic:spPr>
                </pic:pic>
              </a:graphicData>
            </a:graphic>
          </wp:inline>
        </w:drawing>
      </w:r>
    </w:p>
    <w:p w14:paraId="292ADF63" w14:textId="31BAE1B8" w:rsidR="008D2321" w:rsidRPr="00187E9B" w:rsidRDefault="006E7468" w:rsidP="006E7468">
      <w:pPr>
        <w:pStyle w:val="Caption"/>
        <w:rPr>
          <w:lang w:val="en-US" w:eastAsia="en-US"/>
        </w:rPr>
      </w:pPr>
      <w:bookmarkStart w:id="13" w:name="_Toc456854684"/>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w:t>
      </w:r>
      <w:r w:rsidRPr="00187E9B">
        <w:rPr>
          <w:lang w:val="en-US"/>
        </w:rPr>
        <w:fldChar w:fldCharType="end"/>
      </w:r>
      <w:r w:rsidRPr="00187E9B">
        <w:rPr>
          <w:lang w:val="en-US"/>
        </w:rPr>
        <w:tab/>
        <w:t>CCDB integration with other ICS services</w:t>
      </w:r>
      <w:bookmarkEnd w:id="13"/>
    </w:p>
    <w:p w14:paraId="677DFD2A" w14:textId="77777777" w:rsidR="000821FA" w:rsidRPr="00187E9B" w:rsidRDefault="000821FA" w:rsidP="000821FA">
      <w:pPr>
        <w:pStyle w:val="Heading1"/>
        <w:rPr>
          <w:lang w:val="en-US"/>
        </w:rPr>
      </w:pPr>
      <w:bookmarkStart w:id="14" w:name="_Toc456854609"/>
      <w:r w:rsidRPr="00187E9B">
        <w:rPr>
          <w:lang w:val="en-US"/>
        </w:rPr>
        <w:t>Design</w:t>
      </w:r>
      <w:bookmarkEnd w:id="14"/>
    </w:p>
    <w:p w14:paraId="7EA26E15" w14:textId="488A6EFA" w:rsidR="002F71FB" w:rsidRPr="00187E9B" w:rsidRDefault="002F71FB" w:rsidP="002F71FB">
      <w:pPr>
        <w:rPr>
          <w:lang w:val="en-US" w:eastAsia="en-US"/>
        </w:rPr>
      </w:pPr>
      <w:r w:rsidRPr="00187E9B">
        <w:rPr>
          <w:lang w:val="en-US" w:eastAsia="en-US"/>
        </w:rPr>
        <w:t xml:space="preserve">As seen in the architecture, the application </w:t>
      </w:r>
      <w:r w:rsidR="00F75D4A" w:rsidRPr="00187E9B">
        <w:rPr>
          <w:lang w:val="en-US" w:eastAsia="en-US"/>
        </w:rPr>
        <w:t xml:space="preserve">is composed of </w:t>
      </w:r>
      <w:r w:rsidRPr="00187E9B">
        <w:rPr>
          <w:lang w:val="en-US" w:eastAsia="en-US"/>
        </w:rPr>
        <w:t xml:space="preserve">a database holding all the data, </w:t>
      </w:r>
      <w:r w:rsidR="00F75D4A" w:rsidRPr="00187E9B">
        <w:rPr>
          <w:lang w:val="en-US" w:eastAsia="en-US"/>
        </w:rPr>
        <w:t xml:space="preserve">a business logic layer, </w:t>
      </w:r>
      <w:r w:rsidRPr="00187E9B">
        <w:rPr>
          <w:lang w:val="en-US" w:eastAsia="en-US"/>
        </w:rPr>
        <w:t>an application front end for editing the data and a RESTful service for accessing the data from other ICS related services.</w:t>
      </w:r>
    </w:p>
    <w:p w14:paraId="67662C11" w14:textId="77777777" w:rsidR="008777BF" w:rsidRPr="00187E9B" w:rsidRDefault="008777BF" w:rsidP="008777BF">
      <w:pPr>
        <w:pStyle w:val="Heading2"/>
        <w:rPr>
          <w:lang w:val="en-US"/>
        </w:rPr>
      </w:pPr>
      <w:bookmarkStart w:id="15" w:name="_Toc456854610"/>
      <w:r w:rsidRPr="00187E9B">
        <w:rPr>
          <w:lang w:val="en-US"/>
        </w:rPr>
        <w:t>Database</w:t>
      </w:r>
      <w:bookmarkEnd w:id="15"/>
    </w:p>
    <w:p w14:paraId="342CB0F3" w14:textId="6383D2E2" w:rsidR="007912F4" w:rsidRPr="00187E9B" w:rsidRDefault="007912F4" w:rsidP="007912F4">
      <w:pPr>
        <w:rPr>
          <w:lang w:val="en-US" w:eastAsia="en-US"/>
        </w:rPr>
      </w:pPr>
      <w:r w:rsidRPr="00187E9B">
        <w:rPr>
          <w:lang w:val="en-US" w:eastAsia="en-US"/>
        </w:rPr>
        <w:t>The application will use relational database as its back-end storage for entities. An application entity represents an object stored in the database; in database terminology it is a line in a database table.</w:t>
      </w:r>
    </w:p>
    <w:p w14:paraId="2E852C70" w14:textId="23381740" w:rsidR="007912F4" w:rsidRPr="00187E9B" w:rsidRDefault="007912F4" w:rsidP="007912F4">
      <w:pPr>
        <w:pStyle w:val="Heading3"/>
        <w:rPr>
          <w:lang w:val="en-US"/>
        </w:rPr>
      </w:pPr>
      <w:bookmarkStart w:id="16" w:name="_Toc456854611"/>
      <w:r w:rsidRPr="00187E9B">
        <w:rPr>
          <w:lang w:val="en-US"/>
        </w:rPr>
        <w:t xml:space="preserve">Change </w:t>
      </w:r>
      <w:r w:rsidR="006D2607" w:rsidRPr="00187E9B">
        <w:rPr>
          <w:lang w:val="en-US"/>
        </w:rPr>
        <w:t>H</w:t>
      </w:r>
      <w:r w:rsidRPr="00187E9B">
        <w:rPr>
          <w:lang w:val="en-US"/>
        </w:rPr>
        <w:t>istory</w:t>
      </w:r>
      <w:bookmarkEnd w:id="16"/>
    </w:p>
    <w:p w14:paraId="0F448524" w14:textId="01CE7230" w:rsidR="00455CF6" w:rsidRPr="00187E9B" w:rsidRDefault="001F5B00" w:rsidP="001F5B00">
      <w:pPr>
        <w:rPr>
          <w:lang w:val="en-US" w:eastAsia="en-US"/>
        </w:rPr>
      </w:pPr>
      <w:r w:rsidRPr="00187E9B">
        <w:rPr>
          <w:lang w:val="en-US" w:eastAsia="en-US"/>
        </w:rPr>
        <w:t xml:space="preserve">The database will support entity </w:t>
      </w:r>
      <w:r w:rsidR="00D202CF" w:rsidRPr="00187E9B">
        <w:rPr>
          <w:lang w:val="en-US" w:eastAsia="en-US"/>
        </w:rPr>
        <w:t>auditing</w:t>
      </w:r>
      <w:r w:rsidRPr="00187E9B">
        <w:rPr>
          <w:lang w:val="en-US" w:eastAsia="en-US"/>
        </w:rPr>
        <w:t xml:space="preserve">, meaning that for each entity it will be possible to retrieve the history of property changes. </w:t>
      </w:r>
      <w:r w:rsidR="00455CF6" w:rsidRPr="00187E9B">
        <w:rPr>
          <w:lang w:val="en-US" w:eastAsia="en-US"/>
        </w:rPr>
        <w:t>The history will be stored into the database and will record basic information:</w:t>
      </w:r>
    </w:p>
    <w:p w14:paraId="7B580F77" w14:textId="22956A61" w:rsidR="00455CF6" w:rsidRPr="00187E9B" w:rsidRDefault="00455CF6" w:rsidP="00E36543">
      <w:pPr>
        <w:pStyle w:val="ListParagraph"/>
        <w:numPr>
          <w:ilvl w:val="0"/>
          <w:numId w:val="31"/>
        </w:numPr>
        <w:rPr>
          <w:lang w:val="en-US" w:eastAsia="en-US"/>
        </w:rPr>
      </w:pPr>
      <w:r w:rsidRPr="00187E9B">
        <w:rPr>
          <w:lang w:val="en-US" w:eastAsia="en-US"/>
        </w:rPr>
        <w:t>Entity creation/modification/deletion</w:t>
      </w:r>
    </w:p>
    <w:p w14:paraId="591EC289" w14:textId="48FDA012" w:rsidR="00455CF6" w:rsidRPr="00187E9B" w:rsidRDefault="00455CF6" w:rsidP="00E36543">
      <w:pPr>
        <w:pStyle w:val="ListParagraph"/>
        <w:numPr>
          <w:ilvl w:val="0"/>
          <w:numId w:val="31"/>
        </w:numPr>
        <w:rPr>
          <w:lang w:val="en-US" w:eastAsia="en-US"/>
        </w:rPr>
      </w:pPr>
      <w:r w:rsidRPr="00187E9B">
        <w:rPr>
          <w:lang w:val="en-US" w:eastAsia="en-US"/>
        </w:rPr>
        <w:t>The timestamp of the action</w:t>
      </w:r>
    </w:p>
    <w:p w14:paraId="6D948AEB" w14:textId="11919642" w:rsidR="00455CF6" w:rsidRPr="00187E9B" w:rsidRDefault="00455CF6" w:rsidP="00E36543">
      <w:pPr>
        <w:pStyle w:val="ListParagraph"/>
        <w:numPr>
          <w:ilvl w:val="0"/>
          <w:numId w:val="31"/>
        </w:numPr>
        <w:rPr>
          <w:lang w:val="en-US" w:eastAsia="en-US"/>
        </w:rPr>
      </w:pPr>
      <w:r w:rsidRPr="00187E9B">
        <w:rPr>
          <w:lang w:val="en-US" w:eastAsia="en-US"/>
        </w:rPr>
        <w:t>The user performing the action</w:t>
      </w:r>
    </w:p>
    <w:p w14:paraId="55B57306" w14:textId="09C0DBDD" w:rsidR="001F5B00" w:rsidRPr="00187E9B" w:rsidRDefault="001F5B00" w:rsidP="001F5B00">
      <w:pPr>
        <w:rPr>
          <w:lang w:val="en-US" w:eastAsia="en-US"/>
        </w:rPr>
      </w:pPr>
      <w:r w:rsidRPr="00187E9B">
        <w:rPr>
          <w:lang w:val="en-US" w:eastAsia="en-US"/>
        </w:rPr>
        <w:t>Through this the users will be able to see the entire history of the CCDB</w:t>
      </w:r>
      <w:r w:rsidR="00D202CF" w:rsidRPr="00187E9B">
        <w:rPr>
          <w:lang w:val="en-US" w:eastAsia="en-US"/>
        </w:rPr>
        <w:t xml:space="preserve"> which can be used for auditing, and any CCDB entity can be reconstructed using this history.</w:t>
      </w:r>
    </w:p>
    <w:p w14:paraId="2D0A87C5" w14:textId="77777777" w:rsidR="001F5B00" w:rsidRPr="00187E9B" w:rsidRDefault="001F5B00" w:rsidP="001F5B00">
      <w:pPr>
        <w:rPr>
          <w:lang w:val="en-US" w:eastAsia="en-US"/>
        </w:rPr>
      </w:pPr>
      <w:r w:rsidRPr="00187E9B">
        <w:rPr>
          <w:lang w:val="en-US" w:eastAsia="en-US"/>
        </w:rPr>
        <w:t>One thing that the CCDB will not support is data branching, meaning that the users will not be able to create parallel and independent version of data set.</w:t>
      </w:r>
    </w:p>
    <w:p w14:paraId="54C7CCD5" w14:textId="624BBF97" w:rsidR="001C70DE" w:rsidRPr="00187E9B" w:rsidRDefault="001C70DE" w:rsidP="001F5B00">
      <w:pPr>
        <w:rPr>
          <w:lang w:val="en-US" w:eastAsia="en-US"/>
        </w:rPr>
      </w:pPr>
      <w:r w:rsidRPr="00187E9B">
        <w:rPr>
          <w:lang w:val="en-US" w:eastAsia="en-US"/>
        </w:rPr>
        <w:t>The section describes the CCDB object model and the database schema is constructed from that model automatically by the JPA layer.</w:t>
      </w:r>
      <w:r w:rsidR="00CC7FC5" w:rsidRPr="00187E9B">
        <w:rPr>
          <w:lang w:val="en-US" w:eastAsia="en-US"/>
        </w:rPr>
        <w:t xml:space="preserve"> The document describes an object model</w:t>
      </w:r>
      <w:r w:rsidR="00C23F3B" w:rsidRPr="00187E9B">
        <w:rPr>
          <w:lang w:val="en-US" w:eastAsia="en-US"/>
        </w:rPr>
        <w:t xml:space="preserve"> based on the database used by the DISCS collaboration module.</w:t>
      </w:r>
      <w:r w:rsidR="00C248D8" w:rsidRPr="00187E9B">
        <w:rPr>
          <w:lang w:val="en-US" w:eastAsia="en-US"/>
        </w:rPr>
        <w:t xml:space="preserve"> </w:t>
      </w:r>
      <w:r w:rsidR="00C248D8" w:rsidRPr="00187E9B">
        <w:rPr>
          <w:lang w:val="en-US" w:eastAsia="en-US"/>
        </w:rPr>
        <w:fldChar w:fldCharType="begin"/>
      </w:r>
      <w:r w:rsidR="00C248D8" w:rsidRPr="00187E9B">
        <w:rPr>
          <w:lang w:val="en-US" w:eastAsia="en-US"/>
        </w:rPr>
        <w:instrText xml:space="preserve"> REF _Ref393444124 \h </w:instrText>
      </w:r>
      <w:r w:rsidR="00C248D8" w:rsidRPr="00187E9B">
        <w:rPr>
          <w:lang w:val="en-US" w:eastAsia="en-US"/>
        </w:rPr>
      </w:r>
      <w:r w:rsidR="00C248D8" w:rsidRPr="00187E9B">
        <w:rPr>
          <w:lang w:val="en-US" w:eastAsia="en-US"/>
        </w:rPr>
        <w:fldChar w:fldCharType="separate"/>
      </w:r>
      <w:r w:rsidR="00E0133C" w:rsidRPr="00187E9B">
        <w:rPr>
          <w:lang w:val="en-US"/>
        </w:rPr>
        <w:t xml:space="preserve">Figure </w:t>
      </w:r>
      <w:r w:rsidR="00E0133C" w:rsidRPr="00187E9B">
        <w:rPr>
          <w:noProof/>
          <w:lang w:val="en-US"/>
        </w:rPr>
        <w:t>4</w:t>
      </w:r>
      <w:r w:rsidR="00C248D8" w:rsidRPr="00187E9B">
        <w:rPr>
          <w:lang w:val="en-US" w:eastAsia="en-US"/>
        </w:rPr>
        <w:fldChar w:fldCharType="end"/>
      </w:r>
      <w:r w:rsidR="00C248D8" w:rsidRPr="00187E9B">
        <w:rPr>
          <w:lang w:val="en-US" w:eastAsia="en-US"/>
        </w:rPr>
        <w:t xml:space="preserve"> shows a schematic view of the object model with basic relationships between the entities. The model is explained in greater detail later on.</w:t>
      </w:r>
    </w:p>
    <w:p w14:paraId="619E9E23" w14:textId="6B414F0D" w:rsidR="00FD161E" w:rsidRPr="00187E9B" w:rsidRDefault="00911016" w:rsidP="00FD161E">
      <w:pPr>
        <w:keepNext/>
        <w:rPr>
          <w:lang w:val="en-US"/>
        </w:rPr>
      </w:pPr>
      <w:r w:rsidRPr="00187E9B">
        <w:rPr>
          <w:noProof/>
          <w:lang w:val="en-US" w:eastAsia="en-US"/>
        </w:rPr>
        <w:lastRenderedPageBreak/>
        <w:drawing>
          <wp:inline distT="0" distB="0" distL="0" distR="0" wp14:anchorId="35B9B885" wp14:editId="0F943527">
            <wp:extent cx="5759450" cy="4868944"/>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868944"/>
                    </a:xfrm>
                    <a:prstGeom prst="rect">
                      <a:avLst/>
                    </a:prstGeom>
                    <a:noFill/>
                    <a:ln>
                      <a:noFill/>
                    </a:ln>
                  </pic:spPr>
                </pic:pic>
              </a:graphicData>
            </a:graphic>
          </wp:inline>
        </w:drawing>
      </w:r>
    </w:p>
    <w:p w14:paraId="29AB4B0A" w14:textId="69722FAD" w:rsidR="00165087" w:rsidRPr="00187E9B" w:rsidRDefault="00FD161E" w:rsidP="00D72B8B">
      <w:pPr>
        <w:pStyle w:val="Caption"/>
        <w:rPr>
          <w:lang w:val="en-US"/>
        </w:rPr>
      </w:pPr>
      <w:bookmarkStart w:id="17" w:name="_Ref393444124"/>
      <w:bookmarkStart w:id="18" w:name="_Toc456854685"/>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4</w:t>
      </w:r>
      <w:r w:rsidRPr="00187E9B">
        <w:rPr>
          <w:lang w:val="en-US"/>
        </w:rPr>
        <w:fldChar w:fldCharType="end"/>
      </w:r>
      <w:bookmarkEnd w:id="17"/>
      <w:r w:rsidRPr="00187E9B">
        <w:rPr>
          <w:lang w:val="en-US"/>
        </w:rPr>
        <w:tab/>
      </w:r>
      <w:r w:rsidR="00165087" w:rsidRPr="00187E9B">
        <w:rPr>
          <w:lang w:val="en-US"/>
        </w:rPr>
        <w:t>CCDB application object model</w:t>
      </w:r>
      <w:r w:rsidR="00C72755" w:rsidRPr="00187E9B">
        <w:rPr>
          <w:lang w:val="en-US"/>
        </w:rPr>
        <w:t xml:space="preserve"> (</w:t>
      </w:r>
      <w:bookmarkStart w:id="19" w:name="CCDB_030"/>
      <w:r w:rsidR="00C72755" w:rsidRPr="00187E9B">
        <w:rPr>
          <w:lang w:val="en-US"/>
        </w:rPr>
        <w:t>CCDB_030</w:t>
      </w:r>
      <w:bookmarkEnd w:id="19"/>
      <w:r w:rsidR="00C72755" w:rsidRPr="00187E9B">
        <w:rPr>
          <w:lang w:val="en-US"/>
        </w:rPr>
        <w:t>)</w:t>
      </w:r>
      <w:bookmarkEnd w:id="18"/>
    </w:p>
    <w:p w14:paraId="08075B33" w14:textId="77777777" w:rsidR="00C3540E" w:rsidRPr="00187E9B" w:rsidRDefault="00C3540E" w:rsidP="001F5B00">
      <w:pPr>
        <w:rPr>
          <w:lang w:val="en-US" w:eastAsia="en-US"/>
        </w:rPr>
      </w:pPr>
      <w:r w:rsidRPr="00187E9B">
        <w:rPr>
          <w:lang w:val="en-US" w:eastAsia="en-US"/>
        </w:rPr>
        <w:t>The data in the CCDB can be divided into three categories:</w:t>
      </w:r>
    </w:p>
    <w:p w14:paraId="1D4263B5" w14:textId="77777777" w:rsidR="00C3540E" w:rsidRPr="00187E9B" w:rsidRDefault="00C3540E" w:rsidP="00E36543">
      <w:pPr>
        <w:pStyle w:val="ListParagraph"/>
        <w:numPr>
          <w:ilvl w:val="0"/>
          <w:numId w:val="15"/>
        </w:numPr>
        <w:rPr>
          <w:lang w:val="en-US" w:eastAsia="en-US"/>
        </w:rPr>
      </w:pPr>
      <w:r w:rsidRPr="00187E9B">
        <w:rPr>
          <w:lang w:val="en-US" w:eastAsia="en-US"/>
        </w:rPr>
        <w:t>Data definitions</w:t>
      </w:r>
    </w:p>
    <w:p w14:paraId="16F7E8BA" w14:textId="77777777" w:rsidR="00C3540E" w:rsidRPr="00187E9B" w:rsidRDefault="00C3540E" w:rsidP="00E36543">
      <w:pPr>
        <w:pStyle w:val="ListParagraph"/>
        <w:numPr>
          <w:ilvl w:val="0"/>
          <w:numId w:val="15"/>
        </w:numPr>
        <w:rPr>
          <w:lang w:val="en-US" w:eastAsia="en-US"/>
        </w:rPr>
      </w:pPr>
      <w:r w:rsidRPr="00187E9B">
        <w:rPr>
          <w:lang w:val="en-US" w:eastAsia="en-US"/>
        </w:rPr>
        <w:t>Device instances</w:t>
      </w:r>
    </w:p>
    <w:p w14:paraId="3FA7F678" w14:textId="77777777" w:rsidR="00C3540E" w:rsidRPr="00187E9B" w:rsidRDefault="00C3540E" w:rsidP="00E36543">
      <w:pPr>
        <w:pStyle w:val="ListParagraph"/>
        <w:numPr>
          <w:ilvl w:val="0"/>
          <w:numId w:val="15"/>
        </w:numPr>
        <w:rPr>
          <w:lang w:val="en-US" w:eastAsia="en-US"/>
        </w:rPr>
      </w:pPr>
      <w:r w:rsidRPr="00187E9B">
        <w:rPr>
          <w:lang w:val="en-US" w:eastAsia="en-US"/>
        </w:rPr>
        <w:t>Relationships</w:t>
      </w:r>
    </w:p>
    <w:p w14:paraId="29A73DB3" w14:textId="7D1421C7" w:rsidR="00C3540E" w:rsidRPr="00187E9B" w:rsidRDefault="00C3540E" w:rsidP="00C3540E">
      <w:pPr>
        <w:pStyle w:val="Heading3"/>
        <w:rPr>
          <w:lang w:val="en-US"/>
        </w:rPr>
      </w:pPr>
      <w:bookmarkStart w:id="20" w:name="_Toc456854612"/>
      <w:r w:rsidRPr="00187E9B">
        <w:rPr>
          <w:lang w:val="en-US"/>
        </w:rPr>
        <w:t xml:space="preserve">Data </w:t>
      </w:r>
      <w:r w:rsidR="006D2607" w:rsidRPr="00187E9B">
        <w:rPr>
          <w:lang w:val="en-US"/>
        </w:rPr>
        <w:t>D</w:t>
      </w:r>
      <w:r w:rsidRPr="00187E9B">
        <w:rPr>
          <w:lang w:val="en-US"/>
        </w:rPr>
        <w:t>efinitions</w:t>
      </w:r>
      <w:bookmarkEnd w:id="20"/>
    </w:p>
    <w:p w14:paraId="0FF6C948" w14:textId="30595C66" w:rsidR="00C3540E" w:rsidRPr="00187E9B" w:rsidRDefault="00C3540E" w:rsidP="00C3540E">
      <w:pPr>
        <w:rPr>
          <w:lang w:val="en-US" w:eastAsia="en-US"/>
        </w:rPr>
      </w:pPr>
      <w:r w:rsidRPr="00187E9B">
        <w:rPr>
          <w:lang w:val="en-US" w:eastAsia="en-US"/>
        </w:rPr>
        <w:t>The data definitions are used to define the data that will be contained in the database, and include:</w:t>
      </w:r>
    </w:p>
    <w:p w14:paraId="6AC5C302" w14:textId="3FD715C5" w:rsidR="00B2658A" w:rsidRPr="00187E9B" w:rsidRDefault="00B2658A" w:rsidP="00E36543">
      <w:pPr>
        <w:pStyle w:val="ListParagraph"/>
        <w:numPr>
          <w:ilvl w:val="0"/>
          <w:numId w:val="16"/>
        </w:numPr>
        <w:rPr>
          <w:lang w:val="en-US" w:eastAsia="en-US"/>
        </w:rPr>
      </w:pPr>
      <w:r w:rsidRPr="00187E9B">
        <w:rPr>
          <w:lang w:val="en-US" w:eastAsia="en-US"/>
        </w:rPr>
        <w:t>Enumeration</w:t>
      </w:r>
    </w:p>
    <w:p w14:paraId="09948D0D" w14:textId="77777777" w:rsidR="00C3540E" w:rsidRPr="00187E9B" w:rsidRDefault="00C3540E" w:rsidP="00E36543">
      <w:pPr>
        <w:pStyle w:val="ListParagraph"/>
        <w:numPr>
          <w:ilvl w:val="0"/>
          <w:numId w:val="16"/>
        </w:numPr>
        <w:rPr>
          <w:lang w:val="en-US" w:eastAsia="en-US"/>
        </w:rPr>
      </w:pPr>
      <w:r w:rsidRPr="00187E9B">
        <w:rPr>
          <w:lang w:val="en-US" w:eastAsia="en-US"/>
        </w:rPr>
        <w:t>Unit definitions</w:t>
      </w:r>
    </w:p>
    <w:p w14:paraId="22F3E08D" w14:textId="77777777" w:rsidR="00C3540E" w:rsidRPr="00187E9B" w:rsidRDefault="00C3540E" w:rsidP="00E36543">
      <w:pPr>
        <w:pStyle w:val="ListParagraph"/>
        <w:numPr>
          <w:ilvl w:val="0"/>
          <w:numId w:val="16"/>
        </w:numPr>
        <w:rPr>
          <w:lang w:val="en-US" w:eastAsia="en-US"/>
        </w:rPr>
      </w:pPr>
      <w:r w:rsidRPr="00187E9B">
        <w:rPr>
          <w:lang w:val="en-US" w:eastAsia="en-US"/>
        </w:rPr>
        <w:t>Property definitions</w:t>
      </w:r>
    </w:p>
    <w:p w14:paraId="00FA36E0" w14:textId="6CDE6DD9" w:rsidR="00C3540E" w:rsidRPr="00187E9B" w:rsidRDefault="00C3540E" w:rsidP="00E36543">
      <w:pPr>
        <w:pStyle w:val="ListParagraph"/>
        <w:numPr>
          <w:ilvl w:val="0"/>
          <w:numId w:val="16"/>
        </w:numPr>
        <w:rPr>
          <w:lang w:val="en-US" w:eastAsia="en-US"/>
        </w:rPr>
      </w:pPr>
      <w:r w:rsidRPr="00187E9B">
        <w:rPr>
          <w:lang w:val="en-US" w:eastAsia="en-US"/>
        </w:rPr>
        <w:t>Containers</w:t>
      </w:r>
      <w:r w:rsidR="009B6D46" w:rsidRPr="00187E9B">
        <w:rPr>
          <w:lang w:val="en-US" w:eastAsia="en-US"/>
        </w:rPr>
        <w:t xml:space="preserve"> and installation slots</w:t>
      </w:r>
      <w:r w:rsidR="007912F4" w:rsidRPr="00187E9B">
        <w:rPr>
          <w:lang w:val="en-US" w:eastAsia="en-US"/>
        </w:rPr>
        <w:t xml:space="preserve"> (see </w:t>
      </w:r>
      <w:r w:rsidR="007912F4" w:rsidRPr="00187E9B">
        <w:rPr>
          <w:lang w:val="en-US" w:eastAsia="en-US"/>
        </w:rPr>
        <w:fldChar w:fldCharType="begin"/>
      </w:r>
      <w:r w:rsidR="007912F4" w:rsidRPr="00187E9B">
        <w:rPr>
          <w:lang w:val="en-US" w:eastAsia="en-US"/>
        </w:rPr>
        <w:instrText xml:space="preserve"> REF _Ref394568668 \w \h </w:instrText>
      </w:r>
      <w:r w:rsidR="007912F4" w:rsidRPr="00187E9B">
        <w:rPr>
          <w:lang w:val="en-US" w:eastAsia="en-US"/>
        </w:rPr>
      </w:r>
      <w:r w:rsidR="007912F4" w:rsidRPr="00187E9B">
        <w:rPr>
          <w:lang w:val="en-US" w:eastAsia="en-US"/>
        </w:rPr>
        <w:fldChar w:fldCharType="separate"/>
      </w:r>
      <w:r w:rsidR="00E0133C" w:rsidRPr="00187E9B">
        <w:rPr>
          <w:lang w:val="en-US" w:eastAsia="en-US"/>
        </w:rPr>
        <w:t>3.1.6.4</w:t>
      </w:r>
      <w:r w:rsidR="007912F4" w:rsidRPr="00187E9B">
        <w:rPr>
          <w:lang w:val="en-US" w:eastAsia="en-US"/>
        </w:rPr>
        <w:fldChar w:fldCharType="end"/>
      </w:r>
      <w:r w:rsidR="007912F4" w:rsidRPr="00187E9B">
        <w:rPr>
          <w:lang w:val="en-US" w:eastAsia="en-US"/>
        </w:rPr>
        <w:t>)</w:t>
      </w:r>
    </w:p>
    <w:p w14:paraId="1A17E4F4" w14:textId="77777777" w:rsidR="00C3540E" w:rsidRPr="00187E9B" w:rsidRDefault="00C3540E" w:rsidP="00E36543">
      <w:pPr>
        <w:pStyle w:val="ListParagraph"/>
        <w:numPr>
          <w:ilvl w:val="0"/>
          <w:numId w:val="16"/>
        </w:numPr>
        <w:rPr>
          <w:lang w:val="en-US" w:eastAsia="en-US"/>
        </w:rPr>
      </w:pPr>
      <w:r w:rsidRPr="00187E9B">
        <w:rPr>
          <w:lang w:val="en-US" w:eastAsia="en-US"/>
        </w:rPr>
        <w:t>Device types</w:t>
      </w:r>
    </w:p>
    <w:p w14:paraId="21B71340" w14:textId="09302F6C" w:rsidR="00C3540E" w:rsidRPr="00187E9B" w:rsidRDefault="00C3540E" w:rsidP="00C3540E">
      <w:pPr>
        <w:rPr>
          <w:lang w:val="en-US" w:eastAsia="en-US"/>
        </w:rPr>
      </w:pPr>
      <w:r w:rsidRPr="00187E9B">
        <w:rPr>
          <w:lang w:val="en-US" w:eastAsia="en-US"/>
        </w:rPr>
        <w:lastRenderedPageBreak/>
        <w:t xml:space="preserve">The unit definitions </w:t>
      </w:r>
      <w:r w:rsidR="00ED0D5E" w:rsidRPr="00187E9B">
        <w:rPr>
          <w:lang w:val="en-US" w:eastAsia="en-US"/>
        </w:rPr>
        <w:t>a</w:t>
      </w:r>
      <w:r w:rsidR="00B2658A" w:rsidRPr="00187E9B">
        <w:rPr>
          <w:lang w:val="en-US" w:eastAsia="en-US"/>
        </w:rPr>
        <w:t xml:space="preserve">nd enumerations </w:t>
      </w:r>
      <w:r w:rsidRPr="00187E9B">
        <w:rPr>
          <w:lang w:val="en-US" w:eastAsia="en-US"/>
        </w:rPr>
        <w:t xml:space="preserve">are used for defining properties, and property instances can be associated with containers, device types and device instances. Only properties that are defined in the CCDB can be used in this way. Property definitions can </w:t>
      </w:r>
      <w:r w:rsidR="00DA09F6" w:rsidRPr="00187E9B">
        <w:rPr>
          <w:lang w:val="en-US" w:eastAsia="en-US"/>
        </w:rPr>
        <w:t xml:space="preserve">only be added by the CCDB super </w:t>
      </w:r>
      <w:r w:rsidRPr="00187E9B">
        <w:rPr>
          <w:lang w:val="en-US" w:eastAsia="en-US"/>
        </w:rPr>
        <w:t>user and ordinary users can only use properties that are already defined.</w:t>
      </w:r>
    </w:p>
    <w:p w14:paraId="076A3C7B" w14:textId="052A6B22" w:rsidR="00C3540E" w:rsidRPr="00187E9B" w:rsidRDefault="00C3540E" w:rsidP="00A3143C">
      <w:pPr>
        <w:pStyle w:val="Heading3"/>
        <w:rPr>
          <w:lang w:val="en-US"/>
        </w:rPr>
      </w:pPr>
      <w:bookmarkStart w:id="21" w:name="_Toc456854613"/>
      <w:r w:rsidRPr="00187E9B">
        <w:rPr>
          <w:lang w:val="en-US"/>
        </w:rPr>
        <w:t xml:space="preserve">Device </w:t>
      </w:r>
      <w:r w:rsidR="006D2607" w:rsidRPr="00187E9B">
        <w:rPr>
          <w:lang w:val="en-US"/>
        </w:rPr>
        <w:t>I</w:t>
      </w:r>
      <w:r w:rsidRPr="00187E9B">
        <w:rPr>
          <w:lang w:val="en-US"/>
        </w:rPr>
        <w:t>nstances</w:t>
      </w:r>
      <w:bookmarkEnd w:id="21"/>
    </w:p>
    <w:p w14:paraId="119EFBB0" w14:textId="77777777" w:rsidR="00A3143C" w:rsidRPr="00187E9B" w:rsidRDefault="00DE4F92" w:rsidP="00A3143C">
      <w:pPr>
        <w:rPr>
          <w:lang w:val="en-US" w:eastAsia="en-US"/>
        </w:rPr>
      </w:pPr>
      <w:r w:rsidRPr="00187E9B">
        <w:rPr>
          <w:lang w:val="en-US" w:eastAsia="en-US"/>
        </w:rPr>
        <w:t>Device instances are physical objects used in the ICS. The device instances can only be of the types defined in the CCDB database.</w:t>
      </w:r>
    </w:p>
    <w:p w14:paraId="1B2A453A" w14:textId="77777777" w:rsidR="00C3540E" w:rsidRPr="00187E9B" w:rsidRDefault="00C3540E" w:rsidP="00C3540E">
      <w:pPr>
        <w:pStyle w:val="Heading3"/>
        <w:rPr>
          <w:lang w:val="en-US"/>
        </w:rPr>
      </w:pPr>
      <w:bookmarkStart w:id="22" w:name="_Toc456854614"/>
      <w:r w:rsidRPr="00187E9B">
        <w:rPr>
          <w:lang w:val="en-US"/>
        </w:rPr>
        <w:t>Relationship</w:t>
      </w:r>
      <w:bookmarkEnd w:id="22"/>
    </w:p>
    <w:p w14:paraId="3FAE7955" w14:textId="4754A73C" w:rsidR="00C3540E" w:rsidRPr="00187E9B" w:rsidRDefault="00C3540E" w:rsidP="00C3540E">
      <w:pPr>
        <w:rPr>
          <w:lang w:val="en-US" w:eastAsia="en-US"/>
        </w:rPr>
      </w:pPr>
      <w:r w:rsidRPr="00187E9B">
        <w:rPr>
          <w:lang w:val="en-US" w:eastAsia="en-US"/>
        </w:rPr>
        <w:t>Relationships define different relationships between database entities</w:t>
      </w:r>
      <w:r w:rsidR="00B74D5A" w:rsidRPr="00187E9B">
        <w:rPr>
          <w:lang w:val="en-US" w:eastAsia="en-US"/>
        </w:rPr>
        <w:t xml:space="preserve"> (</w:t>
      </w:r>
      <w:bookmarkStart w:id="23" w:name="CCDB_150b"/>
      <w:r w:rsidR="00B74D5A" w:rsidRPr="00187E9B">
        <w:rPr>
          <w:lang w:val="en-US" w:eastAsia="en-US"/>
        </w:rPr>
        <w:t>CCDB_150</w:t>
      </w:r>
      <w:bookmarkEnd w:id="23"/>
      <w:r w:rsidR="00B74D5A" w:rsidRPr="00187E9B">
        <w:rPr>
          <w:lang w:val="en-US" w:eastAsia="en-US"/>
        </w:rPr>
        <w:t>)</w:t>
      </w:r>
      <w:r w:rsidRPr="00187E9B">
        <w:rPr>
          <w:lang w:val="en-US" w:eastAsia="en-US"/>
        </w:rPr>
        <w:t xml:space="preserve">. The database supports arbitrary number of relationships between entities, but the relationships are tightly coupled with the business logic, </w:t>
      </w:r>
      <w:r w:rsidR="00A3143C" w:rsidRPr="00187E9B">
        <w:rPr>
          <w:lang w:val="en-US" w:eastAsia="en-US"/>
        </w:rPr>
        <w:t>and their definition is part of the application design.</w:t>
      </w:r>
      <w:r w:rsidRPr="00187E9B">
        <w:rPr>
          <w:lang w:val="en-US" w:eastAsia="en-US"/>
        </w:rPr>
        <w:t xml:space="preserve"> </w:t>
      </w:r>
      <w:r w:rsidR="00A3143C" w:rsidRPr="00187E9B">
        <w:rPr>
          <w:lang w:val="en-US" w:eastAsia="en-US"/>
        </w:rPr>
        <w:t>CCDB will support the following types of relationships:</w:t>
      </w:r>
    </w:p>
    <w:p w14:paraId="23717701" w14:textId="3F563E45" w:rsidR="00A3143C" w:rsidRPr="00187E9B" w:rsidRDefault="00EF120C" w:rsidP="00E36543">
      <w:pPr>
        <w:pStyle w:val="ListParagraph"/>
        <w:numPr>
          <w:ilvl w:val="0"/>
          <w:numId w:val="17"/>
        </w:numPr>
        <w:rPr>
          <w:lang w:val="en-US" w:eastAsia="en-US"/>
        </w:rPr>
      </w:pPr>
      <w:r w:rsidRPr="00187E9B">
        <w:rPr>
          <w:lang w:val="en-US" w:eastAsia="en-US"/>
        </w:rPr>
        <w:t>Contains</w:t>
      </w:r>
    </w:p>
    <w:p w14:paraId="52EF1750" w14:textId="77777777" w:rsidR="00A3143C" w:rsidRPr="00187E9B" w:rsidRDefault="00A3143C" w:rsidP="00E36543">
      <w:pPr>
        <w:pStyle w:val="ListParagraph"/>
        <w:numPr>
          <w:ilvl w:val="0"/>
          <w:numId w:val="17"/>
        </w:numPr>
        <w:rPr>
          <w:lang w:val="en-US" w:eastAsia="en-US"/>
        </w:rPr>
      </w:pPr>
      <w:r w:rsidRPr="00187E9B">
        <w:rPr>
          <w:lang w:val="en-US" w:eastAsia="en-US"/>
        </w:rPr>
        <w:t>Controls</w:t>
      </w:r>
    </w:p>
    <w:p w14:paraId="395E2983" w14:textId="77777777" w:rsidR="00A3143C" w:rsidRPr="00187E9B" w:rsidRDefault="00A3143C" w:rsidP="00E36543">
      <w:pPr>
        <w:pStyle w:val="ListParagraph"/>
        <w:numPr>
          <w:ilvl w:val="0"/>
          <w:numId w:val="17"/>
        </w:numPr>
        <w:rPr>
          <w:lang w:val="en-US" w:eastAsia="en-US"/>
        </w:rPr>
      </w:pPr>
      <w:r w:rsidRPr="00187E9B">
        <w:rPr>
          <w:lang w:val="en-US" w:eastAsia="en-US"/>
        </w:rPr>
        <w:t>Powers</w:t>
      </w:r>
    </w:p>
    <w:p w14:paraId="6C6B4B12" w14:textId="0A24EBE2" w:rsidR="00B167B6" w:rsidRPr="00187E9B" w:rsidRDefault="00D97AC8" w:rsidP="00B167B6">
      <w:pPr>
        <w:rPr>
          <w:lang w:val="en-US" w:eastAsia="en-US"/>
        </w:rPr>
      </w:pPr>
      <w:r w:rsidRPr="00187E9B">
        <w:rPr>
          <w:lang w:val="en-US" w:eastAsia="en-US"/>
        </w:rPr>
        <w:t xml:space="preserve">The </w:t>
      </w:r>
      <w:r w:rsidR="00EF120C" w:rsidRPr="00187E9B">
        <w:rPr>
          <w:rFonts w:ascii="Consolas" w:hAnsi="Consolas" w:cs="Consolas"/>
          <w:lang w:val="en-US" w:eastAsia="en-US"/>
        </w:rPr>
        <w:t>contains</w:t>
      </w:r>
      <w:r w:rsidR="00EF120C" w:rsidRPr="00187E9B">
        <w:rPr>
          <w:lang w:val="en-US" w:eastAsia="en-US"/>
        </w:rPr>
        <w:t xml:space="preserve"> </w:t>
      </w:r>
      <w:r w:rsidRPr="00187E9B">
        <w:rPr>
          <w:lang w:val="en-US" w:eastAsia="en-US"/>
        </w:rPr>
        <w:t>relationship defines the basic hierarchy in the database. It defines relationships between containers</w:t>
      </w:r>
      <w:r w:rsidR="009B6D46" w:rsidRPr="00187E9B">
        <w:rPr>
          <w:lang w:val="en-US" w:eastAsia="en-US"/>
        </w:rPr>
        <w:t xml:space="preserve"> themselves and between the containers and installation slots</w:t>
      </w:r>
      <w:r w:rsidRPr="00187E9B">
        <w:rPr>
          <w:lang w:val="en-US" w:eastAsia="en-US"/>
        </w:rPr>
        <w:t>.</w:t>
      </w:r>
    </w:p>
    <w:p w14:paraId="6B2BF27D" w14:textId="5980D9D0" w:rsidR="00D97AC8" w:rsidRPr="00187E9B" w:rsidRDefault="00D97AC8" w:rsidP="00B167B6">
      <w:pPr>
        <w:rPr>
          <w:lang w:val="en-US" w:eastAsia="en-US"/>
        </w:rPr>
      </w:pPr>
      <w:r w:rsidRPr="00187E9B">
        <w:rPr>
          <w:lang w:val="en-US" w:eastAsia="en-US"/>
        </w:rPr>
        <w:t xml:space="preserve">The </w:t>
      </w:r>
      <w:r w:rsidRPr="00187E9B">
        <w:rPr>
          <w:rFonts w:ascii="Consolas" w:hAnsi="Consolas" w:cs="Consolas"/>
          <w:lang w:val="en-US" w:eastAsia="en-US"/>
        </w:rPr>
        <w:t>controls</w:t>
      </w:r>
      <w:r w:rsidRPr="00187E9B">
        <w:rPr>
          <w:lang w:val="en-US" w:eastAsia="en-US"/>
        </w:rPr>
        <w:t xml:space="preserve"> and </w:t>
      </w:r>
      <w:r w:rsidRPr="00187E9B">
        <w:rPr>
          <w:rFonts w:ascii="Consolas" w:hAnsi="Consolas" w:cs="Consolas"/>
          <w:lang w:val="en-US" w:eastAsia="en-US"/>
        </w:rPr>
        <w:t>powers</w:t>
      </w:r>
      <w:r w:rsidRPr="00187E9B">
        <w:rPr>
          <w:lang w:val="en-US" w:eastAsia="en-US"/>
        </w:rPr>
        <w:t xml:space="preserve"> relationships can only be defined between </w:t>
      </w:r>
      <w:r w:rsidR="009B6D46" w:rsidRPr="00187E9B">
        <w:rPr>
          <w:lang w:val="en-US" w:eastAsia="en-US"/>
        </w:rPr>
        <w:t>installation slots</w:t>
      </w:r>
      <w:r w:rsidRPr="00187E9B">
        <w:rPr>
          <w:lang w:val="en-US" w:eastAsia="en-US"/>
        </w:rPr>
        <w:t>.</w:t>
      </w:r>
      <w:r w:rsidR="00BD4F86" w:rsidRPr="00187E9B">
        <w:rPr>
          <w:lang w:val="en-US" w:eastAsia="en-US"/>
        </w:rPr>
        <w:t xml:space="preserve"> The relationships of these types are used for displaying links between different devices.</w:t>
      </w:r>
    </w:p>
    <w:p w14:paraId="4E53A3E8" w14:textId="46B993B7" w:rsidR="00E97CA3" w:rsidRPr="00187E9B" w:rsidRDefault="00E97CA3" w:rsidP="00E97CA3">
      <w:pPr>
        <w:pStyle w:val="Heading3"/>
        <w:rPr>
          <w:lang w:val="en-US"/>
        </w:rPr>
      </w:pPr>
      <w:bookmarkStart w:id="24" w:name="_Ref388007242"/>
      <w:bookmarkStart w:id="25" w:name="_Toc456854615"/>
      <w:r w:rsidRPr="00187E9B">
        <w:rPr>
          <w:lang w:val="en-US"/>
        </w:rPr>
        <w:t xml:space="preserve">Device </w:t>
      </w:r>
      <w:r w:rsidR="006D2607" w:rsidRPr="00187E9B">
        <w:rPr>
          <w:lang w:val="en-US"/>
        </w:rPr>
        <w:t>T</w:t>
      </w:r>
      <w:r w:rsidRPr="00187E9B">
        <w:rPr>
          <w:lang w:val="en-US"/>
        </w:rPr>
        <w:t>ypes</w:t>
      </w:r>
      <w:bookmarkEnd w:id="24"/>
      <w:bookmarkEnd w:id="25"/>
    </w:p>
    <w:p w14:paraId="6067F458" w14:textId="42560C5C" w:rsidR="00E76A39" w:rsidRPr="00187E9B" w:rsidRDefault="00EA4D91" w:rsidP="00EA4D91">
      <w:pPr>
        <w:rPr>
          <w:lang w:val="en-US" w:eastAsia="en-US"/>
        </w:rPr>
      </w:pPr>
      <w:r w:rsidRPr="00187E9B">
        <w:rPr>
          <w:lang w:val="en-US" w:eastAsia="en-US"/>
        </w:rPr>
        <w:t>The device type specifies the details of the type of similar devices</w:t>
      </w:r>
      <w:r w:rsidR="00F75D4A" w:rsidRPr="00187E9B">
        <w:rPr>
          <w:lang w:val="en-US" w:eastAsia="en-US"/>
        </w:rPr>
        <w:t xml:space="preserve"> (</w:t>
      </w:r>
      <w:bookmarkStart w:id="26" w:name="CCDB_010"/>
      <w:r w:rsidR="00F75D4A" w:rsidRPr="00187E9B">
        <w:rPr>
          <w:lang w:val="en-US" w:eastAsia="en-US"/>
        </w:rPr>
        <w:t>CCDB_010</w:t>
      </w:r>
      <w:bookmarkEnd w:id="26"/>
      <w:r w:rsidR="00F75D4A" w:rsidRPr="00187E9B">
        <w:rPr>
          <w:lang w:val="en-US" w:eastAsia="en-US"/>
        </w:rPr>
        <w:t xml:space="preserve">, </w:t>
      </w:r>
      <w:bookmarkStart w:id="27" w:name="CCDB_020"/>
      <w:r w:rsidR="00F75D4A" w:rsidRPr="00187E9B">
        <w:rPr>
          <w:lang w:val="en-US" w:eastAsia="en-US"/>
        </w:rPr>
        <w:t>CCDB_020</w:t>
      </w:r>
      <w:bookmarkEnd w:id="27"/>
      <w:r w:rsidR="00F75D4A" w:rsidRPr="00187E9B">
        <w:rPr>
          <w:lang w:val="en-US" w:eastAsia="en-US"/>
        </w:rPr>
        <w:t xml:space="preserve">, </w:t>
      </w:r>
      <w:bookmarkStart w:id="28" w:name="CCDB_025"/>
      <w:r w:rsidR="00F75D4A" w:rsidRPr="00187E9B">
        <w:rPr>
          <w:lang w:val="en-US" w:eastAsia="en-US"/>
        </w:rPr>
        <w:t>CCDB_025</w:t>
      </w:r>
      <w:bookmarkEnd w:id="28"/>
      <w:r w:rsidR="00F75D4A" w:rsidRPr="00187E9B">
        <w:rPr>
          <w:lang w:val="en-US" w:eastAsia="en-US"/>
        </w:rPr>
        <w:t xml:space="preserve">, </w:t>
      </w:r>
      <w:bookmarkStart w:id="29" w:name="CCDB_027"/>
      <w:r w:rsidR="00F75D4A" w:rsidRPr="00187E9B">
        <w:rPr>
          <w:lang w:val="en-US" w:eastAsia="en-US"/>
        </w:rPr>
        <w:t>CCDB_027</w:t>
      </w:r>
      <w:bookmarkEnd w:id="29"/>
      <w:r w:rsidR="00F75D4A" w:rsidRPr="00187E9B">
        <w:rPr>
          <w:lang w:val="en-US" w:eastAsia="en-US"/>
        </w:rPr>
        <w:t xml:space="preserve">, </w:t>
      </w:r>
      <w:bookmarkStart w:id="30" w:name="CCDB_028"/>
      <w:r w:rsidR="00BE1D73" w:rsidRPr="00187E9B">
        <w:rPr>
          <w:lang w:val="en-US" w:eastAsia="en-US"/>
        </w:rPr>
        <w:t>CCDB_028</w:t>
      </w:r>
      <w:bookmarkEnd w:id="30"/>
      <w:r w:rsidR="00F75D4A" w:rsidRPr="00187E9B">
        <w:rPr>
          <w:lang w:val="en-US" w:eastAsia="en-US"/>
        </w:rPr>
        <w:t>)</w:t>
      </w:r>
      <w:r w:rsidRPr="00187E9B">
        <w:rPr>
          <w:lang w:val="en-US" w:eastAsia="en-US"/>
        </w:rPr>
        <w:t xml:space="preserve">. The device type specifies the name of the device type, and can have various properties associated. Each specific type of devices </w:t>
      </w:r>
      <w:r w:rsidR="00E76A39" w:rsidRPr="00187E9B">
        <w:rPr>
          <w:lang w:val="en-US" w:eastAsia="en-US"/>
        </w:rPr>
        <w:t>will have a separate device type</w:t>
      </w:r>
      <w:r w:rsidR="009B6D46" w:rsidRPr="00187E9B">
        <w:rPr>
          <w:lang w:val="en-US" w:eastAsia="en-US"/>
        </w:rPr>
        <w:t xml:space="preserve"> entity</w:t>
      </w:r>
      <w:r w:rsidR="00E76A39" w:rsidRPr="00187E9B">
        <w:rPr>
          <w:lang w:val="en-US" w:eastAsia="en-US"/>
        </w:rPr>
        <w:t>.</w:t>
      </w:r>
    </w:p>
    <w:p w14:paraId="7B40774A" w14:textId="057230EB" w:rsidR="00EA4D91" w:rsidRPr="00187E9B" w:rsidRDefault="00EA4D91" w:rsidP="00EA4D91">
      <w:pPr>
        <w:rPr>
          <w:lang w:val="en-US" w:eastAsia="en-US"/>
        </w:rPr>
      </w:pPr>
      <w:r w:rsidRPr="00187E9B">
        <w:rPr>
          <w:lang w:val="en-US" w:eastAsia="en-US"/>
        </w:rPr>
        <w:t xml:space="preserve">The device type specifies the properties that are common for all device instances, like </w:t>
      </w:r>
      <w:r w:rsidRPr="00187E9B">
        <w:rPr>
          <w:i/>
          <w:lang w:val="en-US" w:eastAsia="en-US"/>
        </w:rPr>
        <w:t>instruction manual</w:t>
      </w:r>
      <w:r w:rsidRPr="00187E9B">
        <w:rPr>
          <w:lang w:val="en-US" w:eastAsia="en-US"/>
        </w:rPr>
        <w:t xml:space="preserve">, </w:t>
      </w:r>
      <w:r w:rsidRPr="00187E9B">
        <w:rPr>
          <w:i/>
          <w:lang w:val="en-US" w:eastAsia="en-US"/>
        </w:rPr>
        <w:t>subject matter expert</w:t>
      </w:r>
      <w:r w:rsidR="00E76A39" w:rsidRPr="00187E9B">
        <w:rPr>
          <w:lang w:val="en-US" w:eastAsia="en-US"/>
        </w:rPr>
        <w:t xml:space="preserve">, </w:t>
      </w:r>
      <w:r w:rsidRPr="00187E9B">
        <w:rPr>
          <w:i/>
          <w:lang w:val="en-US" w:eastAsia="en-US"/>
        </w:rPr>
        <w:t>technical specifications</w:t>
      </w:r>
      <w:r w:rsidRPr="00187E9B">
        <w:rPr>
          <w:lang w:val="en-US" w:eastAsia="en-US"/>
        </w:rPr>
        <w:t xml:space="preserve">, etc. </w:t>
      </w:r>
    </w:p>
    <w:p w14:paraId="1446C422" w14:textId="612249DB" w:rsidR="00EA4D91" w:rsidRPr="00187E9B" w:rsidRDefault="00EA4D91" w:rsidP="00EA4D91">
      <w:pPr>
        <w:rPr>
          <w:lang w:val="en-US" w:eastAsia="en-US"/>
        </w:rPr>
      </w:pPr>
      <w:r w:rsidRPr="00187E9B">
        <w:rPr>
          <w:lang w:val="en-US" w:eastAsia="en-US"/>
        </w:rPr>
        <w:t xml:space="preserve">The device type </w:t>
      </w:r>
      <w:r w:rsidR="00CA5146" w:rsidRPr="00187E9B">
        <w:rPr>
          <w:lang w:val="en-US" w:eastAsia="en-US"/>
        </w:rPr>
        <w:t>defines the set of properties for its device instances.</w:t>
      </w:r>
    </w:p>
    <w:p w14:paraId="68134099" w14:textId="50352BD3" w:rsidR="001721C2" w:rsidRPr="00187E9B" w:rsidRDefault="001721C2" w:rsidP="001721C2">
      <w:pPr>
        <w:pStyle w:val="Heading3"/>
        <w:rPr>
          <w:lang w:val="en-US"/>
        </w:rPr>
      </w:pPr>
      <w:bookmarkStart w:id="31" w:name="_Toc456854616"/>
      <w:r w:rsidRPr="00187E9B">
        <w:rPr>
          <w:lang w:val="en-US"/>
        </w:rPr>
        <w:t xml:space="preserve">Data </w:t>
      </w:r>
      <w:r w:rsidR="006D2607" w:rsidRPr="00187E9B">
        <w:rPr>
          <w:lang w:val="en-US"/>
        </w:rPr>
        <w:t>D</w:t>
      </w:r>
      <w:r w:rsidRPr="00187E9B">
        <w:rPr>
          <w:lang w:val="en-US"/>
        </w:rPr>
        <w:t xml:space="preserve">efinition </w:t>
      </w:r>
      <w:r w:rsidR="006D2607" w:rsidRPr="00187E9B">
        <w:rPr>
          <w:lang w:val="en-US"/>
        </w:rPr>
        <w:t>D</w:t>
      </w:r>
      <w:r w:rsidRPr="00187E9B">
        <w:rPr>
          <w:lang w:val="en-US"/>
        </w:rPr>
        <w:t>etails</w:t>
      </w:r>
      <w:bookmarkEnd w:id="31"/>
    </w:p>
    <w:p w14:paraId="45A20E9D" w14:textId="77777777" w:rsidR="009F2FEF" w:rsidRPr="00187E9B" w:rsidRDefault="001721C2" w:rsidP="001F5B00">
      <w:pPr>
        <w:rPr>
          <w:lang w:val="en-US" w:eastAsia="en-US"/>
        </w:rPr>
      </w:pPr>
      <w:r w:rsidRPr="00187E9B">
        <w:rPr>
          <w:lang w:val="en-US" w:eastAsia="en-US"/>
        </w:rPr>
        <w:t xml:space="preserve">Before storing </w:t>
      </w:r>
      <w:r w:rsidR="00C72045" w:rsidRPr="00187E9B">
        <w:rPr>
          <w:lang w:val="en-US" w:eastAsia="en-US"/>
        </w:rPr>
        <w:t>the devices into the CCDB, the super user will have to specify the definitions that will be used by the users of the CCDB.</w:t>
      </w:r>
    </w:p>
    <w:p w14:paraId="1ED7F663" w14:textId="3DD8E867" w:rsidR="00E2588C" w:rsidRPr="00187E9B" w:rsidRDefault="00AA4BD7" w:rsidP="0097788B">
      <w:pPr>
        <w:keepNext/>
        <w:rPr>
          <w:lang w:val="en-US"/>
        </w:rPr>
      </w:pPr>
      <w:r w:rsidRPr="00187E9B">
        <w:rPr>
          <w:noProof/>
          <w:lang w:val="en-US" w:eastAsia="en-US"/>
        </w:rPr>
        <w:lastRenderedPageBreak/>
        <w:drawing>
          <wp:inline distT="0" distB="0" distL="0" distR="0" wp14:anchorId="4558935B" wp14:editId="735DA89B">
            <wp:extent cx="4914000" cy="4334400"/>
            <wp:effectExtent l="19050" t="19050" r="2032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000" cy="4334400"/>
                    </a:xfrm>
                    <a:prstGeom prst="rect">
                      <a:avLst/>
                    </a:prstGeom>
                    <a:ln>
                      <a:solidFill>
                        <a:schemeClr val="bg1">
                          <a:lumMod val="50000"/>
                        </a:schemeClr>
                      </a:solidFill>
                    </a:ln>
                  </pic:spPr>
                </pic:pic>
              </a:graphicData>
            </a:graphic>
          </wp:inline>
        </w:drawing>
      </w:r>
    </w:p>
    <w:p w14:paraId="722AC2DF" w14:textId="5C9BE5E6" w:rsidR="00CE3420" w:rsidRPr="00187E9B" w:rsidRDefault="00E2588C" w:rsidP="0097788B">
      <w:pPr>
        <w:pStyle w:val="Caption"/>
        <w:rPr>
          <w:lang w:val="en-US" w:eastAsia="en-US"/>
        </w:rPr>
      </w:pPr>
      <w:bookmarkStart w:id="32" w:name="_Toc456854686"/>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5</w:t>
      </w:r>
      <w:r w:rsidRPr="00187E9B">
        <w:rPr>
          <w:lang w:val="en-US"/>
        </w:rPr>
        <w:fldChar w:fldCharType="end"/>
      </w:r>
      <w:r w:rsidRPr="00187E9B">
        <w:rPr>
          <w:lang w:val="en-US"/>
        </w:rPr>
        <w:tab/>
        <w:t>OM detail: Data type, Unit and Property</w:t>
      </w:r>
      <w:bookmarkEnd w:id="32"/>
    </w:p>
    <w:p w14:paraId="75177F7D" w14:textId="77777777" w:rsidR="00C72045" w:rsidRPr="00187E9B" w:rsidRDefault="00C72045" w:rsidP="00C72045">
      <w:pPr>
        <w:pStyle w:val="Heading4"/>
        <w:rPr>
          <w:lang w:val="en-US"/>
        </w:rPr>
      </w:pPr>
      <w:bookmarkStart w:id="33" w:name="_Ref393705785"/>
      <w:bookmarkStart w:id="34" w:name="_Toc456854617"/>
      <w:r w:rsidRPr="00187E9B">
        <w:rPr>
          <w:lang w:val="en-US"/>
        </w:rPr>
        <w:t>Units</w:t>
      </w:r>
      <w:bookmarkEnd w:id="33"/>
      <w:bookmarkEnd w:id="34"/>
    </w:p>
    <w:p w14:paraId="2182D22D" w14:textId="77777777" w:rsidR="00C72045" w:rsidRPr="00187E9B" w:rsidRDefault="00C72045" w:rsidP="00C72045">
      <w:pPr>
        <w:rPr>
          <w:lang w:val="en-US" w:eastAsia="en-US"/>
        </w:rPr>
      </w:pPr>
      <w:r w:rsidRPr="00187E9B">
        <w:rPr>
          <w:lang w:val="en-US" w:eastAsia="en-US"/>
        </w:rPr>
        <w:t xml:space="preserve">Units describe the physical units that can be used with different database properties. The goal of defining units is standardizing the input values and minimizing the confusion of the users. Each unit has a </w:t>
      </w:r>
      <w:r w:rsidRPr="00187E9B">
        <w:rPr>
          <w:rFonts w:ascii="Consolas" w:hAnsi="Consolas" w:cs="Consolas"/>
          <w:lang w:val="en-US" w:eastAsia="en-US"/>
        </w:rPr>
        <w:t>symbol</w:t>
      </w:r>
      <w:r w:rsidRPr="00187E9B">
        <w:rPr>
          <w:lang w:val="en-US" w:eastAsia="en-US"/>
        </w:rPr>
        <w:t xml:space="preserve"> and a </w:t>
      </w:r>
      <w:r w:rsidRPr="00187E9B">
        <w:rPr>
          <w:rFonts w:ascii="Consolas" w:hAnsi="Consolas" w:cs="Consolas"/>
          <w:lang w:val="en-US" w:eastAsia="en-US"/>
        </w:rPr>
        <w:t>description</w:t>
      </w:r>
      <w:r w:rsidRPr="00187E9B">
        <w:rPr>
          <w:lang w:val="en-US" w:eastAsia="en-US"/>
        </w:rPr>
        <w:t>. For example:</w:t>
      </w:r>
    </w:p>
    <w:p w14:paraId="324FD1C5" w14:textId="3B2F3328" w:rsidR="004253F2" w:rsidRPr="00187E9B" w:rsidRDefault="004253F2" w:rsidP="00E36543">
      <w:pPr>
        <w:pStyle w:val="ListParagraph"/>
        <w:numPr>
          <w:ilvl w:val="0"/>
          <w:numId w:val="18"/>
        </w:numPr>
        <w:rPr>
          <w:lang w:val="en-US" w:eastAsia="en-US"/>
        </w:rPr>
      </w:pPr>
      <w:r w:rsidRPr="00187E9B">
        <w:rPr>
          <w:lang w:val="en-US" w:eastAsia="en-US"/>
        </w:rPr>
        <w:t>Name: Ampere</w:t>
      </w:r>
    </w:p>
    <w:p w14:paraId="32C5D440" w14:textId="09438B22" w:rsidR="00C72045" w:rsidRPr="00187E9B" w:rsidRDefault="00C72045" w:rsidP="00E36543">
      <w:pPr>
        <w:pStyle w:val="ListParagraph"/>
        <w:numPr>
          <w:ilvl w:val="0"/>
          <w:numId w:val="18"/>
        </w:numPr>
        <w:rPr>
          <w:lang w:val="en-US" w:eastAsia="en-US"/>
        </w:rPr>
      </w:pPr>
      <w:r w:rsidRPr="00187E9B">
        <w:rPr>
          <w:lang w:val="en-US" w:eastAsia="en-US"/>
        </w:rPr>
        <w:t xml:space="preserve">Symbol: </w:t>
      </w:r>
      <w:r w:rsidR="0044077F" w:rsidRPr="00187E9B">
        <w:rPr>
          <w:lang w:val="en-US" w:eastAsia="en-US"/>
        </w:rPr>
        <w:t>A</w:t>
      </w:r>
    </w:p>
    <w:p w14:paraId="6A6C7529" w14:textId="42079840" w:rsidR="00C72045" w:rsidRPr="00187E9B" w:rsidRDefault="00C72045" w:rsidP="00E36543">
      <w:pPr>
        <w:pStyle w:val="ListParagraph"/>
        <w:numPr>
          <w:ilvl w:val="0"/>
          <w:numId w:val="18"/>
        </w:numPr>
        <w:rPr>
          <w:lang w:val="en-US" w:eastAsia="en-US"/>
        </w:rPr>
      </w:pPr>
      <w:r w:rsidRPr="00187E9B">
        <w:rPr>
          <w:lang w:val="en-US" w:eastAsia="en-US"/>
        </w:rPr>
        <w:t xml:space="preserve">Description: </w:t>
      </w:r>
      <w:r w:rsidR="004253F2" w:rsidRPr="00187E9B">
        <w:rPr>
          <w:lang w:val="en-US" w:eastAsia="en-US"/>
        </w:rPr>
        <w:t>Base SI unit for electric current</w:t>
      </w:r>
    </w:p>
    <w:p w14:paraId="5C3697A0" w14:textId="7313BD14" w:rsidR="00055861" w:rsidRPr="00187E9B" w:rsidRDefault="00055861" w:rsidP="00055861">
      <w:pPr>
        <w:rPr>
          <w:lang w:val="en-US" w:eastAsia="en-US"/>
        </w:rPr>
      </w:pPr>
      <w:r w:rsidRPr="00187E9B">
        <w:rPr>
          <w:lang w:val="en-US" w:eastAsia="en-US"/>
        </w:rPr>
        <w:t>When deleting a unit the CCDB application has to check if this unit is used in any property definition.</w:t>
      </w:r>
      <w:r w:rsidR="00C34743" w:rsidRPr="00187E9B">
        <w:rPr>
          <w:lang w:val="en-US" w:eastAsia="en-US"/>
        </w:rPr>
        <w:t xml:space="preserve"> </w:t>
      </w:r>
      <w:r w:rsidR="00601319" w:rsidRPr="00187E9B">
        <w:rPr>
          <w:lang w:val="en-US" w:eastAsia="en-US"/>
        </w:rPr>
        <w:t>If yes, deletion has to fail.</w:t>
      </w:r>
    </w:p>
    <w:p w14:paraId="09EC22AD" w14:textId="77777777" w:rsidR="002A1320" w:rsidRPr="00187E9B" w:rsidRDefault="002A1320" w:rsidP="002A1320">
      <w:pPr>
        <w:pStyle w:val="Heading4"/>
        <w:rPr>
          <w:lang w:val="en-US"/>
        </w:rPr>
      </w:pPr>
      <w:bookmarkStart w:id="35" w:name="_Ref393704760"/>
      <w:bookmarkStart w:id="36" w:name="_Ref393704783"/>
      <w:bookmarkStart w:id="37" w:name="_Toc456854618"/>
      <w:r w:rsidRPr="00187E9B">
        <w:rPr>
          <w:lang w:val="en-US"/>
        </w:rPr>
        <w:t>Enumerations</w:t>
      </w:r>
      <w:bookmarkEnd w:id="35"/>
      <w:bookmarkEnd w:id="36"/>
      <w:bookmarkEnd w:id="37"/>
    </w:p>
    <w:p w14:paraId="42FB002B" w14:textId="74FE12EE" w:rsidR="002A1320" w:rsidRPr="00187E9B" w:rsidRDefault="002A1320" w:rsidP="002A1320">
      <w:pPr>
        <w:rPr>
          <w:lang w:val="en-US" w:eastAsia="en-US"/>
        </w:rPr>
      </w:pPr>
      <w:r w:rsidRPr="00187E9B">
        <w:rPr>
          <w:lang w:val="en-US" w:eastAsia="en-US"/>
        </w:rPr>
        <w:t>For property values it is possible to use any of the user defined enumerations. An enumeration is a predefined set of values and the user can only choose one of the predefined values</w:t>
      </w:r>
      <w:r w:rsidR="00845515" w:rsidRPr="00187E9B">
        <w:rPr>
          <w:lang w:val="en-US" w:eastAsia="en-US"/>
        </w:rPr>
        <w:t xml:space="preserve"> (</w:t>
      </w:r>
      <w:bookmarkStart w:id="38" w:name="CCDB_110b"/>
      <w:r w:rsidR="00845515" w:rsidRPr="00187E9B">
        <w:rPr>
          <w:lang w:val="en-US" w:eastAsia="en-US"/>
        </w:rPr>
        <w:t>CCDB_110</w:t>
      </w:r>
      <w:bookmarkEnd w:id="38"/>
      <w:r w:rsidR="00845515" w:rsidRPr="00187E9B">
        <w:rPr>
          <w:lang w:val="en-US" w:eastAsia="en-US"/>
        </w:rPr>
        <w:t xml:space="preserve">, </w:t>
      </w:r>
      <w:bookmarkStart w:id="39" w:name="CCDB_111"/>
      <w:r w:rsidR="00845515" w:rsidRPr="00187E9B">
        <w:rPr>
          <w:lang w:val="en-US" w:eastAsia="en-US"/>
        </w:rPr>
        <w:t>CCDB_111</w:t>
      </w:r>
      <w:bookmarkEnd w:id="39"/>
      <w:r w:rsidR="00845515" w:rsidRPr="00187E9B">
        <w:rPr>
          <w:lang w:val="en-US" w:eastAsia="en-US"/>
        </w:rPr>
        <w:t>)</w:t>
      </w:r>
      <w:r w:rsidRPr="00187E9B">
        <w:rPr>
          <w:lang w:val="en-US" w:eastAsia="en-US"/>
        </w:rPr>
        <w:t>.</w:t>
      </w:r>
      <w:r w:rsidR="004253F2" w:rsidRPr="00187E9B">
        <w:rPr>
          <w:lang w:val="en-US" w:eastAsia="en-US"/>
        </w:rPr>
        <w:t xml:space="preserve"> For implementing enumerations the </w:t>
      </w:r>
      <w:r w:rsidR="00EB380A" w:rsidRPr="00187E9B">
        <w:rPr>
          <w:lang w:val="en-US" w:eastAsia="en-US"/>
        </w:rPr>
        <w:t>DISCS project SEDS enumeration</w:t>
      </w:r>
      <w:r w:rsidR="004253F2" w:rsidRPr="00187E9B">
        <w:rPr>
          <w:lang w:val="en-US" w:eastAsia="en-US"/>
        </w:rPr>
        <w:t xml:space="preserve"> type will be used.</w:t>
      </w:r>
    </w:p>
    <w:p w14:paraId="324249BD" w14:textId="77777777" w:rsidR="002A1320" w:rsidRPr="00187E9B" w:rsidRDefault="002A1320" w:rsidP="002A1320">
      <w:pPr>
        <w:rPr>
          <w:lang w:val="en-US" w:eastAsia="en-US"/>
        </w:rPr>
      </w:pPr>
      <w:r w:rsidRPr="00187E9B">
        <w:rPr>
          <w:lang w:val="en-US" w:eastAsia="en-US"/>
        </w:rPr>
        <w:t>Each enumeration has the following fields:</w:t>
      </w:r>
    </w:p>
    <w:p w14:paraId="3413A284" w14:textId="77777777" w:rsidR="002A1320" w:rsidRPr="00187E9B" w:rsidRDefault="002A1320" w:rsidP="00E36543">
      <w:pPr>
        <w:pStyle w:val="ListParagraph"/>
        <w:numPr>
          <w:ilvl w:val="0"/>
          <w:numId w:val="20"/>
        </w:numPr>
        <w:rPr>
          <w:lang w:val="en-US" w:eastAsia="en-US"/>
        </w:rPr>
      </w:pPr>
      <w:r w:rsidRPr="00187E9B">
        <w:rPr>
          <w:lang w:val="en-US" w:eastAsia="en-US"/>
        </w:rPr>
        <w:lastRenderedPageBreak/>
        <w:t>Name</w:t>
      </w:r>
    </w:p>
    <w:p w14:paraId="704E6709" w14:textId="77777777" w:rsidR="002A1320" w:rsidRPr="00187E9B" w:rsidRDefault="002A1320" w:rsidP="00E36543">
      <w:pPr>
        <w:pStyle w:val="ListParagraph"/>
        <w:numPr>
          <w:ilvl w:val="0"/>
          <w:numId w:val="20"/>
        </w:numPr>
        <w:rPr>
          <w:lang w:val="en-US" w:eastAsia="en-US"/>
        </w:rPr>
      </w:pPr>
      <w:r w:rsidRPr="00187E9B">
        <w:rPr>
          <w:lang w:val="en-US" w:eastAsia="en-US"/>
        </w:rPr>
        <w:t>Description</w:t>
      </w:r>
    </w:p>
    <w:p w14:paraId="0AD3B03F" w14:textId="38689D67" w:rsidR="002A1320" w:rsidRPr="00187E9B" w:rsidRDefault="007D61F4" w:rsidP="00E36543">
      <w:pPr>
        <w:pStyle w:val="ListParagraph"/>
        <w:numPr>
          <w:ilvl w:val="0"/>
          <w:numId w:val="20"/>
        </w:numPr>
        <w:rPr>
          <w:lang w:val="en-US" w:eastAsia="en-US"/>
        </w:rPr>
      </w:pPr>
      <w:r w:rsidRPr="00187E9B">
        <w:rPr>
          <w:lang w:val="en-US" w:eastAsia="en-US"/>
        </w:rPr>
        <w:t>Definition</w:t>
      </w:r>
    </w:p>
    <w:p w14:paraId="761D0A9E" w14:textId="3D089154" w:rsidR="002A1320" w:rsidRPr="00187E9B" w:rsidRDefault="002A1320" w:rsidP="002A1320">
      <w:pPr>
        <w:rPr>
          <w:lang w:val="en-US" w:eastAsia="en-US"/>
        </w:rPr>
      </w:pPr>
      <w:r w:rsidRPr="00187E9B">
        <w:rPr>
          <w:lang w:val="en-US" w:eastAsia="en-US"/>
        </w:rPr>
        <w:t>The values are defined in multiple lines, each line containing a name of the value option. Example:</w:t>
      </w:r>
    </w:p>
    <w:p w14:paraId="532D5645" w14:textId="65C9A9AF" w:rsidR="002A1320" w:rsidRPr="00187E9B" w:rsidRDefault="00E733D2" w:rsidP="00E36543">
      <w:pPr>
        <w:pStyle w:val="ListParagraph"/>
        <w:numPr>
          <w:ilvl w:val="0"/>
          <w:numId w:val="21"/>
        </w:numPr>
        <w:rPr>
          <w:lang w:val="en-US" w:eastAsia="en-US"/>
        </w:rPr>
      </w:pPr>
      <w:r w:rsidRPr="00187E9B">
        <w:rPr>
          <w:lang w:val="en-US" w:eastAsia="en-US"/>
        </w:rPr>
        <w:t>In fabrication</w:t>
      </w:r>
    </w:p>
    <w:p w14:paraId="0D536D1C" w14:textId="77B309B1" w:rsidR="002A1320" w:rsidRPr="00187E9B" w:rsidRDefault="00E733D2" w:rsidP="00E36543">
      <w:pPr>
        <w:pStyle w:val="ListParagraph"/>
        <w:numPr>
          <w:ilvl w:val="0"/>
          <w:numId w:val="21"/>
        </w:numPr>
        <w:rPr>
          <w:lang w:val="en-US" w:eastAsia="en-US"/>
        </w:rPr>
      </w:pPr>
      <w:r w:rsidRPr="00187E9B">
        <w:rPr>
          <w:lang w:val="en-US" w:eastAsia="en-US"/>
        </w:rPr>
        <w:t>Under testing</w:t>
      </w:r>
    </w:p>
    <w:p w14:paraId="2E687090" w14:textId="37BC186B" w:rsidR="00E733D2" w:rsidRPr="00187E9B" w:rsidRDefault="00E733D2" w:rsidP="00E36543">
      <w:pPr>
        <w:pStyle w:val="ListParagraph"/>
        <w:numPr>
          <w:ilvl w:val="0"/>
          <w:numId w:val="21"/>
        </w:numPr>
        <w:rPr>
          <w:lang w:val="en-US" w:eastAsia="en-US"/>
        </w:rPr>
      </w:pPr>
      <w:r w:rsidRPr="00187E9B">
        <w:rPr>
          <w:lang w:val="en-US" w:eastAsia="en-US"/>
        </w:rPr>
        <w:t>Under repair</w:t>
      </w:r>
    </w:p>
    <w:p w14:paraId="2A87D326" w14:textId="47D25BB1" w:rsidR="00E733D2" w:rsidRPr="00187E9B" w:rsidRDefault="00E733D2" w:rsidP="00E36543">
      <w:pPr>
        <w:pStyle w:val="ListParagraph"/>
        <w:numPr>
          <w:ilvl w:val="0"/>
          <w:numId w:val="21"/>
        </w:numPr>
        <w:rPr>
          <w:lang w:val="en-US" w:eastAsia="en-US"/>
        </w:rPr>
      </w:pPr>
      <w:r w:rsidRPr="00187E9B">
        <w:rPr>
          <w:lang w:val="en-US" w:eastAsia="en-US"/>
        </w:rPr>
        <w:t>Ready</w:t>
      </w:r>
    </w:p>
    <w:p w14:paraId="4601A2E1" w14:textId="6C1479DA" w:rsidR="00E733D2" w:rsidRPr="00187E9B" w:rsidRDefault="00E733D2" w:rsidP="00E36543">
      <w:pPr>
        <w:pStyle w:val="ListParagraph"/>
        <w:numPr>
          <w:ilvl w:val="0"/>
          <w:numId w:val="21"/>
        </w:numPr>
        <w:rPr>
          <w:lang w:val="en-US" w:eastAsia="en-US"/>
        </w:rPr>
      </w:pPr>
      <w:r w:rsidRPr="00187E9B">
        <w:rPr>
          <w:lang w:val="en-US" w:eastAsia="en-US"/>
        </w:rPr>
        <w:t>Spare</w:t>
      </w:r>
    </w:p>
    <w:p w14:paraId="20A94AA9" w14:textId="206B3D34" w:rsidR="00970C22" w:rsidRPr="00187E9B" w:rsidRDefault="00970C22" w:rsidP="00970C22">
      <w:pPr>
        <w:rPr>
          <w:lang w:val="en-US" w:eastAsia="en-US"/>
        </w:rPr>
      </w:pPr>
      <w:r w:rsidRPr="00187E9B">
        <w:rPr>
          <w:lang w:val="en-US" w:eastAsia="en-US"/>
        </w:rPr>
        <w:t xml:space="preserve">The value option text can contain only alphanumeric characters, </w:t>
      </w:r>
      <w:r w:rsidR="00CE3420" w:rsidRPr="00187E9B">
        <w:rPr>
          <w:lang w:val="en-US" w:eastAsia="en-US"/>
        </w:rPr>
        <w:t xml:space="preserve">space, underscore </w:t>
      </w:r>
      <w:r w:rsidRPr="00187E9B">
        <w:rPr>
          <w:lang w:val="en-US" w:eastAsia="en-US"/>
        </w:rPr>
        <w:t>and a dash character. No other punctuation</w:t>
      </w:r>
      <w:r w:rsidR="00F446A6" w:rsidRPr="00187E9B">
        <w:rPr>
          <w:lang w:val="en-US" w:eastAsia="en-US"/>
        </w:rPr>
        <w:t xml:space="preserve"> or special </w:t>
      </w:r>
      <w:r w:rsidRPr="00187E9B">
        <w:rPr>
          <w:lang w:val="en-US" w:eastAsia="en-US"/>
        </w:rPr>
        <w:t>characters can be used.</w:t>
      </w:r>
    </w:p>
    <w:p w14:paraId="187DAD6B" w14:textId="26106F6D" w:rsidR="00CE3420" w:rsidRPr="00187E9B" w:rsidRDefault="00CE3420" w:rsidP="00970C22">
      <w:pPr>
        <w:rPr>
          <w:lang w:val="en-US" w:eastAsia="en-US"/>
        </w:rPr>
      </w:pPr>
      <w:r w:rsidRPr="00187E9B">
        <w:rPr>
          <w:lang w:val="en-US" w:eastAsia="en-US"/>
        </w:rPr>
        <w:t xml:space="preserve">The enumeration definition is stored as a new data type. The possible values of the enumeration are stored into the </w:t>
      </w:r>
      <w:r w:rsidRPr="00187E9B">
        <w:rPr>
          <w:rFonts w:ascii="Consolas" w:hAnsi="Consolas" w:cs="Consolas"/>
          <w:lang w:val="en-US" w:eastAsia="en-US"/>
        </w:rPr>
        <w:t>definition</w:t>
      </w:r>
      <w:r w:rsidRPr="00187E9B">
        <w:rPr>
          <w:lang w:val="en-US" w:eastAsia="en-US"/>
        </w:rPr>
        <w:t xml:space="preserve"> field as a SEDS enumeration in JSON encoding. Enumerations are the only data type entities that can be deleted from the database.</w:t>
      </w:r>
    </w:p>
    <w:p w14:paraId="24C4F3AB" w14:textId="58F45B4C" w:rsidR="00C34743" w:rsidRPr="00187E9B" w:rsidRDefault="00C34743" w:rsidP="00C34743">
      <w:pPr>
        <w:rPr>
          <w:lang w:val="en-US" w:eastAsia="en-US"/>
        </w:rPr>
      </w:pPr>
      <w:r w:rsidRPr="00187E9B">
        <w:rPr>
          <w:lang w:val="en-US" w:eastAsia="en-US"/>
        </w:rPr>
        <w:t xml:space="preserve">When deleting an enumeration the CCDB application has to check if this </w:t>
      </w:r>
      <w:r w:rsidR="00601319" w:rsidRPr="00187E9B">
        <w:rPr>
          <w:lang w:val="en-US" w:eastAsia="en-US"/>
        </w:rPr>
        <w:t>enumeration</w:t>
      </w:r>
      <w:r w:rsidRPr="00187E9B">
        <w:rPr>
          <w:lang w:val="en-US" w:eastAsia="en-US"/>
        </w:rPr>
        <w:t xml:space="preserve"> is used in any property definition. </w:t>
      </w:r>
      <w:r w:rsidR="00601319" w:rsidRPr="00187E9B">
        <w:rPr>
          <w:lang w:val="en-US" w:eastAsia="en-US"/>
        </w:rPr>
        <w:t>If yes, deletion has to fail.</w:t>
      </w:r>
    </w:p>
    <w:p w14:paraId="5DD7A4E6" w14:textId="54645CAE" w:rsidR="009F2FEF" w:rsidRPr="00187E9B" w:rsidRDefault="00ED127D" w:rsidP="00C72045">
      <w:pPr>
        <w:pStyle w:val="Heading4"/>
        <w:rPr>
          <w:lang w:val="en-US"/>
        </w:rPr>
      </w:pPr>
      <w:bookmarkStart w:id="40" w:name="_Ref393783024"/>
      <w:bookmarkStart w:id="41" w:name="_Ref393783029"/>
      <w:bookmarkStart w:id="42" w:name="_Toc456854619"/>
      <w:r w:rsidRPr="00187E9B">
        <w:rPr>
          <w:lang w:val="en-US"/>
        </w:rPr>
        <w:t>Properties</w:t>
      </w:r>
      <w:r w:rsidR="00C31B01" w:rsidRPr="00187E9B">
        <w:rPr>
          <w:lang w:val="en-US"/>
        </w:rPr>
        <w:t xml:space="preserve">, </w:t>
      </w:r>
      <w:r w:rsidR="006D2607" w:rsidRPr="00187E9B">
        <w:rPr>
          <w:lang w:val="en-US"/>
        </w:rPr>
        <w:t>T</w:t>
      </w:r>
      <w:r w:rsidR="00C31B01" w:rsidRPr="00187E9B">
        <w:rPr>
          <w:lang w:val="en-US"/>
        </w:rPr>
        <w:t xml:space="preserve">ags and </w:t>
      </w:r>
      <w:r w:rsidR="006D2607" w:rsidRPr="00187E9B">
        <w:rPr>
          <w:lang w:val="en-US"/>
        </w:rPr>
        <w:t>P</w:t>
      </w:r>
      <w:r w:rsidR="00C31B01" w:rsidRPr="00187E9B">
        <w:rPr>
          <w:lang w:val="en-US"/>
        </w:rPr>
        <w:t xml:space="preserve">roperty </w:t>
      </w:r>
      <w:r w:rsidR="006D2607" w:rsidRPr="00187E9B">
        <w:rPr>
          <w:lang w:val="en-US"/>
        </w:rPr>
        <w:t>V</w:t>
      </w:r>
      <w:r w:rsidR="00C31B01" w:rsidRPr="00187E9B">
        <w:rPr>
          <w:lang w:val="en-US"/>
        </w:rPr>
        <w:t>alues</w:t>
      </w:r>
      <w:bookmarkEnd w:id="40"/>
      <w:bookmarkEnd w:id="41"/>
      <w:bookmarkEnd w:id="42"/>
    </w:p>
    <w:p w14:paraId="34DDE0D3" w14:textId="37118F85" w:rsidR="00ED127D" w:rsidRPr="00187E9B" w:rsidRDefault="00ED127D" w:rsidP="001F5B00">
      <w:pPr>
        <w:rPr>
          <w:lang w:val="en-US" w:eastAsia="en-US"/>
        </w:rPr>
      </w:pPr>
      <w:r w:rsidRPr="00187E9B">
        <w:rPr>
          <w:lang w:val="en-US" w:eastAsia="en-US"/>
        </w:rPr>
        <w:t>Properties are different values (</w:t>
      </w:r>
      <w:bookmarkStart w:id="43" w:name="CCDB_170"/>
      <w:r w:rsidR="0005721E" w:rsidRPr="00187E9B">
        <w:rPr>
          <w:lang w:val="en-US" w:eastAsia="en-US"/>
        </w:rPr>
        <w:t>CCDB_170</w:t>
      </w:r>
      <w:bookmarkEnd w:id="43"/>
      <w:r w:rsidR="00C427C2" w:rsidRPr="00187E9B">
        <w:rPr>
          <w:lang w:val="en-US" w:eastAsia="en-US"/>
        </w:rPr>
        <w:t xml:space="preserve">, </w:t>
      </w:r>
      <w:bookmarkStart w:id="44" w:name="CCDB_080"/>
      <w:r w:rsidR="00C427C2" w:rsidRPr="00187E9B">
        <w:rPr>
          <w:lang w:val="en-US" w:eastAsia="en-US"/>
        </w:rPr>
        <w:t>CCDB_080</w:t>
      </w:r>
      <w:bookmarkEnd w:id="44"/>
      <w:r w:rsidR="002D1AA8" w:rsidRPr="00187E9B">
        <w:rPr>
          <w:lang w:val="en-US" w:eastAsia="en-US"/>
        </w:rPr>
        <w:t xml:space="preserve">, </w:t>
      </w:r>
      <w:bookmarkStart w:id="45" w:name="CCDB_090"/>
      <w:r w:rsidR="002D1AA8" w:rsidRPr="00187E9B">
        <w:rPr>
          <w:lang w:val="en-US" w:eastAsia="en-US"/>
        </w:rPr>
        <w:t>CCDB_090</w:t>
      </w:r>
      <w:bookmarkEnd w:id="45"/>
      <w:r w:rsidR="006A07F6" w:rsidRPr="00187E9B">
        <w:rPr>
          <w:lang w:val="en-US" w:eastAsia="en-US"/>
        </w:rPr>
        <w:t xml:space="preserve">, </w:t>
      </w:r>
      <w:bookmarkStart w:id="46" w:name="CCDB_106"/>
      <w:r w:rsidR="006A07F6" w:rsidRPr="00187E9B">
        <w:rPr>
          <w:lang w:val="en-US" w:eastAsia="en-US"/>
        </w:rPr>
        <w:t>CCDB_106</w:t>
      </w:r>
      <w:bookmarkEnd w:id="46"/>
      <w:r w:rsidR="00BB5B7B" w:rsidRPr="00187E9B">
        <w:rPr>
          <w:lang w:val="en-US" w:eastAsia="en-US"/>
        </w:rPr>
        <w:t xml:space="preserve">, </w:t>
      </w:r>
      <w:bookmarkStart w:id="47" w:name="CCDB_107"/>
      <w:r w:rsidR="00BB5B7B" w:rsidRPr="00187E9B">
        <w:rPr>
          <w:lang w:val="en-US" w:eastAsia="en-US"/>
        </w:rPr>
        <w:t>CCDB_107</w:t>
      </w:r>
      <w:bookmarkEnd w:id="47"/>
      <w:r w:rsidR="00845515" w:rsidRPr="00187E9B">
        <w:rPr>
          <w:lang w:val="en-US" w:eastAsia="en-US"/>
        </w:rPr>
        <w:t xml:space="preserve">, </w:t>
      </w:r>
      <w:bookmarkStart w:id="48" w:name="CCDB_110a"/>
      <w:r w:rsidR="00845515" w:rsidRPr="00187E9B">
        <w:rPr>
          <w:lang w:val="en-US" w:eastAsia="en-US"/>
        </w:rPr>
        <w:t>CCDB_110</w:t>
      </w:r>
      <w:bookmarkEnd w:id="48"/>
      <w:r w:rsidRPr="00187E9B">
        <w:rPr>
          <w:lang w:val="en-US" w:eastAsia="en-US"/>
        </w:rPr>
        <w:t xml:space="preserve">) that can be assigned to various database entities, like </w:t>
      </w:r>
      <w:r w:rsidRPr="00187E9B">
        <w:rPr>
          <w:rFonts w:ascii="Consolas" w:hAnsi="Consolas" w:cs="Consolas"/>
          <w:lang w:val="en-US" w:eastAsia="en-US"/>
        </w:rPr>
        <w:t>container</w:t>
      </w:r>
      <w:r w:rsidRPr="00187E9B">
        <w:rPr>
          <w:lang w:val="en-US" w:eastAsia="en-US"/>
        </w:rPr>
        <w:t xml:space="preserve">, </w:t>
      </w:r>
      <w:r w:rsidR="001B3C53" w:rsidRPr="00187E9B">
        <w:rPr>
          <w:rFonts w:ascii="Consolas" w:hAnsi="Consolas" w:cs="Consolas"/>
          <w:lang w:val="en-US" w:eastAsia="en-US"/>
        </w:rPr>
        <w:t>installation slot</w:t>
      </w:r>
      <w:r w:rsidR="001B3C53" w:rsidRPr="00187E9B">
        <w:rPr>
          <w:lang w:val="en-US" w:eastAsia="en-US"/>
        </w:rPr>
        <w:t xml:space="preserve">, </w:t>
      </w:r>
      <w:r w:rsidRPr="00187E9B">
        <w:rPr>
          <w:rFonts w:ascii="Consolas" w:hAnsi="Consolas" w:cs="Consolas"/>
          <w:lang w:val="en-US" w:eastAsia="en-US"/>
        </w:rPr>
        <w:t>device type</w:t>
      </w:r>
      <w:r w:rsidRPr="00187E9B">
        <w:rPr>
          <w:lang w:val="en-US" w:eastAsia="en-US"/>
        </w:rPr>
        <w:t xml:space="preserve"> and </w:t>
      </w:r>
      <w:r w:rsidRPr="00187E9B">
        <w:rPr>
          <w:rFonts w:ascii="Consolas" w:hAnsi="Consolas" w:cs="Consolas"/>
          <w:lang w:val="en-US" w:eastAsia="en-US"/>
        </w:rPr>
        <w:t>device instance</w:t>
      </w:r>
      <w:r w:rsidRPr="00187E9B">
        <w:rPr>
          <w:lang w:val="en-US" w:eastAsia="en-US"/>
        </w:rPr>
        <w:t xml:space="preserve">. Each property </w:t>
      </w:r>
      <w:r w:rsidR="00D914E9" w:rsidRPr="00187E9B">
        <w:rPr>
          <w:lang w:val="en-US" w:eastAsia="en-US"/>
        </w:rPr>
        <w:t>definition has:</w:t>
      </w:r>
    </w:p>
    <w:p w14:paraId="3F06CD41" w14:textId="77777777" w:rsidR="00D914E9" w:rsidRPr="00187E9B" w:rsidRDefault="00D914E9" w:rsidP="00E36543">
      <w:pPr>
        <w:pStyle w:val="ListParagraph"/>
        <w:numPr>
          <w:ilvl w:val="0"/>
          <w:numId w:val="19"/>
        </w:numPr>
        <w:rPr>
          <w:lang w:val="en-US" w:eastAsia="en-US"/>
        </w:rPr>
      </w:pPr>
      <w:r w:rsidRPr="00187E9B">
        <w:rPr>
          <w:lang w:val="en-US" w:eastAsia="en-US"/>
        </w:rPr>
        <w:t>Name</w:t>
      </w:r>
    </w:p>
    <w:p w14:paraId="02FCFED9" w14:textId="77777777" w:rsidR="00D914E9" w:rsidRPr="00187E9B" w:rsidRDefault="00D914E9" w:rsidP="00E36543">
      <w:pPr>
        <w:pStyle w:val="ListParagraph"/>
        <w:numPr>
          <w:ilvl w:val="0"/>
          <w:numId w:val="19"/>
        </w:numPr>
        <w:rPr>
          <w:lang w:val="en-US" w:eastAsia="en-US"/>
        </w:rPr>
      </w:pPr>
      <w:r w:rsidRPr="00187E9B">
        <w:rPr>
          <w:lang w:val="en-US" w:eastAsia="en-US"/>
        </w:rPr>
        <w:t>Description</w:t>
      </w:r>
    </w:p>
    <w:p w14:paraId="3EC98234" w14:textId="77777777" w:rsidR="00D914E9" w:rsidRPr="00187E9B" w:rsidRDefault="00D914E9" w:rsidP="00E36543">
      <w:pPr>
        <w:pStyle w:val="ListParagraph"/>
        <w:numPr>
          <w:ilvl w:val="0"/>
          <w:numId w:val="19"/>
        </w:numPr>
        <w:rPr>
          <w:lang w:val="en-US" w:eastAsia="en-US"/>
        </w:rPr>
      </w:pPr>
      <w:r w:rsidRPr="00187E9B">
        <w:rPr>
          <w:lang w:val="en-US" w:eastAsia="en-US"/>
        </w:rPr>
        <w:t>Data type</w:t>
      </w:r>
    </w:p>
    <w:p w14:paraId="5394E7A6" w14:textId="77777777" w:rsidR="00D914E9" w:rsidRPr="00187E9B" w:rsidRDefault="00D914E9" w:rsidP="00E36543">
      <w:pPr>
        <w:pStyle w:val="ListParagraph"/>
        <w:numPr>
          <w:ilvl w:val="0"/>
          <w:numId w:val="19"/>
        </w:numPr>
        <w:rPr>
          <w:lang w:val="en-US" w:eastAsia="en-US"/>
        </w:rPr>
      </w:pPr>
      <w:r w:rsidRPr="00187E9B">
        <w:rPr>
          <w:lang w:val="en-US" w:eastAsia="en-US"/>
        </w:rPr>
        <w:t>Unit (optional)</w:t>
      </w:r>
    </w:p>
    <w:p w14:paraId="01E546D4" w14:textId="361456D7" w:rsidR="005969EC" w:rsidRPr="00187E9B" w:rsidRDefault="002008C0" w:rsidP="00E36543">
      <w:pPr>
        <w:pStyle w:val="ListParagraph"/>
        <w:numPr>
          <w:ilvl w:val="0"/>
          <w:numId w:val="19"/>
        </w:numPr>
        <w:rPr>
          <w:lang w:val="en-US" w:eastAsia="en-US"/>
        </w:rPr>
      </w:pPr>
      <w:r w:rsidRPr="00187E9B">
        <w:rPr>
          <w:lang w:val="en-US" w:eastAsia="en-US"/>
        </w:rPr>
        <w:t xml:space="preserve">Uniqueness </w:t>
      </w:r>
      <w:r w:rsidR="00F476D1" w:rsidRPr="00187E9B">
        <w:rPr>
          <w:lang w:val="en-US" w:eastAsia="en-US"/>
        </w:rPr>
        <w:t>(see below)</w:t>
      </w:r>
    </w:p>
    <w:p w14:paraId="78DA2DFB" w14:textId="028D57AE" w:rsidR="009F2FEF" w:rsidRPr="00187E9B" w:rsidRDefault="00D914E9" w:rsidP="001F5B00">
      <w:pPr>
        <w:rPr>
          <w:lang w:val="en-US" w:eastAsia="en-US"/>
        </w:rPr>
      </w:pPr>
      <w:r w:rsidRPr="00187E9B">
        <w:rPr>
          <w:lang w:val="en-US" w:eastAsia="en-US"/>
        </w:rPr>
        <w:t xml:space="preserve">The </w:t>
      </w:r>
      <w:r w:rsidR="00C579D6" w:rsidRPr="00187E9B">
        <w:rPr>
          <w:lang w:val="en-US" w:eastAsia="en-US"/>
        </w:rPr>
        <w:t xml:space="preserve">data type of the property will be one of </w:t>
      </w:r>
      <w:r w:rsidR="009F2FEF" w:rsidRPr="00187E9B">
        <w:rPr>
          <w:lang w:val="en-US" w:eastAsia="en-US"/>
        </w:rPr>
        <w:t>the following basic data types:</w:t>
      </w:r>
    </w:p>
    <w:p w14:paraId="6522F1D0" w14:textId="77777777" w:rsidR="009F2FEF" w:rsidRPr="00187E9B" w:rsidRDefault="009F2FEF" w:rsidP="00E36543">
      <w:pPr>
        <w:pStyle w:val="ListParagraph"/>
        <w:numPr>
          <w:ilvl w:val="0"/>
          <w:numId w:val="10"/>
        </w:numPr>
        <w:rPr>
          <w:lang w:val="en-US" w:eastAsia="en-US"/>
        </w:rPr>
      </w:pPr>
      <w:r w:rsidRPr="00187E9B">
        <w:rPr>
          <w:lang w:val="en-US" w:eastAsia="en-US"/>
        </w:rPr>
        <w:t>Integer number</w:t>
      </w:r>
    </w:p>
    <w:p w14:paraId="08A3ADAE" w14:textId="77777777" w:rsidR="009F2FEF" w:rsidRPr="00187E9B" w:rsidRDefault="009F2FEF" w:rsidP="00E36543">
      <w:pPr>
        <w:pStyle w:val="ListParagraph"/>
        <w:numPr>
          <w:ilvl w:val="0"/>
          <w:numId w:val="10"/>
        </w:numPr>
        <w:rPr>
          <w:lang w:val="en-US" w:eastAsia="en-US"/>
        </w:rPr>
      </w:pPr>
      <w:r w:rsidRPr="00187E9B">
        <w:rPr>
          <w:lang w:val="en-US" w:eastAsia="en-US"/>
        </w:rPr>
        <w:t>Double precision floating point</w:t>
      </w:r>
    </w:p>
    <w:p w14:paraId="0A4A9C05" w14:textId="77777777" w:rsidR="009F2FEF" w:rsidRPr="00187E9B" w:rsidRDefault="009F2FEF" w:rsidP="00E36543">
      <w:pPr>
        <w:pStyle w:val="ListParagraph"/>
        <w:numPr>
          <w:ilvl w:val="0"/>
          <w:numId w:val="10"/>
        </w:numPr>
        <w:rPr>
          <w:lang w:val="en-US" w:eastAsia="en-US"/>
        </w:rPr>
      </w:pPr>
      <w:r w:rsidRPr="00187E9B">
        <w:rPr>
          <w:lang w:val="en-US" w:eastAsia="en-US"/>
        </w:rPr>
        <w:t>String of characters (text)</w:t>
      </w:r>
    </w:p>
    <w:p w14:paraId="6B501AF2" w14:textId="77777777" w:rsidR="00936525" w:rsidRPr="00187E9B" w:rsidRDefault="00936525" w:rsidP="00E36543">
      <w:pPr>
        <w:pStyle w:val="ListParagraph"/>
        <w:numPr>
          <w:ilvl w:val="0"/>
          <w:numId w:val="10"/>
        </w:numPr>
        <w:rPr>
          <w:lang w:val="en-US" w:eastAsia="en-US"/>
        </w:rPr>
      </w:pPr>
      <w:r w:rsidRPr="00187E9B">
        <w:rPr>
          <w:lang w:val="en-US" w:eastAsia="en-US"/>
        </w:rPr>
        <w:t>Date and</w:t>
      </w:r>
      <w:r w:rsidR="000E430F" w:rsidRPr="00187E9B">
        <w:rPr>
          <w:lang w:val="en-US" w:eastAsia="en-US"/>
        </w:rPr>
        <w:t xml:space="preserve"> time</w:t>
      </w:r>
    </w:p>
    <w:p w14:paraId="7B26996A" w14:textId="77777777" w:rsidR="009F2FEF" w:rsidRPr="00187E9B" w:rsidRDefault="00A94C63" w:rsidP="00E36543">
      <w:pPr>
        <w:pStyle w:val="ListParagraph"/>
        <w:numPr>
          <w:ilvl w:val="0"/>
          <w:numId w:val="10"/>
        </w:numPr>
        <w:rPr>
          <w:lang w:val="en-US" w:eastAsia="en-US"/>
        </w:rPr>
      </w:pPr>
      <w:r w:rsidRPr="00187E9B">
        <w:rPr>
          <w:lang w:val="en-US" w:eastAsia="en-US"/>
        </w:rPr>
        <w:t>URL (string of characters which is known to contain URL)</w:t>
      </w:r>
    </w:p>
    <w:p w14:paraId="12D8801B" w14:textId="77777777" w:rsidR="00A94C63" w:rsidRPr="00187E9B" w:rsidRDefault="00A94C63" w:rsidP="00E36543">
      <w:pPr>
        <w:pStyle w:val="ListParagraph"/>
        <w:numPr>
          <w:ilvl w:val="0"/>
          <w:numId w:val="10"/>
        </w:numPr>
        <w:rPr>
          <w:lang w:val="en-US" w:eastAsia="en-US"/>
        </w:rPr>
      </w:pPr>
      <w:r w:rsidRPr="00187E9B">
        <w:rPr>
          <w:lang w:val="en-US" w:eastAsia="en-US"/>
        </w:rPr>
        <w:t>Vector of integer numbers (1D array)</w:t>
      </w:r>
    </w:p>
    <w:p w14:paraId="16B74462" w14:textId="77777777" w:rsidR="00A94C63" w:rsidRPr="00187E9B" w:rsidRDefault="00A94C63" w:rsidP="00E36543">
      <w:pPr>
        <w:pStyle w:val="ListParagraph"/>
        <w:numPr>
          <w:ilvl w:val="0"/>
          <w:numId w:val="10"/>
        </w:numPr>
        <w:rPr>
          <w:lang w:val="en-US" w:eastAsia="en-US"/>
        </w:rPr>
      </w:pPr>
      <w:r w:rsidRPr="00187E9B">
        <w:rPr>
          <w:lang w:val="en-US" w:eastAsia="en-US"/>
        </w:rPr>
        <w:t>Vector of double precision numbers (1D array)</w:t>
      </w:r>
    </w:p>
    <w:p w14:paraId="0FC71C67" w14:textId="5A76202F" w:rsidR="00164AA7" w:rsidRPr="00187E9B" w:rsidRDefault="00877958" w:rsidP="00E36543">
      <w:pPr>
        <w:pStyle w:val="ListParagraph"/>
        <w:numPr>
          <w:ilvl w:val="0"/>
          <w:numId w:val="10"/>
        </w:numPr>
        <w:rPr>
          <w:lang w:val="en-US" w:eastAsia="en-US"/>
        </w:rPr>
      </w:pPr>
      <w:r w:rsidRPr="00187E9B">
        <w:rPr>
          <w:lang w:val="en-US" w:eastAsia="en-US"/>
        </w:rPr>
        <w:t xml:space="preserve">List </w:t>
      </w:r>
      <w:r w:rsidR="00164AA7" w:rsidRPr="00187E9B">
        <w:rPr>
          <w:lang w:val="en-US" w:eastAsia="en-US"/>
        </w:rPr>
        <w:t>of strings</w:t>
      </w:r>
      <w:r w:rsidRPr="00187E9B">
        <w:rPr>
          <w:lang w:val="en-US" w:eastAsia="en-US"/>
        </w:rPr>
        <w:t xml:space="preserve"> (1D array)</w:t>
      </w:r>
    </w:p>
    <w:p w14:paraId="649942C1" w14:textId="77777777" w:rsidR="00A94C63" w:rsidRPr="00187E9B" w:rsidRDefault="00A94C63" w:rsidP="00E36543">
      <w:pPr>
        <w:pStyle w:val="ListParagraph"/>
        <w:numPr>
          <w:ilvl w:val="0"/>
          <w:numId w:val="10"/>
        </w:numPr>
        <w:rPr>
          <w:lang w:val="en-US" w:eastAsia="en-US"/>
        </w:rPr>
      </w:pPr>
      <w:r w:rsidRPr="00187E9B">
        <w:rPr>
          <w:lang w:val="en-US" w:eastAsia="en-US"/>
        </w:rPr>
        <w:t>Table of double precision numbers (2D array)</w:t>
      </w:r>
    </w:p>
    <w:p w14:paraId="540E44B8" w14:textId="2442AF21" w:rsidR="00C579D6" w:rsidRPr="00187E9B" w:rsidRDefault="000B2819" w:rsidP="00E36543">
      <w:pPr>
        <w:pStyle w:val="ListParagraph"/>
        <w:numPr>
          <w:ilvl w:val="0"/>
          <w:numId w:val="10"/>
        </w:numPr>
        <w:rPr>
          <w:lang w:val="en-US" w:eastAsia="en-US"/>
        </w:rPr>
      </w:pPr>
      <w:r w:rsidRPr="00187E9B">
        <w:rPr>
          <w:lang w:val="en-US" w:eastAsia="en-US"/>
        </w:rPr>
        <w:t>User defined enumerations</w:t>
      </w:r>
    </w:p>
    <w:p w14:paraId="6FEB7B6D" w14:textId="77777777" w:rsidR="0097788B" w:rsidRPr="00187E9B" w:rsidRDefault="005F0904" w:rsidP="009E7E04">
      <w:pPr>
        <w:rPr>
          <w:lang w:val="en-US" w:eastAsia="en-US"/>
        </w:rPr>
      </w:pPr>
      <w:r w:rsidRPr="00187E9B">
        <w:rPr>
          <w:lang w:val="en-US" w:eastAsia="en-US"/>
        </w:rPr>
        <w:t xml:space="preserve">For </w:t>
      </w:r>
      <w:r w:rsidR="001F0E3D" w:rsidRPr="00187E9B">
        <w:rPr>
          <w:lang w:val="en-US" w:eastAsia="en-US"/>
        </w:rPr>
        <w:t xml:space="preserve">storing </w:t>
      </w:r>
      <w:r w:rsidRPr="00187E9B">
        <w:rPr>
          <w:lang w:val="en-US" w:eastAsia="en-US"/>
        </w:rPr>
        <w:t xml:space="preserve">tables (2D arrays) </w:t>
      </w:r>
      <w:r w:rsidR="001F0E3D" w:rsidRPr="00187E9B">
        <w:rPr>
          <w:lang w:val="en-US" w:eastAsia="en-US"/>
        </w:rPr>
        <w:t xml:space="preserve">the application will use </w:t>
      </w:r>
      <w:r w:rsidR="00E2588C" w:rsidRPr="00187E9B">
        <w:rPr>
          <w:lang w:val="en-US" w:eastAsia="en-US"/>
        </w:rPr>
        <w:t>SEDS table</w:t>
      </w:r>
      <w:r w:rsidR="001F0E3D" w:rsidRPr="00187E9B">
        <w:rPr>
          <w:lang w:val="en-US" w:eastAsia="en-US"/>
        </w:rPr>
        <w:t xml:space="preserve"> data type, which will be stored in th</w:t>
      </w:r>
      <w:r w:rsidR="009E7E04" w:rsidRPr="00187E9B">
        <w:rPr>
          <w:lang w:val="en-US" w:eastAsia="en-US"/>
        </w:rPr>
        <w:t>e database in a serialized form.</w:t>
      </w:r>
    </w:p>
    <w:p w14:paraId="3805C6ED" w14:textId="4554503F" w:rsidR="00F5298E" w:rsidRPr="00187E9B" w:rsidRDefault="00F5298E" w:rsidP="009E7E04">
      <w:pPr>
        <w:rPr>
          <w:lang w:val="en-US" w:eastAsia="en-US"/>
        </w:rPr>
      </w:pPr>
      <w:r w:rsidRPr="00187E9B">
        <w:rPr>
          <w:lang w:val="en-US" w:eastAsia="en-US"/>
        </w:rPr>
        <w:lastRenderedPageBreak/>
        <w:t xml:space="preserve">The property can be associated with </w:t>
      </w:r>
      <w:r w:rsidR="002008C0" w:rsidRPr="00187E9B">
        <w:rPr>
          <w:lang w:val="en-US" w:eastAsia="en-US"/>
        </w:rPr>
        <w:t xml:space="preserve">following </w:t>
      </w:r>
      <w:r w:rsidRPr="00187E9B">
        <w:rPr>
          <w:lang w:val="en-US" w:eastAsia="en-US"/>
        </w:rPr>
        <w:t>types of entities in the database:</w:t>
      </w:r>
    </w:p>
    <w:p w14:paraId="6C644724" w14:textId="0B1155F2" w:rsidR="00F5298E" w:rsidRPr="00187E9B" w:rsidRDefault="00F5298E" w:rsidP="00E36543">
      <w:pPr>
        <w:pStyle w:val="ListParagraph"/>
        <w:numPr>
          <w:ilvl w:val="0"/>
          <w:numId w:val="32"/>
        </w:numPr>
        <w:rPr>
          <w:lang w:val="en-US" w:eastAsia="en-US"/>
        </w:rPr>
      </w:pPr>
      <w:r w:rsidRPr="00187E9B">
        <w:rPr>
          <w:lang w:val="en-US" w:eastAsia="en-US"/>
        </w:rPr>
        <w:t>Device type</w:t>
      </w:r>
    </w:p>
    <w:p w14:paraId="1FAB54DB" w14:textId="77777777" w:rsidR="00052426" w:rsidRPr="00187E9B" w:rsidRDefault="00052426" w:rsidP="00E36543">
      <w:pPr>
        <w:pStyle w:val="ListParagraph"/>
        <w:numPr>
          <w:ilvl w:val="0"/>
          <w:numId w:val="32"/>
        </w:numPr>
        <w:rPr>
          <w:lang w:val="en-US" w:eastAsia="en-US"/>
        </w:rPr>
      </w:pPr>
      <w:r w:rsidRPr="00187E9B">
        <w:rPr>
          <w:lang w:val="en-US" w:eastAsia="en-US"/>
        </w:rPr>
        <w:t>Container</w:t>
      </w:r>
    </w:p>
    <w:p w14:paraId="47FB3447" w14:textId="4373E937" w:rsidR="00F5298E" w:rsidRPr="00187E9B" w:rsidRDefault="00052426" w:rsidP="00E36543">
      <w:pPr>
        <w:pStyle w:val="ListParagraph"/>
        <w:numPr>
          <w:ilvl w:val="0"/>
          <w:numId w:val="32"/>
        </w:numPr>
        <w:rPr>
          <w:lang w:val="en-US" w:eastAsia="en-US"/>
        </w:rPr>
      </w:pPr>
      <w:r w:rsidRPr="00187E9B">
        <w:rPr>
          <w:lang w:val="en-US" w:eastAsia="en-US"/>
        </w:rPr>
        <w:t>I</w:t>
      </w:r>
      <w:r w:rsidR="00F5298E" w:rsidRPr="00187E9B">
        <w:rPr>
          <w:lang w:val="en-US" w:eastAsia="en-US"/>
        </w:rPr>
        <w:t>nstallation slot</w:t>
      </w:r>
    </w:p>
    <w:p w14:paraId="331AE9B3" w14:textId="5309F464" w:rsidR="00F5298E" w:rsidRPr="00187E9B" w:rsidRDefault="00F5298E" w:rsidP="00E36543">
      <w:pPr>
        <w:pStyle w:val="ListParagraph"/>
        <w:numPr>
          <w:ilvl w:val="0"/>
          <w:numId w:val="32"/>
        </w:numPr>
        <w:rPr>
          <w:lang w:val="en-US" w:eastAsia="en-US"/>
        </w:rPr>
      </w:pPr>
      <w:r w:rsidRPr="00187E9B">
        <w:rPr>
          <w:lang w:val="en-US" w:eastAsia="en-US"/>
        </w:rPr>
        <w:t>Device instance</w:t>
      </w:r>
    </w:p>
    <w:p w14:paraId="2FCFD422" w14:textId="305E18F9" w:rsidR="00F5298E" w:rsidRPr="00187E9B" w:rsidRDefault="00F5298E" w:rsidP="00E36543">
      <w:pPr>
        <w:pStyle w:val="ListParagraph"/>
        <w:numPr>
          <w:ilvl w:val="0"/>
          <w:numId w:val="32"/>
        </w:numPr>
        <w:rPr>
          <w:lang w:val="en-US" w:eastAsia="en-US"/>
        </w:rPr>
      </w:pPr>
      <w:r w:rsidRPr="00187E9B">
        <w:rPr>
          <w:lang w:val="en-US" w:eastAsia="en-US"/>
        </w:rPr>
        <w:t>Alignment record</w:t>
      </w:r>
    </w:p>
    <w:p w14:paraId="417B1DFD" w14:textId="5E89FCCF" w:rsidR="009D5CDD" w:rsidRPr="00187E9B" w:rsidRDefault="009E7E04" w:rsidP="005F0904">
      <w:pPr>
        <w:rPr>
          <w:lang w:val="en-US" w:eastAsia="en-US"/>
        </w:rPr>
      </w:pPr>
      <w:r w:rsidRPr="00187E9B">
        <w:rPr>
          <w:lang w:val="en-US" w:eastAsia="en-US"/>
        </w:rPr>
        <w:t>E</w:t>
      </w:r>
      <w:r w:rsidR="009D5CDD" w:rsidRPr="00187E9B">
        <w:rPr>
          <w:lang w:val="en-US" w:eastAsia="en-US"/>
        </w:rPr>
        <w:t>ach property value is stored in the database as a SEDS value in the serialized form.</w:t>
      </w:r>
    </w:p>
    <w:p w14:paraId="46F46F1A" w14:textId="028ED62F" w:rsidR="00243B11" w:rsidRPr="00187E9B" w:rsidRDefault="002008C0" w:rsidP="005F0904">
      <w:pPr>
        <w:rPr>
          <w:lang w:val="en-US" w:eastAsia="en-US"/>
        </w:rPr>
      </w:pPr>
      <w:r w:rsidRPr="00187E9B">
        <w:rPr>
          <w:lang w:val="en-US" w:eastAsia="en-US"/>
        </w:rPr>
        <w:t>The uniqueness field specifies how the business layer checks whether the property value is allowed. The possible values for uniqueness field are:</w:t>
      </w:r>
    </w:p>
    <w:p w14:paraId="1B29FEF8" w14:textId="3DC8652D" w:rsidR="002008C0" w:rsidRPr="00187E9B" w:rsidRDefault="002008C0" w:rsidP="008F7B88">
      <w:pPr>
        <w:pStyle w:val="ListParagraph"/>
        <w:numPr>
          <w:ilvl w:val="0"/>
          <w:numId w:val="37"/>
        </w:numPr>
        <w:rPr>
          <w:lang w:val="en-US" w:eastAsia="en-US"/>
        </w:rPr>
      </w:pPr>
      <w:r w:rsidRPr="00187E9B">
        <w:rPr>
          <w:lang w:val="en-US" w:eastAsia="en-US"/>
        </w:rPr>
        <w:t>None (the value of the property is not checked)</w:t>
      </w:r>
    </w:p>
    <w:p w14:paraId="16D9D4E0" w14:textId="6A724975" w:rsidR="002008C0" w:rsidRPr="00187E9B" w:rsidRDefault="002008C0" w:rsidP="008F7B88">
      <w:pPr>
        <w:pStyle w:val="ListParagraph"/>
        <w:numPr>
          <w:ilvl w:val="0"/>
          <w:numId w:val="37"/>
        </w:numPr>
        <w:rPr>
          <w:lang w:val="en-US" w:eastAsia="en-US"/>
        </w:rPr>
      </w:pPr>
      <w:r w:rsidRPr="00187E9B">
        <w:rPr>
          <w:lang w:val="en-US" w:eastAsia="en-US"/>
        </w:rPr>
        <w:t>Device type (no installation slots or devices of the same data type can have the same value of this property)</w:t>
      </w:r>
    </w:p>
    <w:p w14:paraId="67E58027" w14:textId="65FEC238" w:rsidR="002008C0" w:rsidRPr="00187E9B" w:rsidRDefault="002008C0" w:rsidP="008F7B88">
      <w:pPr>
        <w:pStyle w:val="ListParagraph"/>
        <w:numPr>
          <w:ilvl w:val="0"/>
          <w:numId w:val="37"/>
        </w:numPr>
        <w:rPr>
          <w:lang w:val="en-US" w:eastAsia="en-US"/>
        </w:rPr>
      </w:pPr>
      <w:r w:rsidRPr="00187E9B">
        <w:rPr>
          <w:lang w:val="en-US" w:eastAsia="en-US"/>
        </w:rPr>
        <w:t>Universal (no other entity in the database can have the same value of this property)</w:t>
      </w:r>
    </w:p>
    <w:p w14:paraId="4A318692" w14:textId="33BC7B36" w:rsidR="006C0595" w:rsidRPr="00187E9B" w:rsidRDefault="006C0595" w:rsidP="006C0595">
      <w:pPr>
        <w:rPr>
          <w:lang w:val="en-US" w:eastAsia="en-US"/>
        </w:rPr>
      </w:pPr>
      <w:r w:rsidRPr="00187E9B">
        <w:rPr>
          <w:lang w:val="en-US" w:eastAsia="en-US"/>
        </w:rPr>
        <w:t>These checks are performed when the user tries to set the value of the property.</w:t>
      </w:r>
    </w:p>
    <w:p w14:paraId="670EDAC9" w14:textId="28E8E6EC" w:rsidR="005F6935" w:rsidRPr="00187E9B" w:rsidRDefault="005F6935" w:rsidP="005F0904">
      <w:pPr>
        <w:rPr>
          <w:lang w:val="en-US" w:eastAsia="en-US"/>
        </w:rPr>
      </w:pPr>
      <w:r w:rsidRPr="00187E9B">
        <w:rPr>
          <w:lang w:val="en-US" w:eastAsia="en-US"/>
        </w:rPr>
        <w:t>When deleting the property definition the CCDB application must check whether the property definition is used in any property value or in any device type a</w:t>
      </w:r>
      <w:r w:rsidR="0028475D" w:rsidRPr="00187E9B">
        <w:rPr>
          <w:lang w:val="en-US" w:eastAsia="en-US"/>
        </w:rPr>
        <w:t>s a device type property defini</w:t>
      </w:r>
      <w:r w:rsidRPr="00187E9B">
        <w:rPr>
          <w:lang w:val="en-US" w:eastAsia="en-US"/>
        </w:rPr>
        <w:t>tion.</w:t>
      </w:r>
      <w:r w:rsidR="00601319" w:rsidRPr="00187E9B">
        <w:rPr>
          <w:lang w:val="en-US" w:eastAsia="en-US"/>
        </w:rPr>
        <w:t xml:space="preserve"> If yes, deletion has to fail.</w:t>
      </w:r>
    </w:p>
    <w:p w14:paraId="0EBE8D64" w14:textId="4F77D3F8" w:rsidR="008E6533" w:rsidRPr="00187E9B" w:rsidRDefault="003D346E" w:rsidP="003D346E">
      <w:pPr>
        <w:pStyle w:val="Heading4"/>
        <w:rPr>
          <w:lang w:val="en-US"/>
        </w:rPr>
      </w:pPr>
      <w:bookmarkStart w:id="49" w:name="_Ref394568668"/>
      <w:bookmarkStart w:id="50" w:name="_Toc456854620"/>
      <w:r w:rsidRPr="00187E9B">
        <w:rPr>
          <w:lang w:val="en-US"/>
        </w:rPr>
        <w:t>Containers</w:t>
      </w:r>
      <w:r w:rsidR="001F0E3D" w:rsidRPr="00187E9B">
        <w:rPr>
          <w:lang w:val="en-US"/>
        </w:rPr>
        <w:t xml:space="preserve"> and </w:t>
      </w:r>
      <w:r w:rsidR="006D2607" w:rsidRPr="00187E9B">
        <w:rPr>
          <w:lang w:val="en-US"/>
        </w:rPr>
        <w:t>I</w:t>
      </w:r>
      <w:r w:rsidR="001F0E3D" w:rsidRPr="00187E9B">
        <w:rPr>
          <w:lang w:val="en-US"/>
        </w:rPr>
        <w:t xml:space="preserve">nstallation </w:t>
      </w:r>
      <w:r w:rsidR="006D2607" w:rsidRPr="00187E9B">
        <w:rPr>
          <w:lang w:val="en-US"/>
        </w:rPr>
        <w:t>S</w:t>
      </w:r>
      <w:r w:rsidR="001F0E3D" w:rsidRPr="00187E9B">
        <w:rPr>
          <w:lang w:val="en-US"/>
        </w:rPr>
        <w:t>lots</w:t>
      </w:r>
      <w:bookmarkEnd w:id="49"/>
      <w:bookmarkEnd w:id="50"/>
    </w:p>
    <w:p w14:paraId="2FF608DF" w14:textId="33E78BF6" w:rsidR="003C58EA" w:rsidRPr="00187E9B" w:rsidRDefault="00F31B60" w:rsidP="0097788B">
      <w:pPr>
        <w:keepNext/>
        <w:rPr>
          <w:lang w:val="en-US"/>
        </w:rPr>
      </w:pPr>
      <w:r w:rsidRPr="00187E9B">
        <w:rPr>
          <w:noProof/>
          <w:lang w:val="en-US" w:eastAsia="en-US"/>
        </w:rPr>
        <w:drawing>
          <wp:inline distT="0" distB="0" distL="0" distR="0" wp14:anchorId="54F119CF" wp14:editId="213CE8E2">
            <wp:extent cx="5759450" cy="3816985"/>
            <wp:effectExtent l="19050" t="19050" r="1270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816985"/>
                    </a:xfrm>
                    <a:prstGeom prst="rect">
                      <a:avLst/>
                    </a:prstGeom>
                    <a:ln>
                      <a:solidFill>
                        <a:schemeClr val="bg1">
                          <a:lumMod val="50000"/>
                        </a:schemeClr>
                      </a:solidFill>
                    </a:ln>
                  </pic:spPr>
                </pic:pic>
              </a:graphicData>
            </a:graphic>
          </wp:inline>
        </w:drawing>
      </w:r>
    </w:p>
    <w:p w14:paraId="15602720" w14:textId="21317C15" w:rsidR="003C58EA" w:rsidRPr="00187E9B" w:rsidRDefault="003C58EA" w:rsidP="0097788B">
      <w:pPr>
        <w:pStyle w:val="Caption"/>
        <w:rPr>
          <w:lang w:val="en-US" w:eastAsia="en-US"/>
        </w:rPr>
      </w:pPr>
      <w:bookmarkStart w:id="51" w:name="_Toc456854687"/>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6</w:t>
      </w:r>
      <w:r w:rsidRPr="00187E9B">
        <w:rPr>
          <w:lang w:val="en-US"/>
        </w:rPr>
        <w:fldChar w:fldCharType="end"/>
      </w:r>
      <w:r w:rsidRPr="00187E9B">
        <w:rPr>
          <w:lang w:val="en-US"/>
        </w:rPr>
        <w:tab/>
        <w:t>OM detail: Slot entity (containers and installation slots)</w:t>
      </w:r>
      <w:r w:rsidR="00B2036C" w:rsidRPr="00187E9B">
        <w:rPr>
          <w:lang w:val="en-US"/>
        </w:rPr>
        <w:t xml:space="preserve"> (</w:t>
      </w:r>
      <w:bookmarkStart w:id="52" w:name="CCDB_050"/>
      <w:r w:rsidR="00B2036C" w:rsidRPr="00187E9B">
        <w:rPr>
          <w:lang w:val="en-US"/>
        </w:rPr>
        <w:t>CCDB_050</w:t>
      </w:r>
      <w:bookmarkEnd w:id="52"/>
      <w:r w:rsidR="00B2036C" w:rsidRPr="00187E9B">
        <w:rPr>
          <w:lang w:val="en-US"/>
        </w:rPr>
        <w:t>)</w:t>
      </w:r>
      <w:bookmarkEnd w:id="51"/>
    </w:p>
    <w:p w14:paraId="3F42ED3A" w14:textId="6EC8A513" w:rsidR="008E6533" w:rsidRPr="00187E9B" w:rsidRDefault="003D346E" w:rsidP="008E6533">
      <w:pPr>
        <w:rPr>
          <w:lang w:val="en-US" w:eastAsia="en-US"/>
        </w:rPr>
      </w:pPr>
      <w:r w:rsidRPr="00187E9B">
        <w:rPr>
          <w:lang w:val="en-US" w:eastAsia="en-US"/>
        </w:rPr>
        <w:lastRenderedPageBreak/>
        <w:t xml:space="preserve">Containers are database entities that contain other containers or </w:t>
      </w:r>
      <w:r w:rsidR="00255F9E" w:rsidRPr="00187E9B">
        <w:rPr>
          <w:lang w:val="en-US" w:eastAsia="en-US"/>
        </w:rPr>
        <w:t>installation slots</w:t>
      </w:r>
      <w:r w:rsidRPr="00187E9B">
        <w:rPr>
          <w:lang w:val="en-US" w:eastAsia="en-US"/>
        </w:rPr>
        <w:t>. The containers are purely user defined and can be either logical or physical. Examples are:</w:t>
      </w:r>
    </w:p>
    <w:p w14:paraId="7A139A71" w14:textId="7B70358C" w:rsidR="003D346E" w:rsidRPr="00187E9B" w:rsidRDefault="003D346E" w:rsidP="00E36543">
      <w:pPr>
        <w:pStyle w:val="ListParagraph"/>
        <w:numPr>
          <w:ilvl w:val="0"/>
          <w:numId w:val="22"/>
        </w:numPr>
        <w:rPr>
          <w:lang w:val="en-US" w:eastAsia="en-US"/>
        </w:rPr>
      </w:pPr>
      <w:r w:rsidRPr="00187E9B">
        <w:rPr>
          <w:lang w:val="en-US" w:eastAsia="en-US"/>
        </w:rPr>
        <w:t>System</w:t>
      </w:r>
    </w:p>
    <w:p w14:paraId="62ABFF5B" w14:textId="6D4D6F00" w:rsidR="003D346E" w:rsidRPr="00187E9B" w:rsidRDefault="003D346E" w:rsidP="00E36543">
      <w:pPr>
        <w:pStyle w:val="ListParagraph"/>
        <w:numPr>
          <w:ilvl w:val="0"/>
          <w:numId w:val="22"/>
        </w:numPr>
        <w:rPr>
          <w:lang w:val="en-US" w:eastAsia="en-US"/>
        </w:rPr>
      </w:pPr>
      <w:r w:rsidRPr="00187E9B">
        <w:rPr>
          <w:lang w:val="en-US" w:eastAsia="en-US"/>
        </w:rPr>
        <w:t>Subsystem</w:t>
      </w:r>
    </w:p>
    <w:p w14:paraId="6603BFF5" w14:textId="4FACE5D3" w:rsidR="00F77A3A" w:rsidRPr="00187E9B" w:rsidRDefault="00F77A3A" w:rsidP="00E36543">
      <w:pPr>
        <w:pStyle w:val="ListParagraph"/>
        <w:numPr>
          <w:ilvl w:val="0"/>
          <w:numId w:val="22"/>
        </w:numPr>
        <w:rPr>
          <w:lang w:val="en-US" w:eastAsia="en-US"/>
        </w:rPr>
      </w:pPr>
      <w:r w:rsidRPr="00187E9B">
        <w:rPr>
          <w:lang w:val="en-US" w:eastAsia="en-US"/>
        </w:rPr>
        <w:t>Section</w:t>
      </w:r>
    </w:p>
    <w:p w14:paraId="38E819E8" w14:textId="36F9A97E" w:rsidR="00F77A3A" w:rsidRPr="00187E9B" w:rsidRDefault="00F77A3A" w:rsidP="00E36543">
      <w:pPr>
        <w:pStyle w:val="ListParagraph"/>
        <w:numPr>
          <w:ilvl w:val="0"/>
          <w:numId w:val="22"/>
        </w:numPr>
        <w:rPr>
          <w:lang w:val="en-US" w:eastAsia="en-US"/>
        </w:rPr>
      </w:pPr>
      <w:r w:rsidRPr="00187E9B">
        <w:rPr>
          <w:lang w:val="en-US" w:eastAsia="en-US"/>
        </w:rPr>
        <w:t>Group</w:t>
      </w:r>
    </w:p>
    <w:p w14:paraId="1AC346DB" w14:textId="273CC9B7" w:rsidR="003D346E" w:rsidRPr="00187E9B" w:rsidRDefault="003D346E" w:rsidP="00E36543">
      <w:pPr>
        <w:pStyle w:val="ListParagraph"/>
        <w:numPr>
          <w:ilvl w:val="0"/>
          <w:numId w:val="22"/>
        </w:numPr>
        <w:rPr>
          <w:lang w:val="en-US" w:eastAsia="en-US"/>
        </w:rPr>
      </w:pPr>
      <w:r w:rsidRPr="00187E9B">
        <w:rPr>
          <w:lang w:val="en-US" w:eastAsia="en-US"/>
        </w:rPr>
        <w:t>Building</w:t>
      </w:r>
    </w:p>
    <w:p w14:paraId="4EA83D19" w14:textId="17630FCD" w:rsidR="003D346E" w:rsidRPr="00187E9B" w:rsidRDefault="003D346E" w:rsidP="00E36543">
      <w:pPr>
        <w:pStyle w:val="ListParagraph"/>
        <w:numPr>
          <w:ilvl w:val="0"/>
          <w:numId w:val="22"/>
        </w:numPr>
        <w:rPr>
          <w:lang w:val="en-US" w:eastAsia="en-US"/>
        </w:rPr>
      </w:pPr>
      <w:r w:rsidRPr="00187E9B">
        <w:rPr>
          <w:lang w:val="en-US" w:eastAsia="en-US"/>
        </w:rPr>
        <w:t>Room</w:t>
      </w:r>
    </w:p>
    <w:p w14:paraId="3D9E812A" w14:textId="591C3055" w:rsidR="00245267" w:rsidRPr="00187E9B" w:rsidRDefault="003D346E" w:rsidP="00E36543">
      <w:pPr>
        <w:pStyle w:val="ListParagraph"/>
        <w:numPr>
          <w:ilvl w:val="0"/>
          <w:numId w:val="22"/>
        </w:numPr>
        <w:rPr>
          <w:lang w:val="en-US" w:eastAsia="en-US"/>
        </w:rPr>
      </w:pPr>
      <w:r w:rsidRPr="00187E9B">
        <w:rPr>
          <w:lang w:val="en-US" w:eastAsia="en-US"/>
        </w:rPr>
        <w:t>Rack</w:t>
      </w:r>
    </w:p>
    <w:p w14:paraId="011B8C4D" w14:textId="6D6D1EEA" w:rsidR="000B774D" w:rsidRPr="00187E9B" w:rsidRDefault="00642568" w:rsidP="000B774D">
      <w:pPr>
        <w:rPr>
          <w:lang w:val="en-US" w:eastAsia="en-US"/>
        </w:rPr>
      </w:pPr>
      <w:r w:rsidRPr="00187E9B">
        <w:rPr>
          <w:lang w:val="en-US" w:eastAsia="en-US"/>
        </w:rPr>
        <w:t>The containers can be u</w:t>
      </w:r>
      <w:r w:rsidR="008B579B" w:rsidRPr="00187E9B">
        <w:rPr>
          <w:lang w:val="en-US" w:eastAsia="en-US"/>
        </w:rPr>
        <w:t xml:space="preserve">sed as a parent or child in the </w:t>
      </w:r>
      <w:r w:rsidR="00EF120C" w:rsidRPr="00187E9B">
        <w:rPr>
          <w:rFonts w:cs="Tahoma"/>
          <w:i/>
          <w:lang w:val="en-US" w:eastAsia="en-US"/>
        </w:rPr>
        <w:t xml:space="preserve">contains </w:t>
      </w:r>
      <w:r w:rsidRPr="00187E9B">
        <w:rPr>
          <w:lang w:val="en-US" w:eastAsia="en-US"/>
        </w:rPr>
        <w:t>relationship</w:t>
      </w:r>
      <w:r w:rsidR="000B774D" w:rsidRPr="00187E9B">
        <w:rPr>
          <w:lang w:val="en-US" w:eastAsia="en-US"/>
        </w:rPr>
        <w:t xml:space="preserve"> (</w:t>
      </w:r>
      <w:bookmarkStart w:id="53" w:name="CCDB_150a"/>
      <w:r w:rsidR="000B774D" w:rsidRPr="00187E9B">
        <w:rPr>
          <w:lang w:val="en-US" w:eastAsia="en-US"/>
        </w:rPr>
        <w:t>CCDB_150</w:t>
      </w:r>
      <w:bookmarkEnd w:id="53"/>
      <w:r w:rsidR="000B774D" w:rsidRPr="00187E9B">
        <w:rPr>
          <w:lang w:val="en-US" w:eastAsia="en-US"/>
        </w:rPr>
        <w:t>)</w:t>
      </w:r>
      <w:r w:rsidRPr="00187E9B">
        <w:rPr>
          <w:lang w:val="en-US" w:eastAsia="en-US"/>
        </w:rPr>
        <w:t xml:space="preserve">. </w:t>
      </w:r>
      <w:r w:rsidR="000B774D" w:rsidRPr="00187E9B">
        <w:rPr>
          <w:lang w:val="en-US" w:eastAsia="en-US"/>
        </w:rPr>
        <w:t xml:space="preserve">The </w:t>
      </w:r>
      <w:r w:rsidR="00EF120C" w:rsidRPr="00187E9B">
        <w:rPr>
          <w:i/>
          <w:lang w:val="en-US" w:eastAsia="en-US"/>
        </w:rPr>
        <w:t>contains</w:t>
      </w:r>
      <w:r w:rsidR="00EF120C" w:rsidRPr="00187E9B">
        <w:rPr>
          <w:lang w:val="en-US" w:eastAsia="en-US"/>
        </w:rPr>
        <w:t xml:space="preserve"> </w:t>
      </w:r>
      <w:r w:rsidR="000B774D" w:rsidRPr="00187E9B">
        <w:rPr>
          <w:lang w:val="en-US" w:eastAsia="en-US"/>
        </w:rPr>
        <w:t>relationship will have two endpoints; the parent and child of a relationship. The relationship will not be strictly free, possible endpoints of the relationship</w:t>
      </w:r>
      <w:r w:rsidR="00AD7F53" w:rsidRPr="00187E9B">
        <w:rPr>
          <w:lang w:val="en-US" w:eastAsia="en-US"/>
        </w:rPr>
        <w:t xml:space="preserve"> will be dictated by the business logic and</w:t>
      </w:r>
      <w:r w:rsidR="000B774D" w:rsidRPr="00187E9B">
        <w:rPr>
          <w:lang w:val="en-US" w:eastAsia="en-US"/>
        </w:rPr>
        <w:t xml:space="preserve"> are listed in the table below.</w:t>
      </w:r>
    </w:p>
    <w:p w14:paraId="153D1E5A" w14:textId="06BE9595" w:rsidR="00F476D1" w:rsidRPr="00187E9B" w:rsidRDefault="00255F9E" w:rsidP="000B774D">
      <w:pPr>
        <w:rPr>
          <w:lang w:val="en-US" w:eastAsia="en-US"/>
        </w:rPr>
      </w:pPr>
      <w:r w:rsidRPr="00187E9B">
        <w:rPr>
          <w:lang w:val="en-US" w:eastAsia="en-US"/>
        </w:rPr>
        <w:t xml:space="preserve">The difference between a </w:t>
      </w:r>
      <w:r w:rsidRPr="00187E9B">
        <w:rPr>
          <w:i/>
          <w:lang w:val="en-US" w:eastAsia="en-US"/>
        </w:rPr>
        <w:t>container</w:t>
      </w:r>
      <w:r w:rsidRPr="00187E9B">
        <w:rPr>
          <w:lang w:val="en-US" w:eastAsia="en-US"/>
        </w:rPr>
        <w:t xml:space="preserve"> and an </w:t>
      </w:r>
      <w:r w:rsidRPr="00187E9B">
        <w:rPr>
          <w:i/>
          <w:lang w:val="en-US" w:eastAsia="en-US"/>
        </w:rPr>
        <w:t>installation slot</w:t>
      </w:r>
      <w:r w:rsidRPr="00187E9B">
        <w:rPr>
          <w:lang w:val="en-US" w:eastAsia="en-US"/>
        </w:rPr>
        <w:t xml:space="preserve"> is that for </w:t>
      </w:r>
      <w:r w:rsidR="00F476D1" w:rsidRPr="00187E9B">
        <w:rPr>
          <w:i/>
          <w:lang w:val="en-US" w:eastAsia="en-US"/>
        </w:rPr>
        <w:t>installation slot</w:t>
      </w:r>
      <w:r w:rsidR="00F476D1" w:rsidRPr="00187E9B">
        <w:rPr>
          <w:lang w:val="en-US" w:eastAsia="en-US"/>
        </w:rPr>
        <w:t xml:space="preserve"> the user can</w:t>
      </w:r>
      <w:r w:rsidRPr="00187E9B">
        <w:rPr>
          <w:lang w:val="en-US" w:eastAsia="en-US"/>
        </w:rPr>
        <w:t xml:space="preserve"> select the device type to be installed into </w:t>
      </w:r>
      <w:r w:rsidR="00F476D1" w:rsidRPr="00187E9B">
        <w:rPr>
          <w:lang w:val="en-US" w:eastAsia="en-US"/>
        </w:rPr>
        <w:t>it</w:t>
      </w:r>
      <w:r w:rsidR="00B2036C" w:rsidRPr="00187E9B">
        <w:rPr>
          <w:lang w:val="en-US" w:eastAsia="en-US"/>
        </w:rPr>
        <w:t>.</w:t>
      </w:r>
      <w:r w:rsidR="00F476D1" w:rsidRPr="00187E9B">
        <w:rPr>
          <w:lang w:val="en-US" w:eastAsia="en-US"/>
        </w:rPr>
        <w:t xml:space="preserve"> The installation slot can also have properties like its beamline position and its global coordinates</w:t>
      </w:r>
      <w:r w:rsidRPr="00187E9B">
        <w:rPr>
          <w:lang w:val="en-US" w:eastAsia="en-US"/>
        </w:rPr>
        <w:t>.</w:t>
      </w:r>
    </w:p>
    <w:p w14:paraId="556176F9" w14:textId="7A0622CF" w:rsidR="00255F9E" w:rsidRPr="00187E9B" w:rsidRDefault="00255F9E" w:rsidP="000B774D">
      <w:pPr>
        <w:rPr>
          <w:lang w:val="en-US" w:eastAsia="en-US"/>
        </w:rPr>
      </w:pPr>
      <w:r w:rsidRPr="00187E9B">
        <w:rPr>
          <w:lang w:val="en-US" w:eastAsia="en-US"/>
        </w:rPr>
        <w:t xml:space="preserve">Each container implicitly has a component type of </w:t>
      </w:r>
      <w:r w:rsidRPr="00187E9B">
        <w:rPr>
          <w:rFonts w:ascii="Consolas" w:hAnsi="Consolas" w:cs="Consolas"/>
          <w:lang w:val="en-US" w:eastAsia="en-US"/>
        </w:rPr>
        <w:t>_GRP</w:t>
      </w:r>
      <w:r w:rsidRPr="00187E9B">
        <w:rPr>
          <w:lang w:val="en-US" w:eastAsia="en-US"/>
        </w:rPr>
        <w:t xml:space="preserve"> or </w:t>
      </w:r>
      <w:r w:rsidRPr="00187E9B">
        <w:rPr>
          <w:rFonts w:ascii="Consolas" w:hAnsi="Consolas" w:cs="Consolas"/>
          <w:lang w:val="en-US" w:eastAsia="en-US"/>
        </w:rPr>
        <w:t>_ROOT</w:t>
      </w:r>
      <w:r w:rsidRPr="00187E9B">
        <w:rPr>
          <w:lang w:val="en-US" w:eastAsia="en-US"/>
        </w:rPr>
        <w:t>.</w:t>
      </w:r>
      <w:r w:rsidR="00676A05" w:rsidRPr="00187E9B">
        <w:rPr>
          <w:lang w:val="en-US" w:eastAsia="en-US"/>
        </w:rPr>
        <w:t xml:space="preserve"> The </w:t>
      </w:r>
      <w:r w:rsidR="00676A05" w:rsidRPr="00187E9B">
        <w:rPr>
          <w:rFonts w:ascii="Consolas" w:hAnsi="Consolas" w:cs="Consolas"/>
          <w:lang w:val="en-US" w:eastAsia="en-US"/>
        </w:rPr>
        <w:t>_ROOT</w:t>
      </w:r>
      <w:r w:rsidR="00676A05" w:rsidRPr="00187E9B">
        <w:rPr>
          <w:lang w:val="en-US" w:eastAsia="en-US"/>
        </w:rPr>
        <w:t xml:space="preserve"> component type is assigned to all containers that do</w:t>
      </w:r>
      <w:r w:rsidR="00390CB7" w:rsidRPr="00187E9B">
        <w:rPr>
          <w:lang w:val="en-US" w:eastAsia="en-US"/>
        </w:rPr>
        <w:t xml:space="preserve"> not</w:t>
      </w:r>
      <w:r w:rsidR="00676A05" w:rsidRPr="00187E9B">
        <w:rPr>
          <w:lang w:val="en-US" w:eastAsia="en-US"/>
        </w:rPr>
        <w:t xml:space="preserve"> participate in the in the </w:t>
      </w:r>
      <w:r w:rsidR="00C43180" w:rsidRPr="00187E9B">
        <w:rPr>
          <w:i/>
          <w:lang w:val="en-US" w:eastAsia="en-US"/>
        </w:rPr>
        <w:t>contains</w:t>
      </w:r>
      <w:r w:rsidR="00C43180" w:rsidRPr="00187E9B">
        <w:rPr>
          <w:lang w:val="en-US" w:eastAsia="en-US"/>
        </w:rPr>
        <w:t xml:space="preserve"> </w:t>
      </w:r>
      <w:r w:rsidR="00676A05" w:rsidRPr="00187E9B">
        <w:rPr>
          <w:lang w:val="en-US" w:eastAsia="en-US"/>
        </w:rPr>
        <w:t>relationship as a child.</w:t>
      </w:r>
      <w:r w:rsidR="00BB1BFA" w:rsidRPr="00187E9B">
        <w:rPr>
          <w:lang w:val="en-US" w:eastAsia="en-US"/>
        </w:rPr>
        <w:t xml:space="preserve"> All other containers have a component type of </w:t>
      </w:r>
      <w:r w:rsidR="00BB1BFA" w:rsidRPr="00187E9B">
        <w:rPr>
          <w:rFonts w:ascii="Consolas" w:hAnsi="Consolas" w:cs="Consolas"/>
          <w:lang w:val="en-US" w:eastAsia="en-US"/>
        </w:rPr>
        <w:t>_GRP</w:t>
      </w:r>
      <w:r w:rsidR="00BB1BFA" w:rsidRPr="00187E9B">
        <w:rPr>
          <w:lang w:val="en-US" w:eastAsia="en-US"/>
        </w:rPr>
        <w:t>.</w:t>
      </w:r>
    </w:p>
    <w:tbl>
      <w:tblPr>
        <w:tblW w:w="4644" w:type="dxa"/>
        <w:tblLayout w:type="fixed"/>
        <w:tblLook w:val="0000" w:firstRow="0" w:lastRow="0" w:firstColumn="0" w:lastColumn="0" w:noHBand="0" w:noVBand="0"/>
      </w:tblPr>
      <w:tblGrid>
        <w:gridCol w:w="2093"/>
        <w:gridCol w:w="2551"/>
      </w:tblGrid>
      <w:tr w:rsidR="000B774D" w:rsidRPr="00187E9B" w14:paraId="350B418C" w14:textId="77777777" w:rsidTr="003D3818">
        <w:trPr>
          <w:cantSplit/>
          <w:tblHeader/>
        </w:trPr>
        <w:tc>
          <w:tcPr>
            <w:tcW w:w="4644" w:type="dxa"/>
            <w:gridSpan w:val="2"/>
            <w:tcBorders>
              <w:bottom w:val="single" w:sz="12" w:space="0" w:color="auto"/>
            </w:tcBorders>
            <w:shd w:val="clear" w:color="auto" w:fill="auto"/>
          </w:tcPr>
          <w:p w14:paraId="18E219FA" w14:textId="58725AD4" w:rsidR="000B774D" w:rsidRPr="00187E9B" w:rsidRDefault="000B774D" w:rsidP="00C43180">
            <w:pPr>
              <w:pStyle w:val="E-TableTitle"/>
              <w:rPr>
                <w:lang w:val="en-US"/>
              </w:rPr>
            </w:pPr>
            <w:bookmarkStart w:id="54" w:name="_Toc456854665"/>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w:t>
            </w:r>
            <w:r w:rsidRPr="00187E9B">
              <w:rPr>
                <w:lang w:val="en-US"/>
              </w:rPr>
              <w:fldChar w:fldCharType="end"/>
            </w:r>
            <w:r w:rsidRPr="00187E9B">
              <w:rPr>
                <w:lang w:val="en-US"/>
              </w:rPr>
              <w:tab/>
              <w:t>Possible “</w:t>
            </w:r>
            <w:r w:rsidR="00C43180" w:rsidRPr="00187E9B">
              <w:rPr>
                <w:lang w:val="en-US"/>
              </w:rPr>
              <w:t>contains</w:t>
            </w:r>
            <w:r w:rsidRPr="00187E9B">
              <w:rPr>
                <w:lang w:val="en-US"/>
              </w:rPr>
              <w:t>” relationship endpoints</w:t>
            </w:r>
            <w:bookmarkEnd w:id="54"/>
          </w:p>
        </w:tc>
      </w:tr>
      <w:tr w:rsidR="000B774D" w:rsidRPr="00187E9B" w14:paraId="66A6BC62" w14:textId="77777777" w:rsidTr="003D3818">
        <w:trPr>
          <w:cantSplit/>
          <w:tblHeader/>
        </w:trPr>
        <w:tc>
          <w:tcPr>
            <w:tcW w:w="2093" w:type="dxa"/>
            <w:tcBorders>
              <w:top w:val="single" w:sz="12" w:space="0" w:color="auto"/>
              <w:bottom w:val="single" w:sz="6" w:space="0" w:color="auto"/>
            </w:tcBorders>
            <w:shd w:val="clear" w:color="auto" w:fill="auto"/>
          </w:tcPr>
          <w:p w14:paraId="0BDE5FE8" w14:textId="77777777" w:rsidR="000B774D" w:rsidRPr="00187E9B" w:rsidRDefault="000B774D" w:rsidP="003D3818">
            <w:pPr>
              <w:pStyle w:val="E-TableHeader"/>
              <w:rPr>
                <w:lang w:val="en-US"/>
              </w:rPr>
            </w:pPr>
            <w:r w:rsidRPr="00187E9B">
              <w:rPr>
                <w:lang w:val="en-US"/>
              </w:rPr>
              <w:t>Parent</w:t>
            </w:r>
          </w:p>
        </w:tc>
        <w:tc>
          <w:tcPr>
            <w:tcW w:w="2551" w:type="dxa"/>
            <w:tcBorders>
              <w:top w:val="single" w:sz="12" w:space="0" w:color="auto"/>
              <w:bottom w:val="single" w:sz="6" w:space="0" w:color="auto"/>
            </w:tcBorders>
            <w:shd w:val="clear" w:color="auto" w:fill="auto"/>
          </w:tcPr>
          <w:p w14:paraId="6D120069" w14:textId="77777777" w:rsidR="000B774D" w:rsidRPr="00187E9B" w:rsidRDefault="000B774D" w:rsidP="003D3818">
            <w:pPr>
              <w:pStyle w:val="E-TableHeader"/>
              <w:ind w:left="-121" w:firstLine="121"/>
              <w:rPr>
                <w:lang w:val="en-US"/>
              </w:rPr>
            </w:pPr>
            <w:r w:rsidRPr="00187E9B">
              <w:rPr>
                <w:lang w:val="en-US"/>
              </w:rPr>
              <w:t>Child</w:t>
            </w:r>
          </w:p>
        </w:tc>
      </w:tr>
      <w:tr w:rsidR="000B774D" w:rsidRPr="00187E9B" w14:paraId="7CB8CE62" w14:textId="77777777" w:rsidTr="003D3818">
        <w:trPr>
          <w:cantSplit/>
        </w:trPr>
        <w:tc>
          <w:tcPr>
            <w:tcW w:w="2093" w:type="dxa"/>
            <w:tcBorders>
              <w:top w:val="single" w:sz="6" w:space="0" w:color="auto"/>
            </w:tcBorders>
            <w:shd w:val="clear" w:color="auto" w:fill="auto"/>
          </w:tcPr>
          <w:p w14:paraId="2595E3FB" w14:textId="77777777" w:rsidR="000B774D" w:rsidRPr="00187E9B" w:rsidRDefault="000B774D" w:rsidP="003D3818">
            <w:pPr>
              <w:pStyle w:val="E-TableText"/>
              <w:rPr>
                <w:lang w:val="en-US"/>
              </w:rPr>
            </w:pPr>
            <w:r w:rsidRPr="00187E9B">
              <w:rPr>
                <w:lang w:val="en-US"/>
              </w:rPr>
              <w:t>Container</w:t>
            </w:r>
          </w:p>
        </w:tc>
        <w:tc>
          <w:tcPr>
            <w:tcW w:w="2551" w:type="dxa"/>
            <w:tcBorders>
              <w:top w:val="single" w:sz="6" w:space="0" w:color="auto"/>
            </w:tcBorders>
            <w:shd w:val="clear" w:color="auto" w:fill="auto"/>
          </w:tcPr>
          <w:p w14:paraId="0257C8A3" w14:textId="77777777" w:rsidR="000B774D" w:rsidRPr="00187E9B" w:rsidRDefault="000B774D" w:rsidP="003D3818">
            <w:pPr>
              <w:pStyle w:val="E-TableText"/>
              <w:rPr>
                <w:lang w:val="en-US"/>
              </w:rPr>
            </w:pPr>
            <w:r w:rsidRPr="00187E9B">
              <w:rPr>
                <w:lang w:val="en-US"/>
              </w:rPr>
              <w:t>Container</w:t>
            </w:r>
          </w:p>
        </w:tc>
      </w:tr>
      <w:tr w:rsidR="000B774D" w:rsidRPr="00187E9B" w14:paraId="569396A2" w14:textId="77777777" w:rsidTr="003D3818">
        <w:trPr>
          <w:cantSplit/>
        </w:trPr>
        <w:tc>
          <w:tcPr>
            <w:tcW w:w="2093" w:type="dxa"/>
            <w:shd w:val="clear" w:color="auto" w:fill="auto"/>
          </w:tcPr>
          <w:p w14:paraId="58D27625" w14:textId="77777777" w:rsidR="000B774D" w:rsidRPr="00187E9B" w:rsidRDefault="000B774D" w:rsidP="003D3818">
            <w:pPr>
              <w:pStyle w:val="E-TableText"/>
              <w:rPr>
                <w:lang w:val="en-US"/>
              </w:rPr>
            </w:pPr>
            <w:r w:rsidRPr="00187E9B">
              <w:rPr>
                <w:lang w:val="en-US"/>
              </w:rPr>
              <w:t>Container</w:t>
            </w:r>
          </w:p>
        </w:tc>
        <w:tc>
          <w:tcPr>
            <w:tcW w:w="2551" w:type="dxa"/>
            <w:shd w:val="clear" w:color="auto" w:fill="auto"/>
          </w:tcPr>
          <w:p w14:paraId="1D0B539E" w14:textId="7E9A8B36" w:rsidR="000B774D" w:rsidRPr="00187E9B" w:rsidRDefault="001F0E3D" w:rsidP="003D3818">
            <w:pPr>
              <w:pStyle w:val="E-TableText"/>
              <w:rPr>
                <w:lang w:val="en-US"/>
              </w:rPr>
            </w:pPr>
            <w:r w:rsidRPr="00187E9B">
              <w:rPr>
                <w:lang w:val="en-US"/>
              </w:rPr>
              <w:t>Installation slot</w:t>
            </w:r>
          </w:p>
        </w:tc>
      </w:tr>
      <w:tr w:rsidR="000B774D" w:rsidRPr="00187E9B" w14:paraId="508F9B12" w14:textId="3D45A3B0" w:rsidTr="003D3818">
        <w:trPr>
          <w:cantSplit/>
        </w:trPr>
        <w:tc>
          <w:tcPr>
            <w:tcW w:w="2093" w:type="dxa"/>
            <w:tcBorders>
              <w:bottom w:val="single" w:sz="12" w:space="0" w:color="auto"/>
            </w:tcBorders>
            <w:shd w:val="clear" w:color="auto" w:fill="auto"/>
          </w:tcPr>
          <w:p w14:paraId="7706B491" w14:textId="7A5F69F4" w:rsidR="000B774D" w:rsidRPr="00187E9B" w:rsidRDefault="001F0E3D" w:rsidP="003D3818">
            <w:pPr>
              <w:pStyle w:val="E-TableText"/>
              <w:rPr>
                <w:lang w:val="en-US"/>
              </w:rPr>
            </w:pPr>
            <w:r w:rsidRPr="00187E9B">
              <w:rPr>
                <w:lang w:val="en-US"/>
              </w:rPr>
              <w:t>Installation slot</w:t>
            </w:r>
          </w:p>
        </w:tc>
        <w:tc>
          <w:tcPr>
            <w:tcW w:w="2551" w:type="dxa"/>
            <w:tcBorders>
              <w:bottom w:val="single" w:sz="12" w:space="0" w:color="auto"/>
            </w:tcBorders>
            <w:shd w:val="clear" w:color="auto" w:fill="auto"/>
          </w:tcPr>
          <w:p w14:paraId="574A1835" w14:textId="32172726" w:rsidR="000B774D" w:rsidRPr="00187E9B" w:rsidRDefault="001F0E3D" w:rsidP="001F0E3D">
            <w:pPr>
              <w:pStyle w:val="E-TableText"/>
              <w:rPr>
                <w:lang w:val="en-US"/>
              </w:rPr>
            </w:pPr>
            <w:r w:rsidRPr="00187E9B">
              <w:rPr>
                <w:lang w:val="en-US"/>
              </w:rPr>
              <w:t>Installation slot</w:t>
            </w:r>
          </w:p>
        </w:tc>
      </w:tr>
    </w:tbl>
    <w:p w14:paraId="12F5F743" w14:textId="74344806" w:rsidR="000B774D" w:rsidRPr="00187E9B" w:rsidRDefault="00601319" w:rsidP="00642568">
      <w:pPr>
        <w:rPr>
          <w:lang w:val="en-US" w:eastAsia="en-US"/>
        </w:rPr>
      </w:pPr>
      <w:r w:rsidRPr="00187E9B">
        <w:rPr>
          <w:lang w:val="en-US" w:eastAsia="en-US"/>
        </w:rPr>
        <w:t xml:space="preserve">When deleting a container the CCDB application has to check if this </w:t>
      </w:r>
      <w:r w:rsidR="00F20C8B" w:rsidRPr="00187E9B">
        <w:rPr>
          <w:lang w:val="en-US" w:eastAsia="en-US"/>
        </w:rPr>
        <w:t>container</w:t>
      </w:r>
      <w:r w:rsidRPr="00187E9B">
        <w:rPr>
          <w:lang w:val="en-US" w:eastAsia="en-US"/>
        </w:rPr>
        <w:t xml:space="preserve"> is used in any </w:t>
      </w:r>
      <w:r w:rsidR="00C43180" w:rsidRPr="00187E9B">
        <w:rPr>
          <w:i/>
          <w:lang w:val="en-US" w:eastAsia="en-US"/>
        </w:rPr>
        <w:t>contains</w:t>
      </w:r>
      <w:r w:rsidR="00C43180" w:rsidRPr="00187E9B">
        <w:rPr>
          <w:lang w:val="en-US" w:eastAsia="en-US"/>
        </w:rPr>
        <w:t xml:space="preserve"> </w:t>
      </w:r>
      <w:r w:rsidR="00F20C8B" w:rsidRPr="00187E9B">
        <w:rPr>
          <w:lang w:val="en-US" w:eastAsia="en-US"/>
        </w:rPr>
        <w:t xml:space="preserve">relationship as </w:t>
      </w:r>
      <w:r w:rsidR="002C3BAD" w:rsidRPr="00187E9B">
        <w:rPr>
          <w:lang w:val="en-US" w:eastAsia="en-US"/>
        </w:rPr>
        <w:t xml:space="preserve">a </w:t>
      </w:r>
      <w:r w:rsidR="00F20C8B" w:rsidRPr="00187E9B">
        <w:rPr>
          <w:lang w:val="en-US" w:eastAsia="en-US"/>
        </w:rPr>
        <w:t>parent</w:t>
      </w:r>
      <w:r w:rsidRPr="00187E9B">
        <w:rPr>
          <w:lang w:val="en-US" w:eastAsia="en-US"/>
        </w:rPr>
        <w:t xml:space="preserve">. </w:t>
      </w:r>
      <w:r w:rsidR="00897E75" w:rsidRPr="00187E9B">
        <w:rPr>
          <w:lang w:val="en-US" w:eastAsia="en-US"/>
        </w:rPr>
        <w:t>If yes, the user is presented with the dialog listing all slots that will be delete as a result and user has to confirm deletion.</w:t>
      </w:r>
      <w:r w:rsidR="00007C0E" w:rsidRPr="00187E9B">
        <w:rPr>
          <w:lang w:val="en-US" w:eastAsia="en-US"/>
        </w:rPr>
        <w:t xml:space="preserve"> All relationships in which the container has a role of the child have to be removed at the same time.</w:t>
      </w:r>
    </w:p>
    <w:p w14:paraId="62EA14EE" w14:textId="2CB015DB" w:rsidR="00AD61EA" w:rsidRPr="00187E9B" w:rsidRDefault="00AD61EA" w:rsidP="00642568">
      <w:pPr>
        <w:rPr>
          <w:lang w:val="en-US" w:eastAsia="en-US"/>
        </w:rPr>
      </w:pPr>
      <w:r w:rsidRPr="00187E9B">
        <w:rPr>
          <w:lang w:val="en-US" w:eastAsia="en-US"/>
        </w:rPr>
        <w:t xml:space="preserve">The authorized users will create the installation slots </w:t>
      </w:r>
      <w:r w:rsidR="004D34DB" w:rsidRPr="00187E9B">
        <w:rPr>
          <w:lang w:val="en-US" w:eastAsia="en-US"/>
        </w:rPr>
        <w:t xml:space="preserve">through </w:t>
      </w:r>
      <w:r w:rsidR="008F7B88" w:rsidRPr="00187E9B">
        <w:rPr>
          <w:lang w:val="en-US" w:eastAsia="en-US"/>
        </w:rPr>
        <w:t>the</w:t>
      </w:r>
      <w:r w:rsidR="004D34DB" w:rsidRPr="00187E9B">
        <w:rPr>
          <w:lang w:val="en-US" w:eastAsia="en-US"/>
        </w:rPr>
        <w:t xml:space="preserve"> UI. On the topmost level of the hierarchy the authorized user can only create a container.</w:t>
      </w:r>
      <w:r w:rsidRPr="00187E9B">
        <w:rPr>
          <w:lang w:val="en-US" w:eastAsia="en-US"/>
        </w:rPr>
        <w:t xml:space="preserve"> An installation slots can also have properties associated with it, but more importantly, the installation slot actually bears the naming convention name</w:t>
      </w:r>
      <w:r w:rsidR="003B0860" w:rsidRPr="00187E9B">
        <w:rPr>
          <w:lang w:val="en-US" w:eastAsia="en-US"/>
        </w:rPr>
        <w:t xml:space="preserve"> (</w:t>
      </w:r>
      <w:bookmarkStart w:id="55" w:name="CCDB_040a"/>
      <w:r w:rsidR="003B0860" w:rsidRPr="00187E9B">
        <w:rPr>
          <w:lang w:val="en-US" w:eastAsia="en-US"/>
        </w:rPr>
        <w:t>CCDB_040</w:t>
      </w:r>
      <w:bookmarkEnd w:id="55"/>
      <w:r w:rsidR="003B0860" w:rsidRPr="00187E9B">
        <w:rPr>
          <w:lang w:val="en-US" w:eastAsia="en-US"/>
        </w:rPr>
        <w:t xml:space="preserve">, </w:t>
      </w:r>
      <w:bookmarkStart w:id="56" w:name="CCDB_050a"/>
      <w:r w:rsidR="003B0860" w:rsidRPr="00187E9B">
        <w:rPr>
          <w:lang w:val="en-US" w:eastAsia="en-US"/>
        </w:rPr>
        <w:t>CCDB_050</w:t>
      </w:r>
      <w:bookmarkEnd w:id="56"/>
      <w:r w:rsidR="003B0860" w:rsidRPr="00187E9B">
        <w:rPr>
          <w:lang w:val="en-US" w:eastAsia="en-US"/>
        </w:rPr>
        <w:t>)</w:t>
      </w:r>
      <w:r w:rsidRPr="00187E9B">
        <w:rPr>
          <w:lang w:val="en-US" w:eastAsia="en-US"/>
        </w:rPr>
        <w:t xml:space="preserve"> (if required by the device). The naming convention name actually describes the place and the device role. A typical situation where this becomes evident is device failure. The replacement device </w:t>
      </w:r>
      <w:r w:rsidR="00355082" w:rsidRPr="00187E9B">
        <w:rPr>
          <w:lang w:val="en-US" w:eastAsia="en-US"/>
        </w:rPr>
        <w:t xml:space="preserve">needs to have the same name and properties as the broken device to </w:t>
      </w:r>
      <w:r w:rsidR="001E13D1" w:rsidRPr="00187E9B">
        <w:rPr>
          <w:lang w:val="en-US" w:eastAsia="en-US"/>
        </w:rPr>
        <w:t>play</w:t>
      </w:r>
      <w:r w:rsidR="00355082" w:rsidRPr="00187E9B">
        <w:rPr>
          <w:lang w:val="en-US" w:eastAsia="en-US"/>
        </w:rPr>
        <w:t xml:space="preserve"> a role in the control system.</w:t>
      </w:r>
    </w:p>
    <w:p w14:paraId="239DD76E" w14:textId="5B3CC823" w:rsidR="001E13D1" w:rsidRPr="00187E9B" w:rsidRDefault="001E13D1" w:rsidP="00642568">
      <w:pPr>
        <w:rPr>
          <w:lang w:val="en-US" w:eastAsia="en-US"/>
        </w:rPr>
      </w:pPr>
      <w:r w:rsidRPr="00187E9B">
        <w:rPr>
          <w:lang w:val="en-US" w:eastAsia="en-US"/>
        </w:rPr>
        <w:t xml:space="preserve">The installation slots are also the endpoints in the </w:t>
      </w:r>
      <w:r w:rsidRPr="00187E9B">
        <w:rPr>
          <w:i/>
          <w:lang w:val="en-US" w:eastAsia="en-US"/>
        </w:rPr>
        <w:t>powers</w:t>
      </w:r>
      <w:r w:rsidRPr="00187E9B">
        <w:rPr>
          <w:lang w:val="en-US" w:eastAsia="en-US"/>
        </w:rPr>
        <w:t xml:space="preserve"> and </w:t>
      </w:r>
      <w:r w:rsidRPr="00187E9B">
        <w:rPr>
          <w:i/>
          <w:lang w:val="en-US" w:eastAsia="en-US"/>
        </w:rPr>
        <w:t>controls</w:t>
      </w:r>
      <w:r w:rsidRPr="00187E9B">
        <w:rPr>
          <w:lang w:val="en-US" w:eastAsia="en-US"/>
        </w:rPr>
        <w:t xml:space="preserve"> relationship.</w:t>
      </w:r>
    </w:p>
    <w:p w14:paraId="4D9B31B4" w14:textId="14D0FA03" w:rsidR="00355082" w:rsidRPr="00187E9B" w:rsidRDefault="00355082" w:rsidP="00642568">
      <w:pPr>
        <w:rPr>
          <w:lang w:val="en-US" w:eastAsia="en-US"/>
        </w:rPr>
      </w:pPr>
      <w:r w:rsidRPr="00187E9B">
        <w:rPr>
          <w:lang w:val="en-US" w:eastAsia="en-US"/>
        </w:rPr>
        <w:t>The installation slot also has device type. In this case it defines the type of the device instance that can be installed into it.</w:t>
      </w:r>
    </w:p>
    <w:p w14:paraId="77F55588" w14:textId="331953F2" w:rsidR="00245267" w:rsidRPr="00187E9B" w:rsidRDefault="00245267" w:rsidP="00245267">
      <w:pPr>
        <w:pStyle w:val="Heading4"/>
        <w:rPr>
          <w:lang w:val="en-US"/>
        </w:rPr>
      </w:pPr>
      <w:bookmarkStart w:id="57" w:name="_Toc456854621"/>
      <w:r w:rsidRPr="00187E9B">
        <w:rPr>
          <w:lang w:val="en-US"/>
        </w:rPr>
        <w:lastRenderedPageBreak/>
        <w:t xml:space="preserve">Device </w:t>
      </w:r>
      <w:r w:rsidR="006D2607" w:rsidRPr="00187E9B">
        <w:rPr>
          <w:lang w:val="en-US"/>
        </w:rPr>
        <w:t>T</w:t>
      </w:r>
      <w:r w:rsidRPr="00187E9B">
        <w:rPr>
          <w:lang w:val="en-US"/>
        </w:rPr>
        <w:t>ypes</w:t>
      </w:r>
      <w:bookmarkEnd w:id="57"/>
    </w:p>
    <w:p w14:paraId="7BD87CC1" w14:textId="7DC9B1FE" w:rsidR="002A6CD9" w:rsidRPr="00187E9B" w:rsidRDefault="00F31B60" w:rsidP="0097788B">
      <w:pPr>
        <w:keepNext/>
        <w:rPr>
          <w:lang w:val="en-US"/>
        </w:rPr>
      </w:pPr>
      <w:r w:rsidRPr="00187E9B">
        <w:rPr>
          <w:noProof/>
          <w:lang w:val="en-US" w:eastAsia="en-US"/>
        </w:rPr>
        <w:drawing>
          <wp:inline distT="0" distB="0" distL="0" distR="0" wp14:anchorId="3DBE50BD" wp14:editId="61AB089F">
            <wp:extent cx="5759450" cy="369697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696970"/>
                    </a:xfrm>
                    <a:prstGeom prst="rect">
                      <a:avLst/>
                    </a:prstGeom>
                    <a:ln>
                      <a:solidFill>
                        <a:schemeClr val="bg1">
                          <a:lumMod val="50000"/>
                        </a:schemeClr>
                      </a:solidFill>
                    </a:ln>
                  </pic:spPr>
                </pic:pic>
              </a:graphicData>
            </a:graphic>
          </wp:inline>
        </w:drawing>
      </w:r>
    </w:p>
    <w:p w14:paraId="309B00C5" w14:textId="6A1291BE" w:rsidR="003C58EA" w:rsidRPr="00187E9B" w:rsidRDefault="002A6CD9" w:rsidP="0097788B">
      <w:pPr>
        <w:pStyle w:val="Caption"/>
        <w:rPr>
          <w:lang w:val="en-US" w:eastAsia="en-US"/>
        </w:rPr>
      </w:pPr>
      <w:bookmarkStart w:id="58" w:name="_Toc456854688"/>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7</w:t>
      </w:r>
      <w:r w:rsidRPr="00187E9B">
        <w:rPr>
          <w:lang w:val="en-US"/>
        </w:rPr>
        <w:fldChar w:fldCharType="end"/>
      </w:r>
      <w:r w:rsidRPr="00187E9B">
        <w:rPr>
          <w:lang w:val="en-US"/>
        </w:rPr>
        <w:tab/>
        <w:t>OM detail: device types</w:t>
      </w:r>
      <w:bookmarkEnd w:id="58"/>
    </w:p>
    <w:p w14:paraId="27411F14" w14:textId="096AED8A" w:rsidR="00245267" w:rsidRPr="00187E9B" w:rsidRDefault="00245267" w:rsidP="00245267">
      <w:pPr>
        <w:rPr>
          <w:lang w:val="en-US" w:eastAsia="en-US"/>
        </w:rPr>
      </w:pPr>
      <w:r w:rsidRPr="00187E9B">
        <w:rPr>
          <w:lang w:val="en-US" w:eastAsia="en-US"/>
        </w:rPr>
        <w:t>The device type defines the type of the device that can be used in the CCDB</w:t>
      </w:r>
      <w:r w:rsidR="000314B5" w:rsidRPr="00187E9B">
        <w:rPr>
          <w:lang w:val="en-US" w:eastAsia="en-US"/>
        </w:rPr>
        <w:t xml:space="preserve"> application</w:t>
      </w:r>
      <w:r w:rsidRPr="00187E9B">
        <w:rPr>
          <w:lang w:val="en-US" w:eastAsia="en-US"/>
        </w:rPr>
        <w:t>. The database will only contain device instances for which the device type is defined in the database. Only the CCDB super user will be able to define or change the device types.</w:t>
      </w:r>
    </w:p>
    <w:p w14:paraId="589A6C7D" w14:textId="6ABE94BB" w:rsidR="00245267" w:rsidRPr="00187E9B" w:rsidRDefault="00245267" w:rsidP="00245267">
      <w:pPr>
        <w:rPr>
          <w:lang w:val="en-US" w:eastAsia="en-US"/>
        </w:rPr>
      </w:pPr>
      <w:r w:rsidRPr="00187E9B">
        <w:rPr>
          <w:lang w:val="en-US" w:eastAsia="en-US"/>
        </w:rPr>
        <w:t xml:space="preserve">The device type will have a name, a </w:t>
      </w:r>
      <w:r w:rsidR="002451FF" w:rsidRPr="00187E9B">
        <w:rPr>
          <w:lang w:val="en-US" w:eastAsia="en-US"/>
        </w:rPr>
        <w:t>description</w:t>
      </w:r>
      <w:r w:rsidRPr="00187E9B">
        <w:rPr>
          <w:lang w:val="en-US" w:eastAsia="en-US"/>
        </w:rPr>
        <w:t xml:space="preserve"> and various device type properties and device type property definitions associated with it.</w:t>
      </w:r>
    </w:p>
    <w:p w14:paraId="7253BA9A" w14:textId="53CF3125" w:rsidR="00AD61EA" w:rsidRPr="00187E9B" w:rsidRDefault="00AD61EA" w:rsidP="00245267">
      <w:pPr>
        <w:rPr>
          <w:lang w:val="en-US" w:eastAsia="en-US"/>
        </w:rPr>
      </w:pPr>
      <w:r w:rsidRPr="00187E9B">
        <w:rPr>
          <w:lang w:val="en-US" w:eastAsia="en-US"/>
        </w:rPr>
        <w:t>The CCDB will contain a list of specific device types that are needed for its own purposes. The naming tool is foreseen to hold the master list of the specific device types in some future version. Once the naming tool gets this functionality and the interface is designed, the CCDB specific device type list will be synchronized with and linked to the master list.</w:t>
      </w:r>
    </w:p>
    <w:p w14:paraId="452638E3" w14:textId="4FB9D603" w:rsidR="00245267" w:rsidRPr="00187E9B" w:rsidRDefault="00245267" w:rsidP="00245267">
      <w:pPr>
        <w:rPr>
          <w:lang w:val="en-US" w:eastAsia="en-US"/>
        </w:rPr>
      </w:pPr>
      <w:r w:rsidRPr="00187E9B">
        <w:rPr>
          <w:lang w:val="en-US" w:eastAsia="en-US"/>
        </w:rPr>
        <w:t xml:space="preserve">The predefined </w:t>
      </w:r>
      <w:r w:rsidR="002454CE" w:rsidRPr="00187E9B">
        <w:rPr>
          <w:lang w:val="en-US" w:eastAsia="en-US"/>
        </w:rPr>
        <w:t>fields</w:t>
      </w:r>
      <w:r w:rsidRPr="00187E9B">
        <w:rPr>
          <w:lang w:val="en-US" w:eastAsia="en-US"/>
        </w:rPr>
        <w:t xml:space="preserve"> will be the same for all </w:t>
      </w:r>
      <w:r w:rsidR="002454CE" w:rsidRPr="00187E9B">
        <w:rPr>
          <w:lang w:val="en-US" w:eastAsia="en-US"/>
        </w:rPr>
        <w:t xml:space="preserve">device types while the properties can be any properties defined in the CCDB. Each device type will be able to have two types of properties associated </w:t>
      </w:r>
      <w:r w:rsidR="002B6AD9" w:rsidRPr="00187E9B">
        <w:rPr>
          <w:lang w:val="en-US" w:eastAsia="en-US"/>
        </w:rPr>
        <w:t>with it.</w:t>
      </w:r>
    </w:p>
    <w:p w14:paraId="500AF730" w14:textId="57F7C0C5" w:rsidR="002B6AD9" w:rsidRPr="00187E9B" w:rsidRDefault="002B6AD9" w:rsidP="00245267">
      <w:pPr>
        <w:rPr>
          <w:lang w:val="en-US" w:eastAsia="en-US"/>
        </w:rPr>
      </w:pPr>
      <w:r w:rsidRPr="00187E9B">
        <w:rPr>
          <w:lang w:val="en-US" w:eastAsia="en-US"/>
        </w:rPr>
        <w:t>Device type properties are properties that have the same value for each device instance, these are the properties of all the devices of this type. For example, the device documentation is such a property.</w:t>
      </w:r>
    </w:p>
    <w:p w14:paraId="562B58BA" w14:textId="0F5EBCDD" w:rsidR="002B6AD9" w:rsidRPr="00187E9B" w:rsidRDefault="002B6AD9" w:rsidP="00245267">
      <w:pPr>
        <w:rPr>
          <w:lang w:val="en-US" w:eastAsia="en-US"/>
        </w:rPr>
      </w:pPr>
      <w:r w:rsidRPr="00187E9B">
        <w:rPr>
          <w:lang w:val="en-US" w:eastAsia="en-US"/>
        </w:rPr>
        <w:t>Device property definitions are device properties that can have different values for each device instance</w:t>
      </w:r>
      <w:r w:rsidR="002451FF" w:rsidRPr="00187E9B">
        <w:rPr>
          <w:lang w:val="en-US" w:eastAsia="en-US"/>
        </w:rPr>
        <w:t xml:space="preserve"> or installation slot</w:t>
      </w:r>
      <w:r w:rsidRPr="00187E9B">
        <w:rPr>
          <w:lang w:val="en-US" w:eastAsia="en-US"/>
        </w:rPr>
        <w:t xml:space="preserve">, but </w:t>
      </w:r>
      <w:r w:rsidR="00DE3F52" w:rsidRPr="00187E9B">
        <w:rPr>
          <w:lang w:val="en-US" w:eastAsia="en-US"/>
        </w:rPr>
        <w:t xml:space="preserve">it is known that you have to have them defined for each instance of this device type. Additional checks can make sure that all device instances </w:t>
      </w:r>
      <w:r w:rsidR="002451FF" w:rsidRPr="00187E9B">
        <w:rPr>
          <w:lang w:val="en-US" w:eastAsia="en-US"/>
        </w:rPr>
        <w:lastRenderedPageBreak/>
        <w:t xml:space="preserve">and installation slots </w:t>
      </w:r>
      <w:r w:rsidR="00DE3F52" w:rsidRPr="00187E9B">
        <w:rPr>
          <w:lang w:val="en-US" w:eastAsia="en-US"/>
        </w:rPr>
        <w:t>have a value set for each such property.</w:t>
      </w:r>
      <w:r w:rsidR="00924A20" w:rsidRPr="00187E9B">
        <w:rPr>
          <w:lang w:val="en-US" w:eastAsia="en-US"/>
        </w:rPr>
        <w:t xml:space="preserve"> </w:t>
      </w:r>
      <w:r w:rsidR="002451FF" w:rsidRPr="00187E9B">
        <w:rPr>
          <w:lang w:val="en-US" w:eastAsia="en-US"/>
        </w:rPr>
        <w:t>When defining a property definition the authorized user can define a default value for such a property value. When a new device or installation slot instance is created, its property value is filled with this default.</w:t>
      </w:r>
    </w:p>
    <w:p w14:paraId="230754EB" w14:textId="0EC5EC1D" w:rsidR="005D3050" w:rsidRPr="00187E9B" w:rsidRDefault="005D3050" w:rsidP="00245267">
      <w:pPr>
        <w:rPr>
          <w:lang w:val="en-US" w:eastAsia="en-US"/>
        </w:rPr>
      </w:pPr>
      <w:r w:rsidRPr="00187E9B">
        <w:rPr>
          <w:lang w:val="en-US" w:eastAsia="en-US"/>
        </w:rPr>
        <w:t>When deleting a device type the CCDB application has to check if it is used by any device instance. If yes, deletion has to fail.</w:t>
      </w:r>
    </w:p>
    <w:p w14:paraId="1F54F4EA" w14:textId="7F640AFD" w:rsidR="000F0B17" w:rsidRPr="00187E9B" w:rsidRDefault="000F0B17" w:rsidP="0097788B">
      <w:pPr>
        <w:pStyle w:val="Heading3"/>
        <w:rPr>
          <w:lang w:val="en-US"/>
        </w:rPr>
      </w:pPr>
      <w:bookmarkStart w:id="59" w:name="_Toc456854622"/>
      <w:r w:rsidRPr="00187E9B">
        <w:rPr>
          <w:lang w:val="en-US"/>
        </w:rPr>
        <w:t xml:space="preserve">User </w:t>
      </w:r>
      <w:r w:rsidR="00171C6C" w:rsidRPr="00187E9B">
        <w:rPr>
          <w:lang w:val="en-US"/>
        </w:rPr>
        <w:t>D</w:t>
      </w:r>
      <w:r w:rsidRPr="00187E9B">
        <w:rPr>
          <w:lang w:val="en-US"/>
        </w:rPr>
        <w:t>ata</w:t>
      </w:r>
      <w:bookmarkEnd w:id="59"/>
    </w:p>
    <w:p w14:paraId="531C2F26" w14:textId="1E60474E" w:rsidR="000F0B17" w:rsidRPr="00187E9B" w:rsidRDefault="000F0B17" w:rsidP="0097788B">
      <w:pPr>
        <w:rPr>
          <w:lang w:val="en-US" w:eastAsia="en-US"/>
        </w:rPr>
      </w:pPr>
      <w:r w:rsidRPr="00187E9B">
        <w:rPr>
          <w:lang w:val="en-US" w:eastAsia="en-US"/>
        </w:rPr>
        <w:t>This section describes the data accessible to authorized users.</w:t>
      </w:r>
    </w:p>
    <w:p w14:paraId="234D4AA2" w14:textId="63341B1B" w:rsidR="00C31B01" w:rsidRPr="00187E9B" w:rsidRDefault="00C31B01" w:rsidP="0097788B">
      <w:pPr>
        <w:pStyle w:val="Heading4"/>
        <w:rPr>
          <w:lang w:val="en-US"/>
        </w:rPr>
      </w:pPr>
      <w:bookmarkStart w:id="60" w:name="_Toc456854623"/>
      <w:r w:rsidRPr="00187E9B">
        <w:rPr>
          <w:lang w:val="en-US"/>
        </w:rPr>
        <w:t xml:space="preserve">Device </w:t>
      </w:r>
      <w:r w:rsidR="00171C6C" w:rsidRPr="00187E9B">
        <w:rPr>
          <w:lang w:val="en-US"/>
        </w:rPr>
        <w:t>I</w:t>
      </w:r>
      <w:r w:rsidRPr="00187E9B">
        <w:rPr>
          <w:lang w:val="en-US"/>
        </w:rPr>
        <w:t>nstance</w:t>
      </w:r>
      <w:bookmarkEnd w:id="60"/>
    </w:p>
    <w:p w14:paraId="56C34696" w14:textId="1C77C4CE" w:rsidR="00A02399" w:rsidRPr="00187E9B" w:rsidRDefault="00A02399" w:rsidP="0097788B">
      <w:pPr>
        <w:rPr>
          <w:lang w:val="en-US" w:eastAsia="en-US"/>
        </w:rPr>
      </w:pPr>
      <w:r w:rsidRPr="00187E9B">
        <w:rPr>
          <w:lang w:val="en-US" w:eastAsia="en-US"/>
        </w:rPr>
        <w:t>The most common type of user data is the information on the device instances.</w:t>
      </w:r>
    </w:p>
    <w:p w14:paraId="647D8006" w14:textId="0B5BE0F6" w:rsidR="000A1C7A" w:rsidRPr="00187E9B" w:rsidRDefault="00F311B2" w:rsidP="0097788B">
      <w:pPr>
        <w:keepNext/>
        <w:rPr>
          <w:lang w:val="en-US"/>
        </w:rPr>
      </w:pPr>
      <w:r w:rsidRPr="00187E9B">
        <w:rPr>
          <w:noProof/>
          <w:lang w:val="en-US" w:eastAsia="en-US"/>
        </w:rPr>
        <w:drawing>
          <wp:inline distT="0" distB="0" distL="0" distR="0" wp14:anchorId="5ED204EC" wp14:editId="1BF436BD">
            <wp:extent cx="5759450" cy="3413760"/>
            <wp:effectExtent l="19050" t="19050" r="127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413760"/>
                    </a:xfrm>
                    <a:prstGeom prst="rect">
                      <a:avLst/>
                    </a:prstGeom>
                    <a:ln>
                      <a:solidFill>
                        <a:schemeClr val="bg1">
                          <a:lumMod val="50000"/>
                        </a:schemeClr>
                      </a:solidFill>
                    </a:ln>
                  </pic:spPr>
                </pic:pic>
              </a:graphicData>
            </a:graphic>
          </wp:inline>
        </w:drawing>
      </w:r>
    </w:p>
    <w:p w14:paraId="49F59C98" w14:textId="094063FA" w:rsidR="00C31B01" w:rsidRPr="00187E9B" w:rsidRDefault="000A1C7A" w:rsidP="0097788B">
      <w:pPr>
        <w:pStyle w:val="Caption"/>
        <w:rPr>
          <w:lang w:val="en-US" w:eastAsia="en-US"/>
        </w:rPr>
      </w:pPr>
      <w:bookmarkStart w:id="61" w:name="_Toc456854689"/>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8</w:t>
      </w:r>
      <w:r w:rsidRPr="00187E9B">
        <w:rPr>
          <w:lang w:val="en-US"/>
        </w:rPr>
        <w:fldChar w:fldCharType="end"/>
      </w:r>
      <w:r w:rsidRPr="00187E9B">
        <w:rPr>
          <w:lang w:val="en-US"/>
        </w:rPr>
        <w:tab/>
        <w:t>OM detail: device instances</w:t>
      </w:r>
      <w:bookmarkEnd w:id="61"/>
    </w:p>
    <w:p w14:paraId="706ADCAB" w14:textId="2B5D661E" w:rsidR="000A1C7A" w:rsidRPr="00187E9B" w:rsidRDefault="000A1C7A" w:rsidP="0097788B">
      <w:pPr>
        <w:rPr>
          <w:lang w:val="en-US" w:eastAsia="en-US"/>
        </w:rPr>
      </w:pPr>
      <w:r w:rsidRPr="00187E9B">
        <w:rPr>
          <w:lang w:val="en-US" w:eastAsia="en-US"/>
        </w:rPr>
        <w:t>A device instance</w:t>
      </w:r>
      <w:r w:rsidR="00503AB7" w:rsidRPr="00187E9B">
        <w:rPr>
          <w:lang w:val="en-US" w:eastAsia="en-US"/>
        </w:rPr>
        <w:t xml:space="preserve"> holds information about a specific instance of a device. The device instance can either be installed or not. A device instance is installed if an installation record ties it to an installation slot. Only one device can be installed into each slot, and application has to check this before installing a device.</w:t>
      </w:r>
      <w:r w:rsidR="00412214" w:rsidRPr="00187E9B">
        <w:rPr>
          <w:lang w:val="en-US" w:eastAsia="en-US"/>
        </w:rPr>
        <w:t xml:space="preserve"> </w:t>
      </w:r>
    </w:p>
    <w:p w14:paraId="5FB3F7F4" w14:textId="6E3DF156" w:rsidR="00503AB7" w:rsidRPr="00187E9B" w:rsidRDefault="00503AB7" w:rsidP="0097788B">
      <w:pPr>
        <w:rPr>
          <w:lang w:val="en-US" w:eastAsia="en-US"/>
        </w:rPr>
      </w:pPr>
      <w:r w:rsidRPr="00187E9B">
        <w:rPr>
          <w:lang w:val="en-US" w:eastAsia="en-US"/>
        </w:rPr>
        <w:t>Each device can also have a number of properties</w:t>
      </w:r>
      <w:r w:rsidR="00BB5B7B" w:rsidRPr="00187E9B">
        <w:rPr>
          <w:lang w:val="en-US" w:eastAsia="en-US"/>
        </w:rPr>
        <w:t xml:space="preserve"> (</w:t>
      </w:r>
      <w:bookmarkStart w:id="62" w:name="CCDB_107b"/>
      <w:r w:rsidR="00BB5B7B" w:rsidRPr="00187E9B">
        <w:rPr>
          <w:lang w:val="en-US" w:eastAsia="en-US"/>
        </w:rPr>
        <w:t>CCDB_107</w:t>
      </w:r>
      <w:bookmarkEnd w:id="62"/>
      <w:r w:rsidR="00BB5B7B" w:rsidRPr="00187E9B">
        <w:rPr>
          <w:lang w:val="en-US" w:eastAsia="en-US"/>
        </w:rPr>
        <w:t>)</w:t>
      </w:r>
      <w:r w:rsidRPr="00187E9B">
        <w:rPr>
          <w:lang w:val="en-US" w:eastAsia="en-US"/>
        </w:rPr>
        <w:t xml:space="preserve"> </w:t>
      </w:r>
      <w:r w:rsidR="00412214" w:rsidRPr="00187E9B">
        <w:rPr>
          <w:lang w:val="en-US" w:eastAsia="en-US"/>
        </w:rPr>
        <w:t xml:space="preserve">and tags </w:t>
      </w:r>
      <w:r w:rsidRPr="00187E9B">
        <w:rPr>
          <w:lang w:val="en-US" w:eastAsia="en-US"/>
        </w:rPr>
        <w:t>associated with it.</w:t>
      </w:r>
    </w:p>
    <w:p w14:paraId="1D65BB21" w14:textId="40802E65" w:rsidR="00412214" w:rsidRPr="00187E9B" w:rsidRDefault="00412214" w:rsidP="0097788B">
      <w:pPr>
        <w:rPr>
          <w:lang w:val="en-US" w:eastAsia="en-US"/>
        </w:rPr>
      </w:pPr>
      <w:r w:rsidRPr="00187E9B">
        <w:rPr>
          <w:lang w:val="en-US" w:eastAsia="en-US"/>
        </w:rPr>
        <w:t xml:space="preserve">When removing the device from the database, the device must not be installed into any slots – there must not be any installation record associated with it. If the device is installed it needs to be uninstalled first. When device is removed, all the device properties and artifacts </w:t>
      </w:r>
      <w:r w:rsidR="00295094" w:rsidRPr="00187E9B">
        <w:rPr>
          <w:lang w:val="en-US" w:eastAsia="en-US"/>
        </w:rPr>
        <w:t>are</w:t>
      </w:r>
      <w:r w:rsidRPr="00187E9B">
        <w:rPr>
          <w:lang w:val="en-US" w:eastAsia="en-US"/>
        </w:rPr>
        <w:t xml:space="preserve"> removed as well.</w:t>
      </w:r>
    </w:p>
    <w:p w14:paraId="39C5E449" w14:textId="093BC5F5" w:rsidR="00A02399" w:rsidRPr="00187E9B" w:rsidRDefault="00A02399" w:rsidP="0097788B">
      <w:pPr>
        <w:pStyle w:val="Heading4"/>
        <w:rPr>
          <w:lang w:val="en-US"/>
        </w:rPr>
      </w:pPr>
      <w:bookmarkStart w:id="63" w:name="_Ref393952911"/>
      <w:bookmarkStart w:id="64" w:name="_Toc456854624"/>
      <w:r w:rsidRPr="00187E9B">
        <w:rPr>
          <w:lang w:val="en-US"/>
        </w:rPr>
        <w:lastRenderedPageBreak/>
        <w:t>Artifacts</w:t>
      </w:r>
      <w:bookmarkEnd w:id="63"/>
      <w:bookmarkEnd w:id="64"/>
    </w:p>
    <w:p w14:paraId="12BDE1B4" w14:textId="6E250FB6" w:rsidR="001F2197" w:rsidRPr="00187E9B" w:rsidRDefault="001F2197" w:rsidP="0097788B">
      <w:pPr>
        <w:rPr>
          <w:lang w:val="en-US" w:eastAsia="en-US"/>
        </w:rPr>
      </w:pPr>
      <w:r w:rsidRPr="00187E9B">
        <w:rPr>
          <w:lang w:val="en-US" w:eastAsia="en-US"/>
        </w:rPr>
        <w:t>Artifacts offer a way to the user to associate some additional information to a device instance. This information can only be an URL pointing to some external resource or file attachment of some sort.</w:t>
      </w:r>
    </w:p>
    <w:p w14:paraId="5E0E8584" w14:textId="313B9EE3" w:rsidR="001F2197" w:rsidRPr="00187E9B" w:rsidRDefault="001F2197" w:rsidP="0097788B">
      <w:pPr>
        <w:rPr>
          <w:lang w:val="en-US" w:eastAsia="en-US"/>
        </w:rPr>
      </w:pPr>
      <w:r w:rsidRPr="00187E9B">
        <w:rPr>
          <w:lang w:val="en-US" w:eastAsia="en-US"/>
        </w:rPr>
        <w:t xml:space="preserve">The main difference between an artifact and a property is that artifacts do not need to </w:t>
      </w:r>
      <w:r w:rsidR="00111A8B" w:rsidRPr="00187E9B">
        <w:rPr>
          <w:lang w:val="en-US" w:eastAsia="en-US"/>
        </w:rPr>
        <w:t xml:space="preserve">be </w:t>
      </w:r>
      <w:r w:rsidRPr="00187E9B">
        <w:rPr>
          <w:lang w:val="en-US" w:eastAsia="en-US"/>
        </w:rPr>
        <w:t xml:space="preserve">defined by the application super-user (the user can create them on the fly), and there is no limit to the number of artifacts that can be associated with the database entity. In contrast, each entity can only have one property of a certain name associated with it. The same entity can have any number of artifacts named </w:t>
      </w:r>
      <w:r w:rsidRPr="00187E9B">
        <w:rPr>
          <w:i/>
          <w:lang w:val="en-US" w:eastAsia="en-US"/>
        </w:rPr>
        <w:t>Instructions</w:t>
      </w:r>
      <w:r w:rsidRPr="00187E9B">
        <w:rPr>
          <w:lang w:val="en-US" w:eastAsia="en-US"/>
        </w:rPr>
        <w:t xml:space="preserve"> associated with it.</w:t>
      </w:r>
    </w:p>
    <w:p w14:paraId="56E097CE" w14:textId="26D20294" w:rsidR="00193980" w:rsidRPr="00187E9B" w:rsidRDefault="004F3A67" w:rsidP="0097788B">
      <w:pPr>
        <w:rPr>
          <w:lang w:val="en-US" w:eastAsia="en-US"/>
        </w:rPr>
      </w:pPr>
      <w:r w:rsidRPr="00187E9B">
        <w:rPr>
          <w:lang w:val="en-US" w:eastAsia="en-US"/>
        </w:rPr>
        <w:t xml:space="preserve">The </w:t>
      </w:r>
      <w:r w:rsidR="00BB54AC" w:rsidRPr="00187E9B">
        <w:rPr>
          <w:lang w:val="en-US" w:eastAsia="en-US"/>
        </w:rPr>
        <w:t xml:space="preserve">authorized users can create </w:t>
      </w:r>
      <w:r w:rsidRPr="00187E9B">
        <w:rPr>
          <w:lang w:val="en-US" w:eastAsia="en-US"/>
        </w:rPr>
        <w:t xml:space="preserve">artifacts for </w:t>
      </w:r>
      <w:r w:rsidRPr="00187E9B">
        <w:rPr>
          <w:i/>
          <w:lang w:val="en-US" w:eastAsia="en-US"/>
        </w:rPr>
        <w:t>device types</w:t>
      </w:r>
      <w:r w:rsidR="00BB54AC" w:rsidRPr="00187E9B">
        <w:rPr>
          <w:i/>
          <w:lang w:val="en-US" w:eastAsia="en-US"/>
        </w:rPr>
        <w:t>,</w:t>
      </w:r>
      <w:r w:rsidRPr="00187E9B">
        <w:rPr>
          <w:lang w:val="en-US" w:eastAsia="en-US"/>
        </w:rPr>
        <w:t xml:space="preserve"> </w:t>
      </w:r>
      <w:r w:rsidRPr="00187E9B">
        <w:rPr>
          <w:i/>
          <w:lang w:val="en-US" w:eastAsia="en-US"/>
        </w:rPr>
        <w:t>containers,</w:t>
      </w:r>
      <w:r w:rsidR="00BB54AC" w:rsidRPr="00187E9B">
        <w:rPr>
          <w:i/>
          <w:lang w:val="en-US" w:eastAsia="en-US"/>
        </w:rPr>
        <w:t xml:space="preserve"> installation slots, </w:t>
      </w:r>
      <w:r w:rsidR="00BB54AC" w:rsidRPr="00187E9B">
        <w:rPr>
          <w:lang w:val="en-US" w:eastAsia="en-US"/>
        </w:rPr>
        <w:t>and</w:t>
      </w:r>
      <w:r w:rsidRPr="00187E9B">
        <w:rPr>
          <w:lang w:val="en-US" w:eastAsia="en-US"/>
        </w:rPr>
        <w:t xml:space="preserve"> </w:t>
      </w:r>
      <w:r w:rsidRPr="00187E9B">
        <w:rPr>
          <w:i/>
          <w:lang w:val="en-US" w:eastAsia="en-US"/>
        </w:rPr>
        <w:t>device instances</w:t>
      </w:r>
      <w:r w:rsidRPr="00187E9B">
        <w:rPr>
          <w:lang w:val="en-US" w:eastAsia="en-US"/>
        </w:rPr>
        <w:t>.</w:t>
      </w:r>
    </w:p>
    <w:p w14:paraId="462164C7" w14:textId="7E6831BD" w:rsidR="004F3A67" w:rsidRPr="00187E9B" w:rsidRDefault="00193980" w:rsidP="0097788B">
      <w:pPr>
        <w:pBdr>
          <w:top w:val="single" w:sz="4" w:space="1" w:color="auto"/>
          <w:bottom w:val="single" w:sz="4" w:space="1" w:color="auto"/>
        </w:pBdr>
        <w:rPr>
          <w:lang w:val="en-US" w:eastAsia="en-US"/>
        </w:rPr>
      </w:pPr>
      <w:r w:rsidRPr="00187E9B">
        <w:rPr>
          <w:b/>
          <w:lang w:val="en-US" w:eastAsia="en-US"/>
        </w:rPr>
        <w:t xml:space="preserve">Note: </w:t>
      </w:r>
      <w:r w:rsidR="004F3A67" w:rsidRPr="00187E9B">
        <w:rPr>
          <w:lang w:val="en-US" w:eastAsia="en-US"/>
        </w:rPr>
        <w:t>The attachment are saved on the file system into a folder specified at application installation. The system administrator shoul</w:t>
      </w:r>
      <w:r w:rsidRPr="00187E9B">
        <w:rPr>
          <w:lang w:val="en-US" w:eastAsia="en-US"/>
        </w:rPr>
        <w:t>d be notified to include this folder into the application backup.</w:t>
      </w:r>
    </w:p>
    <w:p w14:paraId="77D38900" w14:textId="7327B596" w:rsidR="00A02399" w:rsidRPr="00187E9B" w:rsidRDefault="00A02399" w:rsidP="0097788B">
      <w:pPr>
        <w:pStyle w:val="Heading4"/>
        <w:rPr>
          <w:lang w:val="en-US"/>
        </w:rPr>
      </w:pPr>
      <w:bookmarkStart w:id="65" w:name="_Toc456854625"/>
      <w:r w:rsidRPr="00187E9B">
        <w:rPr>
          <w:lang w:val="en-US"/>
        </w:rPr>
        <w:t xml:space="preserve">Property </w:t>
      </w:r>
      <w:r w:rsidR="00171C6C" w:rsidRPr="00187E9B">
        <w:rPr>
          <w:lang w:val="en-US"/>
        </w:rPr>
        <w:t>V</w:t>
      </w:r>
      <w:r w:rsidRPr="00187E9B">
        <w:rPr>
          <w:lang w:val="en-US"/>
        </w:rPr>
        <w:t>alues</w:t>
      </w:r>
      <w:bookmarkEnd w:id="65"/>
    </w:p>
    <w:p w14:paraId="1DE2291F" w14:textId="36221411" w:rsidR="009E7E04" w:rsidRPr="00187E9B" w:rsidRDefault="000E25A8" w:rsidP="009E7E04">
      <w:pPr>
        <w:keepNext/>
        <w:rPr>
          <w:lang w:val="en-US"/>
        </w:rPr>
      </w:pPr>
      <w:r w:rsidRPr="00187E9B">
        <w:rPr>
          <w:noProof/>
          <w:lang w:val="en-US" w:eastAsia="en-US"/>
        </w:rPr>
        <w:drawing>
          <wp:inline distT="0" distB="0" distL="0" distR="0" wp14:anchorId="5468A452" wp14:editId="6E19D6E5">
            <wp:extent cx="5759450" cy="3035300"/>
            <wp:effectExtent l="19050" t="1905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35300"/>
                    </a:xfrm>
                    <a:prstGeom prst="rect">
                      <a:avLst/>
                    </a:prstGeom>
                    <a:ln>
                      <a:solidFill>
                        <a:schemeClr val="bg1">
                          <a:lumMod val="50000"/>
                        </a:schemeClr>
                      </a:solidFill>
                    </a:ln>
                  </pic:spPr>
                </pic:pic>
              </a:graphicData>
            </a:graphic>
          </wp:inline>
        </w:drawing>
      </w:r>
    </w:p>
    <w:p w14:paraId="08504EAD" w14:textId="06482AF7" w:rsidR="009E7E04" w:rsidRPr="00187E9B" w:rsidRDefault="009E7E04" w:rsidP="009E7E04">
      <w:pPr>
        <w:pStyle w:val="Caption"/>
        <w:rPr>
          <w:lang w:val="en-US" w:eastAsia="en-US"/>
        </w:rPr>
      </w:pPr>
      <w:bookmarkStart w:id="66" w:name="_Toc456854690"/>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9</w:t>
      </w:r>
      <w:r w:rsidRPr="00187E9B">
        <w:rPr>
          <w:lang w:val="en-US"/>
        </w:rPr>
        <w:fldChar w:fldCharType="end"/>
      </w:r>
      <w:r w:rsidRPr="00187E9B">
        <w:rPr>
          <w:lang w:val="en-US"/>
        </w:rPr>
        <w:tab/>
        <w:t xml:space="preserve">OM detail: </w:t>
      </w:r>
      <w:r w:rsidR="005B5B9E" w:rsidRPr="00187E9B">
        <w:rPr>
          <w:lang w:val="en-US"/>
        </w:rPr>
        <w:t>Property values and t</w:t>
      </w:r>
      <w:r w:rsidRPr="00187E9B">
        <w:rPr>
          <w:lang w:val="en-US"/>
        </w:rPr>
        <w:t>ags</w:t>
      </w:r>
      <w:bookmarkEnd w:id="66"/>
    </w:p>
    <w:p w14:paraId="06577D10" w14:textId="2042B9EA" w:rsidR="005969EC" w:rsidRPr="00187E9B" w:rsidRDefault="005969EC" w:rsidP="009E7E04">
      <w:pPr>
        <w:rPr>
          <w:lang w:val="en-US" w:eastAsia="en-US"/>
        </w:rPr>
      </w:pPr>
      <w:r w:rsidRPr="00187E9B">
        <w:rPr>
          <w:lang w:val="en-US" w:eastAsia="en-US"/>
        </w:rPr>
        <w:t xml:space="preserve">Property values </w:t>
      </w:r>
      <w:r w:rsidR="00F5298E" w:rsidRPr="00187E9B">
        <w:rPr>
          <w:lang w:val="en-US" w:eastAsia="en-US"/>
        </w:rPr>
        <w:t xml:space="preserve">are name value pairs </w:t>
      </w:r>
      <w:r w:rsidR="00243B11" w:rsidRPr="00187E9B">
        <w:rPr>
          <w:lang w:val="en-US" w:eastAsia="en-US"/>
        </w:rPr>
        <w:t xml:space="preserve">associated </w:t>
      </w:r>
      <w:r w:rsidR="00AE2C9D" w:rsidRPr="00187E9B">
        <w:rPr>
          <w:lang w:val="en-US" w:eastAsia="en-US"/>
        </w:rPr>
        <w:t xml:space="preserve">with the database entity. </w:t>
      </w:r>
      <w:r w:rsidR="00295094" w:rsidRPr="00187E9B">
        <w:rPr>
          <w:lang w:val="en-US" w:eastAsia="en-US"/>
        </w:rPr>
        <w:t xml:space="preserve">The user can set the property values only for properties that were defined for a device type by the super user. The user can only set property values on the entities for which he is authorized to (see </w:t>
      </w:r>
      <w:r w:rsidR="00295094" w:rsidRPr="00187E9B">
        <w:rPr>
          <w:lang w:val="en-US" w:eastAsia="en-US"/>
        </w:rPr>
        <w:fldChar w:fldCharType="begin"/>
      </w:r>
      <w:r w:rsidR="00295094" w:rsidRPr="00187E9B">
        <w:rPr>
          <w:lang w:val="en-US" w:eastAsia="en-US"/>
        </w:rPr>
        <w:instrText xml:space="preserve"> REF _Ref445292748 \r \h </w:instrText>
      </w:r>
      <w:r w:rsidR="00295094" w:rsidRPr="00187E9B">
        <w:rPr>
          <w:lang w:val="en-US" w:eastAsia="en-US"/>
        </w:rPr>
      </w:r>
      <w:r w:rsidR="00295094" w:rsidRPr="00187E9B">
        <w:rPr>
          <w:lang w:val="en-US" w:eastAsia="en-US"/>
        </w:rPr>
        <w:fldChar w:fldCharType="separate"/>
      </w:r>
      <w:r w:rsidR="00E0133C" w:rsidRPr="00187E9B">
        <w:rPr>
          <w:lang w:val="en-US" w:eastAsia="en-US"/>
        </w:rPr>
        <w:t>3.2</w:t>
      </w:r>
      <w:r w:rsidR="00295094" w:rsidRPr="00187E9B">
        <w:rPr>
          <w:lang w:val="en-US" w:eastAsia="en-US"/>
        </w:rPr>
        <w:fldChar w:fldCharType="end"/>
      </w:r>
      <w:r w:rsidR="00295094" w:rsidRPr="00187E9B">
        <w:rPr>
          <w:lang w:val="en-US" w:eastAsia="en-US"/>
        </w:rPr>
        <w:t xml:space="preserve">). </w:t>
      </w:r>
      <w:r w:rsidR="00C427C2" w:rsidRPr="00187E9B">
        <w:rPr>
          <w:lang w:val="en-US" w:eastAsia="en-US"/>
        </w:rPr>
        <w:t>(</w:t>
      </w:r>
      <w:bookmarkStart w:id="67" w:name="CCDB_080a"/>
      <w:r w:rsidR="00C427C2" w:rsidRPr="00187E9B">
        <w:rPr>
          <w:lang w:val="en-US" w:eastAsia="en-US"/>
        </w:rPr>
        <w:t>CCDB_080</w:t>
      </w:r>
      <w:bookmarkEnd w:id="67"/>
      <w:r w:rsidR="002D1AA8" w:rsidRPr="00187E9B">
        <w:rPr>
          <w:lang w:val="en-US" w:eastAsia="en-US"/>
        </w:rPr>
        <w:t xml:space="preserve">, </w:t>
      </w:r>
      <w:bookmarkStart w:id="68" w:name="CCDB_090a"/>
      <w:r w:rsidR="002D1AA8" w:rsidRPr="00187E9B">
        <w:rPr>
          <w:lang w:val="en-US" w:eastAsia="en-US"/>
        </w:rPr>
        <w:t>CCDB_090</w:t>
      </w:r>
      <w:bookmarkEnd w:id="68"/>
      <w:r w:rsidR="00323814" w:rsidRPr="00187E9B">
        <w:rPr>
          <w:lang w:val="en-US" w:eastAsia="en-US"/>
        </w:rPr>
        <w:t xml:space="preserve">, </w:t>
      </w:r>
      <w:bookmarkStart w:id="69" w:name="CCDB_106a"/>
      <w:r w:rsidR="00323814" w:rsidRPr="00187E9B">
        <w:rPr>
          <w:lang w:val="en-US" w:eastAsia="en-US"/>
        </w:rPr>
        <w:t>CCDB_106</w:t>
      </w:r>
      <w:bookmarkEnd w:id="69"/>
      <w:r w:rsidR="00BB5B7B" w:rsidRPr="00187E9B">
        <w:rPr>
          <w:lang w:val="en-US" w:eastAsia="en-US"/>
        </w:rPr>
        <w:t xml:space="preserve">, </w:t>
      </w:r>
      <w:bookmarkStart w:id="70" w:name="CCDB_107a"/>
      <w:r w:rsidR="00BB5B7B" w:rsidRPr="00187E9B">
        <w:rPr>
          <w:lang w:val="en-US" w:eastAsia="en-US"/>
        </w:rPr>
        <w:t>CCDB_107</w:t>
      </w:r>
      <w:bookmarkEnd w:id="70"/>
      <w:r w:rsidR="00845515" w:rsidRPr="00187E9B">
        <w:rPr>
          <w:lang w:val="en-US" w:eastAsia="en-US"/>
        </w:rPr>
        <w:t xml:space="preserve">, </w:t>
      </w:r>
      <w:bookmarkStart w:id="71" w:name="CCDB_110c"/>
      <w:r w:rsidR="00845515" w:rsidRPr="00187E9B">
        <w:rPr>
          <w:lang w:val="en-US" w:eastAsia="en-US"/>
        </w:rPr>
        <w:t>CCDB_110</w:t>
      </w:r>
      <w:bookmarkEnd w:id="71"/>
      <w:r w:rsidR="00845515" w:rsidRPr="00187E9B">
        <w:rPr>
          <w:lang w:val="en-US" w:eastAsia="en-US"/>
        </w:rPr>
        <w:t xml:space="preserve">, </w:t>
      </w:r>
      <w:bookmarkStart w:id="72" w:name="CCDB_111b"/>
      <w:r w:rsidR="00845515" w:rsidRPr="00187E9B">
        <w:rPr>
          <w:lang w:val="en-US" w:eastAsia="en-US"/>
        </w:rPr>
        <w:t>CCDB_111</w:t>
      </w:r>
      <w:bookmarkEnd w:id="72"/>
      <w:r w:rsidR="00C427C2" w:rsidRPr="00187E9B">
        <w:rPr>
          <w:lang w:val="en-US" w:eastAsia="en-US"/>
        </w:rPr>
        <w:t>)</w:t>
      </w:r>
    </w:p>
    <w:p w14:paraId="5525EC58" w14:textId="3F864189" w:rsidR="00A02399" w:rsidRPr="00187E9B" w:rsidRDefault="00A02399" w:rsidP="0097788B">
      <w:pPr>
        <w:pStyle w:val="Heading4"/>
        <w:rPr>
          <w:lang w:val="en-US"/>
        </w:rPr>
      </w:pPr>
      <w:bookmarkStart w:id="73" w:name="_Ref393952896"/>
      <w:bookmarkStart w:id="74" w:name="_Toc456854626"/>
      <w:r w:rsidRPr="00187E9B">
        <w:rPr>
          <w:lang w:val="en-US"/>
        </w:rPr>
        <w:t>Tags</w:t>
      </w:r>
      <w:bookmarkEnd w:id="73"/>
      <w:bookmarkEnd w:id="74"/>
    </w:p>
    <w:p w14:paraId="1C90E91E" w14:textId="3349B88B" w:rsidR="00C00D37" w:rsidRPr="00187E9B" w:rsidRDefault="00C00D37" w:rsidP="0097788B">
      <w:pPr>
        <w:rPr>
          <w:lang w:val="en-US" w:eastAsia="en-US"/>
        </w:rPr>
      </w:pPr>
      <w:r w:rsidRPr="00187E9B">
        <w:rPr>
          <w:lang w:val="en-US" w:eastAsia="en-US"/>
        </w:rPr>
        <w:t xml:space="preserve">Tags are </w:t>
      </w:r>
      <w:r w:rsidR="005E1BA3" w:rsidRPr="00187E9B">
        <w:rPr>
          <w:lang w:val="en-US" w:eastAsia="en-US"/>
        </w:rPr>
        <w:t xml:space="preserve">user defined strings that can be attached to </w:t>
      </w:r>
      <w:r w:rsidR="005E1BA3" w:rsidRPr="00187E9B">
        <w:rPr>
          <w:i/>
          <w:lang w:val="en-US" w:eastAsia="en-US"/>
        </w:rPr>
        <w:t>device types</w:t>
      </w:r>
      <w:r w:rsidR="005E1BA3" w:rsidRPr="00187E9B">
        <w:rPr>
          <w:lang w:val="en-US" w:eastAsia="en-US"/>
        </w:rPr>
        <w:t xml:space="preserve">, </w:t>
      </w:r>
      <w:r w:rsidR="005E1BA3" w:rsidRPr="00187E9B">
        <w:rPr>
          <w:i/>
          <w:lang w:val="en-US" w:eastAsia="en-US"/>
        </w:rPr>
        <w:t>containers</w:t>
      </w:r>
      <w:r w:rsidR="005E1BA3" w:rsidRPr="00187E9B">
        <w:rPr>
          <w:lang w:val="en-US" w:eastAsia="en-US"/>
        </w:rPr>
        <w:t xml:space="preserve">, </w:t>
      </w:r>
      <w:r w:rsidR="005E1BA3" w:rsidRPr="00187E9B">
        <w:rPr>
          <w:i/>
          <w:lang w:val="en-US" w:eastAsia="en-US"/>
        </w:rPr>
        <w:t>device instances</w:t>
      </w:r>
      <w:r w:rsidR="005E1BA3" w:rsidRPr="00187E9B">
        <w:rPr>
          <w:lang w:val="en-US" w:eastAsia="en-US"/>
        </w:rPr>
        <w:t xml:space="preserve"> and </w:t>
      </w:r>
      <w:r w:rsidR="00713FB7" w:rsidRPr="00187E9B">
        <w:rPr>
          <w:i/>
          <w:lang w:val="en-US" w:eastAsia="en-US"/>
        </w:rPr>
        <w:t>alignment</w:t>
      </w:r>
      <w:r w:rsidR="005E1BA3" w:rsidRPr="00187E9B">
        <w:rPr>
          <w:i/>
          <w:lang w:val="en-US" w:eastAsia="en-US"/>
        </w:rPr>
        <w:t xml:space="preserve"> records</w:t>
      </w:r>
      <w:r w:rsidR="005E1BA3" w:rsidRPr="00187E9B">
        <w:rPr>
          <w:lang w:val="en-US" w:eastAsia="en-US"/>
        </w:rPr>
        <w:t xml:space="preserve">. Their primary purpose is marking the database entities with </w:t>
      </w:r>
      <w:r w:rsidR="005E1BA3" w:rsidRPr="00187E9B">
        <w:rPr>
          <w:lang w:val="en-US" w:eastAsia="en-US"/>
        </w:rPr>
        <w:lastRenderedPageBreak/>
        <w:t xml:space="preserve">user defined values which can later be used when generating reports, i.e. a list of all device instances which are tagged </w:t>
      </w:r>
      <w:r w:rsidR="005E1BA3" w:rsidRPr="00187E9B">
        <w:rPr>
          <w:i/>
          <w:lang w:val="en-US" w:eastAsia="en-US"/>
        </w:rPr>
        <w:t>Beam instrumentation</w:t>
      </w:r>
      <w:r w:rsidR="005E1BA3" w:rsidRPr="00187E9B">
        <w:rPr>
          <w:lang w:val="en-US" w:eastAsia="en-US"/>
        </w:rPr>
        <w:t>.</w:t>
      </w:r>
    </w:p>
    <w:p w14:paraId="360AA8BB" w14:textId="347B4094" w:rsidR="00713FB7" w:rsidRPr="00187E9B" w:rsidRDefault="00713FB7" w:rsidP="00713FB7">
      <w:pPr>
        <w:rPr>
          <w:lang w:val="en-US" w:eastAsia="en-US"/>
        </w:rPr>
      </w:pPr>
      <w:r w:rsidRPr="00187E9B">
        <w:rPr>
          <w:lang w:val="en-US" w:eastAsia="en-US"/>
        </w:rPr>
        <w:t>The tags are shared among all the entities in the database, so once a tag is created and associated with an entity, it cannot be simply renamed or deleted from the database – in case of renaming, the tag would change for all associated entities, which may not be what the user wants. The user can always disassociate a tag with the entity, and create a new tag in event of an error.</w:t>
      </w:r>
    </w:p>
    <w:p w14:paraId="0929D42B" w14:textId="7F096372" w:rsidR="00432740" w:rsidRPr="00187E9B" w:rsidRDefault="00DB1C7E" w:rsidP="009E32E9">
      <w:pPr>
        <w:pStyle w:val="Heading3"/>
        <w:rPr>
          <w:lang w:val="en-US"/>
        </w:rPr>
      </w:pPr>
      <w:bookmarkStart w:id="75" w:name="_Toc456854627"/>
      <w:r w:rsidRPr="00187E9B">
        <w:rPr>
          <w:lang w:val="en-US"/>
        </w:rPr>
        <w:t>History</w:t>
      </w:r>
      <w:r w:rsidR="00432740" w:rsidRPr="00187E9B">
        <w:rPr>
          <w:lang w:val="en-US"/>
        </w:rPr>
        <w:t xml:space="preserve"> </w:t>
      </w:r>
      <w:r w:rsidR="00171C6C" w:rsidRPr="00187E9B">
        <w:rPr>
          <w:lang w:val="en-US"/>
        </w:rPr>
        <w:t>C</w:t>
      </w:r>
      <w:r w:rsidR="00432740" w:rsidRPr="00187E9B">
        <w:rPr>
          <w:lang w:val="en-US"/>
        </w:rPr>
        <w:t>ontrol</w:t>
      </w:r>
      <w:bookmarkEnd w:id="75"/>
    </w:p>
    <w:p w14:paraId="24BD3397" w14:textId="4B36D413" w:rsidR="00DB1C7E" w:rsidRPr="00187E9B" w:rsidRDefault="00DB1C7E" w:rsidP="00432740">
      <w:pPr>
        <w:rPr>
          <w:lang w:val="en-US" w:eastAsia="en-US"/>
        </w:rPr>
      </w:pPr>
      <w:r w:rsidRPr="00187E9B">
        <w:rPr>
          <w:lang w:val="en-US" w:eastAsia="en-US"/>
        </w:rPr>
        <w:t>For each entity in the CCDB a history of changes will be tracked</w:t>
      </w:r>
      <w:r w:rsidR="00424B38" w:rsidRPr="00187E9B">
        <w:rPr>
          <w:lang w:val="en-US" w:eastAsia="en-US"/>
        </w:rPr>
        <w:t xml:space="preserve"> (</w:t>
      </w:r>
      <w:bookmarkStart w:id="76" w:name="CCDB_140"/>
      <w:r w:rsidR="00424B38" w:rsidRPr="00187E9B">
        <w:rPr>
          <w:lang w:val="en-US" w:eastAsia="en-US"/>
        </w:rPr>
        <w:t>CCDB_140</w:t>
      </w:r>
      <w:bookmarkEnd w:id="76"/>
      <w:r w:rsidR="00424B38" w:rsidRPr="00187E9B">
        <w:rPr>
          <w:lang w:val="en-US" w:eastAsia="en-US"/>
        </w:rPr>
        <w:t>)</w:t>
      </w:r>
      <w:r w:rsidRPr="00187E9B">
        <w:rPr>
          <w:lang w:val="en-US" w:eastAsia="en-US"/>
        </w:rPr>
        <w:t>. This will be a log of all the changes that have been made by some action, and such history will be associated with each entity.</w:t>
      </w:r>
    </w:p>
    <w:p w14:paraId="7A3F380C" w14:textId="60D3B8E0" w:rsidR="00103A83" w:rsidRPr="00187E9B" w:rsidRDefault="00103A83" w:rsidP="00432740">
      <w:pPr>
        <w:rPr>
          <w:lang w:val="en-US" w:eastAsia="en-US"/>
        </w:rPr>
      </w:pPr>
      <w:r w:rsidRPr="00187E9B">
        <w:rPr>
          <w:lang w:val="en-US" w:eastAsia="en-US"/>
        </w:rPr>
        <w:t>1-D and 2-D double arrays can contain very large amounts of data, so changed data of these two types the will only be logged</w:t>
      </w:r>
      <w:r w:rsidR="00310E91" w:rsidRPr="00187E9B">
        <w:rPr>
          <w:lang w:val="en-US" w:eastAsia="en-US"/>
        </w:rPr>
        <w:t xml:space="preserve"> entirely</w:t>
      </w:r>
      <w:r w:rsidRPr="00187E9B">
        <w:rPr>
          <w:lang w:val="en-US" w:eastAsia="en-US"/>
        </w:rPr>
        <w:t xml:space="preserve"> if it contains less than 100 </w:t>
      </w:r>
      <w:r w:rsidR="00310E91" w:rsidRPr="00187E9B">
        <w:rPr>
          <w:lang w:val="en-US" w:eastAsia="en-US"/>
        </w:rPr>
        <w:t>rows and less than 50 columns</w:t>
      </w:r>
      <w:r w:rsidRPr="00187E9B">
        <w:rPr>
          <w:lang w:val="en-US" w:eastAsia="en-US"/>
        </w:rPr>
        <w:t xml:space="preserve">, otherwise the </w:t>
      </w:r>
      <w:r w:rsidR="00310E91" w:rsidRPr="00187E9B">
        <w:rPr>
          <w:lang w:val="en-US" w:eastAsia="en-US"/>
        </w:rPr>
        <w:t>data will simply be truncated</w:t>
      </w:r>
      <w:r w:rsidRPr="00187E9B">
        <w:rPr>
          <w:lang w:val="en-US" w:eastAsia="en-US"/>
        </w:rPr>
        <w:t>.</w:t>
      </w:r>
    </w:p>
    <w:p w14:paraId="76091F06" w14:textId="17A58633" w:rsidR="00103A83" w:rsidRPr="00187E9B" w:rsidRDefault="00103A83" w:rsidP="00432740">
      <w:pPr>
        <w:rPr>
          <w:lang w:val="en-US" w:eastAsia="en-US"/>
        </w:rPr>
      </w:pPr>
      <w:r w:rsidRPr="00187E9B">
        <w:rPr>
          <w:lang w:val="en-US" w:eastAsia="en-US"/>
        </w:rPr>
        <w:t xml:space="preserve">1-D string </w:t>
      </w:r>
      <w:r w:rsidR="00310E91" w:rsidRPr="00187E9B">
        <w:rPr>
          <w:lang w:val="en-US" w:eastAsia="en-US"/>
        </w:rPr>
        <w:t xml:space="preserve">list or integer array </w:t>
      </w:r>
      <w:r w:rsidRPr="00187E9B">
        <w:rPr>
          <w:lang w:val="en-US" w:eastAsia="en-US"/>
        </w:rPr>
        <w:t xml:space="preserve">change will only be logged if </w:t>
      </w:r>
      <w:r w:rsidR="00310E91" w:rsidRPr="00187E9B">
        <w:rPr>
          <w:lang w:val="en-US" w:eastAsia="en-US"/>
        </w:rPr>
        <w:t>it</w:t>
      </w:r>
      <w:r w:rsidRPr="00187E9B">
        <w:rPr>
          <w:lang w:val="en-US" w:eastAsia="en-US"/>
        </w:rPr>
        <w:t xml:space="preserve"> contains less than </w:t>
      </w:r>
      <w:r w:rsidR="00310E91" w:rsidRPr="00187E9B">
        <w:rPr>
          <w:lang w:val="en-US" w:eastAsia="en-US"/>
        </w:rPr>
        <w:t xml:space="preserve">100 </w:t>
      </w:r>
      <w:r w:rsidRPr="00187E9B">
        <w:rPr>
          <w:lang w:val="en-US" w:eastAsia="en-US"/>
        </w:rPr>
        <w:t xml:space="preserve">elements, otherwise the audit log entry </w:t>
      </w:r>
      <w:r w:rsidR="00310E91" w:rsidRPr="00187E9B">
        <w:rPr>
          <w:lang w:val="en-US" w:eastAsia="en-US"/>
        </w:rPr>
        <w:t>data will be truncated</w:t>
      </w:r>
      <w:r w:rsidRPr="00187E9B">
        <w:rPr>
          <w:lang w:val="en-US" w:eastAsia="en-US"/>
        </w:rPr>
        <w:t>.</w:t>
      </w:r>
    </w:p>
    <w:p w14:paraId="54B0A6F3" w14:textId="64D7D196" w:rsidR="00310E91" w:rsidRPr="00187E9B" w:rsidRDefault="00310E91" w:rsidP="00960AE7">
      <w:pPr>
        <w:rPr>
          <w:lang w:val="en-US" w:eastAsia="en-US"/>
        </w:rPr>
      </w:pPr>
      <w:r w:rsidRPr="00187E9B">
        <w:rPr>
          <w:lang w:val="en-US" w:eastAsia="en-US"/>
        </w:rPr>
        <w:t xml:space="preserve">Both these values can be changed through system properties </w:t>
      </w:r>
      <w:r w:rsidRPr="00187E9B">
        <w:rPr>
          <w:rFonts w:ascii="Consolas" w:hAnsi="Consolas"/>
          <w:lang w:val="en-US" w:eastAsia="en-US"/>
        </w:rPr>
        <w:t>org.openepics.discs.conf.</w:t>
      </w:r>
      <w:r w:rsidR="00960AE7" w:rsidRPr="00187E9B">
        <w:rPr>
          <w:rFonts w:ascii="Consolas" w:hAnsi="Consolas"/>
          <w:lang w:val="en-US" w:eastAsia="en-US"/>
        </w:rPr>
        <w:t xml:space="preserve"> </w:t>
      </w:r>
      <w:r w:rsidRPr="00187E9B">
        <w:rPr>
          <w:rFonts w:ascii="Consolas" w:hAnsi="Consolas"/>
          <w:lang w:val="en-US" w:eastAsia="en-US"/>
        </w:rPr>
        <w:t>props.auditLogRows</w:t>
      </w:r>
      <w:r w:rsidRPr="00187E9B">
        <w:rPr>
          <w:rFonts w:ascii="Consolas" w:hAnsi="Consolas"/>
          <w:sz w:val="20"/>
          <w:lang w:val="en-US" w:eastAsia="en-US"/>
        </w:rPr>
        <w:t xml:space="preserve"> </w:t>
      </w:r>
      <w:r w:rsidRPr="00187E9B">
        <w:rPr>
          <w:lang w:val="en-US" w:eastAsia="en-US"/>
        </w:rPr>
        <w:t xml:space="preserve">and </w:t>
      </w:r>
      <w:r w:rsidRPr="00187E9B">
        <w:rPr>
          <w:rFonts w:ascii="Consolas" w:hAnsi="Consolas"/>
          <w:lang w:val="en-US" w:eastAsia="en-US"/>
        </w:rPr>
        <w:t>org.openepics.discs.conf.props.auditLogColumns</w:t>
      </w:r>
      <w:r w:rsidRPr="00187E9B">
        <w:rPr>
          <w:lang w:val="en-US" w:eastAsia="en-US"/>
        </w:rPr>
        <w:t>.</w:t>
      </w:r>
    </w:p>
    <w:p w14:paraId="0970E3A7" w14:textId="77777777" w:rsidR="00DB1C7E" w:rsidRPr="00187E9B" w:rsidRDefault="00DB1C7E" w:rsidP="00432740">
      <w:pPr>
        <w:rPr>
          <w:lang w:val="en-US" w:eastAsia="en-US"/>
        </w:rPr>
      </w:pPr>
      <w:r w:rsidRPr="00187E9B">
        <w:rPr>
          <w:lang w:val="en-US" w:eastAsia="en-US"/>
        </w:rPr>
        <w:t>The history record will contain:</w:t>
      </w:r>
    </w:p>
    <w:tbl>
      <w:tblPr>
        <w:tblW w:w="9322" w:type="dxa"/>
        <w:tblLayout w:type="fixed"/>
        <w:tblLook w:val="0000" w:firstRow="0" w:lastRow="0" w:firstColumn="0" w:lastColumn="0" w:noHBand="0" w:noVBand="0"/>
      </w:tblPr>
      <w:tblGrid>
        <w:gridCol w:w="2093"/>
        <w:gridCol w:w="7229"/>
      </w:tblGrid>
      <w:tr w:rsidR="006C375B" w:rsidRPr="00187E9B" w14:paraId="278ED2C1" w14:textId="77777777" w:rsidTr="006C375B">
        <w:trPr>
          <w:cantSplit/>
          <w:tblHeader/>
        </w:trPr>
        <w:tc>
          <w:tcPr>
            <w:tcW w:w="9322" w:type="dxa"/>
            <w:gridSpan w:val="2"/>
            <w:tcBorders>
              <w:bottom w:val="single" w:sz="12" w:space="0" w:color="auto"/>
            </w:tcBorders>
            <w:shd w:val="clear" w:color="auto" w:fill="auto"/>
          </w:tcPr>
          <w:p w14:paraId="5CDD0ED4" w14:textId="78BA59D7" w:rsidR="006C375B" w:rsidRPr="00187E9B" w:rsidRDefault="006C375B" w:rsidP="006C375B">
            <w:pPr>
              <w:pStyle w:val="E-TableTitle"/>
              <w:rPr>
                <w:lang w:val="en-US"/>
              </w:rPr>
            </w:pPr>
            <w:bookmarkStart w:id="77" w:name="_Toc456854666"/>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2</w:t>
            </w:r>
            <w:r w:rsidRPr="00187E9B">
              <w:rPr>
                <w:lang w:val="en-US"/>
              </w:rPr>
              <w:fldChar w:fldCharType="end"/>
            </w:r>
            <w:r w:rsidRPr="00187E9B">
              <w:rPr>
                <w:lang w:val="en-US"/>
              </w:rPr>
              <w:tab/>
              <w:t>History record description</w:t>
            </w:r>
            <w:bookmarkEnd w:id="77"/>
          </w:p>
        </w:tc>
      </w:tr>
      <w:tr w:rsidR="006C375B" w:rsidRPr="00187E9B" w14:paraId="11B3DCC9" w14:textId="77777777" w:rsidTr="006C375B">
        <w:trPr>
          <w:cantSplit/>
          <w:tblHeader/>
        </w:trPr>
        <w:tc>
          <w:tcPr>
            <w:tcW w:w="2093" w:type="dxa"/>
            <w:tcBorders>
              <w:top w:val="single" w:sz="12" w:space="0" w:color="auto"/>
              <w:bottom w:val="single" w:sz="6" w:space="0" w:color="auto"/>
            </w:tcBorders>
            <w:shd w:val="clear" w:color="auto" w:fill="auto"/>
          </w:tcPr>
          <w:p w14:paraId="2D37F3A2" w14:textId="2B1F1055" w:rsidR="006C375B" w:rsidRPr="00187E9B" w:rsidRDefault="006C375B" w:rsidP="006C375B">
            <w:pPr>
              <w:pStyle w:val="E-TableHeader"/>
              <w:rPr>
                <w:lang w:val="en-US"/>
              </w:rPr>
            </w:pPr>
            <w:r w:rsidRPr="00187E9B">
              <w:rPr>
                <w:lang w:val="en-US"/>
              </w:rPr>
              <w:t>Field</w:t>
            </w:r>
          </w:p>
        </w:tc>
        <w:tc>
          <w:tcPr>
            <w:tcW w:w="7229" w:type="dxa"/>
            <w:tcBorders>
              <w:top w:val="single" w:sz="12" w:space="0" w:color="auto"/>
              <w:bottom w:val="single" w:sz="6" w:space="0" w:color="auto"/>
            </w:tcBorders>
            <w:shd w:val="clear" w:color="auto" w:fill="auto"/>
          </w:tcPr>
          <w:p w14:paraId="568A4632" w14:textId="760BBF2B" w:rsidR="006C375B" w:rsidRPr="00187E9B" w:rsidRDefault="006C375B" w:rsidP="006C375B">
            <w:pPr>
              <w:pStyle w:val="E-TableHeader"/>
              <w:ind w:left="-121" w:firstLine="121"/>
              <w:rPr>
                <w:lang w:val="en-US"/>
              </w:rPr>
            </w:pPr>
            <w:r w:rsidRPr="00187E9B">
              <w:rPr>
                <w:lang w:val="en-US"/>
              </w:rPr>
              <w:t>Description</w:t>
            </w:r>
          </w:p>
        </w:tc>
      </w:tr>
      <w:tr w:rsidR="006C375B" w:rsidRPr="00187E9B" w14:paraId="4AD31F43" w14:textId="77777777" w:rsidTr="006C375B">
        <w:trPr>
          <w:cantSplit/>
        </w:trPr>
        <w:tc>
          <w:tcPr>
            <w:tcW w:w="2093" w:type="dxa"/>
            <w:tcBorders>
              <w:top w:val="single" w:sz="6" w:space="0" w:color="auto"/>
            </w:tcBorders>
            <w:shd w:val="clear" w:color="auto" w:fill="auto"/>
          </w:tcPr>
          <w:p w14:paraId="3C29BEB8" w14:textId="39D1B315" w:rsidR="005B7592" w:rsidRPr="00187E9B" w:rsidRDefault="007D5AA1" w:rsidP="006C375B">
            <w:pPr>
              <w:pStyle w:val="E-TableText"/>
              <w:rPr>
                <w:lang w:val="en-US"/>
              </w:rPr>
            </w:pPr>
            <w:r w:rsidRPr="00187E9B">
              <w:rPr>
                <w:lang w:val="en-US"/>
              </w:rPr>
              <w:t>Entity ID</w:t>
            </w:r>
          </w:p>
        </w:tc>
        <w:tc>
          <w:tcPr>
            <w:tcW w:w="7229" w:type="dxa"/>
            <w:tcBorders>
              <w:top w:val="single" w:sz="6" w:space="0" w:color="auto"/>
            </w:tcBorders>
            <w:shd w:val="clear" w:color="auto" w:fill="auto"/>
          </w:tcPr>
          <w:p w14:paraId="28867F6C" w14:textId="113EB3F3" w:rsidR="006C375B" w:rsidRPr="00187E9B" w:rsidRDefault="00E22C8F" w:rsidP="00D70868">
            <w:pPr>
              <w:pStyle w:val="E-TableText"/>
              <w:rPr>
                <w:lang w:val="en-US"/>
              </w:rPr>
            </w:pPr>
            <w:r w:rsidRPr="00187E9B">
              <w:rPr>
                <w:lang w:val="en-US"/>
              </w:rPr>
              <w:t xml:space="preserve">The </w:t>
            </w:r>
            <w:r w:rsidR="00D70868" w:rsidRPr="00187E9B">
              <w:rPr>
                <w:lang w:val="en-US"/>
              </w:rPr>
              <w:t xml:space="preserve">database </w:t>
            </w:r>
            <w:r w:rsidRPr="00187E9B">
              <w:rPr>
                <w:lang w:val="en-US"/>
              </w:rPr>
              <w:t>entity this audit trail history belongs to.</w:t>
            </w:r>
            <w:r w:rsidR="00D70868" w:rsidRPr="00187E9B">
              <w:rPr>
                <w:lang w:val="en-US"/>
              </w:rPr>
              <w:t xml:space="preserve"> This field contains the unique database identifier of this entity.</w:t>
            </w:r>
          </w:p>
        </w:tc>
      </w:tr>
      <w:tr w:rsidR="006C375B" w:rsidRPr="00187E9B" w14:paraId="4A6B5D4C" w14:textId="77777777" w:rsidTr="006C375B">
        <w:trPr>
          <w:cantSplit/>
        </w:trPr>
        <w:tc>
          <w:tcPr>
            <w:tcW w:w="2093" w:type="dxa"/>
            <w:shd w:val="clear" w:color="auto" w:fill="auto"/>
          </w:tcPr>
          <w:p w14:paraId="20631CB1" w14:textId="1A6C264E" w:rsidR="005B7592" w:rsidRPr="00187E9B" w:rsidRDefault="007D5AA1" w:rsidP="006C375B">
            <w:pPr>
              <w:pStyle w:val="E-TableText"/>
              <w:rPr>
                <w:lang w:val="en-US"/>
              </w:rPr>
            </w:pPr>
            <w:r w:rsidRPr="00187E9B">
              <w:rPr>
                <w:lang w:val="en-US"/>
              </w:rPr>
              <w:t>O</w:t>
            </w:r>
            <w:r w:rsidR="005B7592" w:rsidRPr="00187E9B">
              <w:rPr>
                <w:lang w:val="en-US"/>
              </w:rPr>
              <w:t>peration</w:t>
            </w:r>
          </w:p>
        </w:tc>
        <w:tc>
          <w:tcPr>
            <w:tcW w:w="7229" w:type="dxa"/>
            <w:shd w:val="clear" w:color="auto" w:fill="auto"/>
          </w:tcPr>
          <w:p w14:paraId="5143BD74" w14:textId="77777777" w:rsidR="00E22C8F" w:rsidRPr="00187E9B" w:rsidRDefault="006C375B" w:rsidP="006C375B">
            <w:pPr>
              <w:pStyle w:val="E-TableText"/>
              <w:rPr>
                <w:lang w:val="en-US"/>
              </w:rPr>
            </w:pPr>
            <w:r w:rsidRPr="00187E9B">
              <w:rPr>
                <w:lang w:val="en-US"/>
              </w:rPr>
              <w:t>Possible values are</w:t>
            </w:r>
            <w:r w:rsidR="00E22C8F" w:rsidRPr="00187E9B">
              <w:rPr>
                <w:lang w:val="en-US"/>
              </w:rPr>
              <w:t>:</w:t>
            </w:r>
          </w:p>
          <w:p w14:paraId="53C1AEAD" w14:textId="608E42AF" w:rsidR="00E22C8F" w:rsidRPr="00187E9B" w:rsidRDefault="007D5AA1" w:rsidP="00E36543">
            <w:pPr>
              <w:pStyle w:val="E-TableText"/>
              <w:numPr>
                <w:ilvl w:val="0"/>
                <w:numId w:val="25"/>
              </w:numPr>
              <w:rPr>
                <w:rFonts w:ascii="Consolas" w:hAnsi="Consolas" w:cs="Consolas"/>
                <w:lang w:val="en-US"/>
              </w:rPr>
            </w:pPr>
            <w:r w:rsidRPr="00187E9B">
              <w:rPr>
                <w:rFonts w:ascii="Consolas" w:hAnsi="Consolas" w:cs="Consolas"/>
                <w:lang w:val="en-US"/>
              </w:rPr>
              <w:t>UPDATE</w:t>
            </w:r>
          </w:p>
          <w:p w14:paraId="33531E59" w14:textId="5D1024B3" w:rsidR="005B7592" w:rsidRPr="00187E9B" w:rsidRDefault="007D5AA1" w:rsidP="00E36543">
            <w:pPr>
              <w:pStyle w:val="E-TableText"/>
              <w:numPr>
                <w:ilvl w:val="0"/>
                <w:numId w:val="25"/>
              </w:numPr>
              <w:rPr>
                <w:rFonts w:ascii="Consolas" w:hAnsi="Consolas" w:cs="Consolas"/>
                <w:lang w:val="en-US"/>
              </w:rPr>
            </w:pPr>
            <w:r w:rsidRPr="00187E9B">
              <w:rPr>
                <w:rFonts w:ascii="Consolas" w:hAnsi="Consolas" w:cs="Consolas"/>
                <w:lang w:val="en-US"/>
              </w:rPr>
              <w:t>CREATE</w:t>
            </w:r>
          </w:p>
          <w:p w14:paraId="1550737E" w14:textId="27D0554D" w:rsidR="005B7592" w:rsidRPr="00187E9B" w:rsidRDefault="007D5AA1" w:rsidP="00A35724">
            <w:pPr>
              <w:pStyle w:val="E-TableText"/>
              <w:numPr>
                <w:ilvl w:val="0"/>
                <w:numId w:val="25"/>
              </w:numPr>
              <w:rPr>
                <w:rFonts w:ascii="Consolas" w:hAnsi="Consolas" w:cs="Consolas"/>
                <w:lang w:val="en-US"/>
              </w:rPr>
            </w:pPr>
            <w:r w:rsidRPr="00187E9B">
              <w:rPr>
                <w:rFonts w:ascii="Consolas" w:hAnsi="Consolas" w:cs="Consolas"/>
                <w:lang w:val="en-US"/>
              </w:rPr>
              <w:t>DELETE</w:t>
            </w:r>
          </w:p>
        </w:tc>
      </w:tr>
      <w:tr w:rsidR="00E22C8F" w:rsidRPr="00187E9B" w14:paraId="61C5D70F" w14:textId="77777777" w:rsidTr="006C375B">
        <w:trPr>
          <w:cantSplit/>
        </w:trPr>
        <w:tc>
          <w:tcPr>
            <w:tcW w:w="2093" w:type="dxa"/>
            <w:shd w:val="clear" w:color="auto" w:fill="auto"/>
          </w:tcPr>
          <w:p w14:paraId="684213FE" w14:textId="30A70810" w:rsidR="00E22C8F" w:rsidRPr="00187E9B" w:rsidRDefault="00E22C8F" w:rsidP="006C375B">
            <w:pPr>
              <w:pStyle w:val="E-TableText"/>
              <w:rPr>
                <w:lang w:val="en-US"/>
              </w:rPr>
            </w:pPr>
            <w:r w:rsidRPr="00187E9B">
              <w:rPr>
                <w:lang w:val="en-US"/>
              </w:rPr>
              <w:t>User</w:t>
            </w:r>
          </w:p>
        </w:tc>
        <w:tc>
          <w:tcPr>
            <w:tcW w:w="7229" w:type="dxa"/>
            <w:shd w:val="clear" w:color="auto" w:fill="auto"/>
          </w:tcPr>
          <w:p w14:paraId="4A05F647" w14:textId="7AFD37A6" w:rsidR="00E22C8F" w:rsidRPr="00187E9B" w:rsidRDefault="00E22C8F" w:rsidP="00E22C8F">
            <w:pPr>
              <w:pStyle w:val="E-TableText"/>
              <w:rPr>
                <w:lang w:val="en-US"/>
              </w:rPr>
            </w:pPr>
            <w:r w:rsidRPr="00187E9B">
              <w:rPr>
                <w:lang w:val="en-US"/>
              </w:rPr>
              <w:t>Authenticated user performing the action.</w:t>
            </w:r>
            <w:r w:rsidR="00424B38" w:rsidRPr="00187E9B">
              <w:rPr>
                <w:lang w:val="en-US"/>
              </w:rPr>
              <w:t xml:space="preserve"> (</w:t>
            </w:r>
            <w:bookmarkStart w:id="78" w:name="CCDB_140a"/>
            <w:r w:rsidR="00424B38" w:rsidRPr="00187E9B">
              <w:rPr>
                <w:lang w:val="en-US"/>
              </w:rPr>
              <w:t>CCDB_140</w:t>
            </w:r>
            <w:bookmarkEnd w:id="78"/>
            <w:r w:rsidR="00424B38" w:rsidRPr="00187E9B">
              <w:rPr>
                <w:lang w:val="en-US"/>
              </w:rPr>
              <w:t>)</w:t>
            </w:r>
          </w:p>
        </w:tc>
      </w:tr>
      <w:tr w:rsidR="00E22C8F" w:rsidRPr="00187E9B" w14:paraId="4817BBAF" w14:textId="77777777" w:rsidTr="006C375B">
        <w:trPr>
          <w:cantSplit/>
        </w:trPr>
        <w:tc>
          <w:tcPr>
            <w:tcW w:w="2093" w:type="dxa"/>
            <w:shd w:val="clear" w:color="auto" w:fill="auto"/>
          </w:tcPr>
          <w:p w14:paraId="6F277A85" w14:textId="6537ED16" w:rsidR="00E22C8F" w:rsidRPr="00187E9B" w:rsidRDefault="00E22C8F" w:rsidP="006C375B">
            <w:pPr>
              <w:pStyle w:val="E-TableText"/>
              <w:rPr>
                <w:lang w:val="en-US"/>
              </w:rPr>
            </w:pPr>
            <w:r w:rsidRPr="00187E9B">
              <w:rPr>
                <w:lang w:val="en-US"/>
              </w:rPr>
              <w:t>Timestamp</w:t>
            </w:r>
          </w:p>
        </w:tc>
        <w:tc>
          <w:tcPr>
            <w:tcW w:w="7229" w:type="dxa"/>
            <w:shd w:val="clear" w:color="auto" w:fill="auto"/>
          </w:tcPr>
          <w:p w14:paraId="5894308F" w14:textId="2245FF49" w:rsidR="00E22C8F" w:rsidRPr="00187E9B" w:rsidRDefault="00E22C8F" w:rsidP="006C375B">
            <w:pPr>
              <w:pStyle w:val="E-TableText"/>
              <w:rPr>
                <w:lang w:val="en-US"/>
              </w:rPr>
            </w:pPr>
            <w:r w:rsidRPr="00187E9B">
              <w:rPr>
                <w:lang w:val="en-US"/>
              </w:rPr>
              <w:t>The date and time of the action.</w:t>
            </w:r>
            <w:r w:rsidR="00424B38" w:rsidRPr="00187E9B">
              <w:rPr>
                <w:lang w:val="en-US"/>
              </w:rPr>
              <w:t xml:space="preserve"> (</w:t>
            </w:r>
            <w:bookmarkStart w:id="79" w:name="CCDB_140b"/>
            <w:r w:rsidR="00424B38" w:rsidRPr="00187E9B">
              <w:rPr>
                <w:lang w:val="en-US"/>
              </w:rPr>
              <w:t>CCDB_140</w:t>
            </w:r>
            <w:bookmarkEnd w:id="79"/>
            <w:r w:rsidR="00424B38" w:rsidRPr="00187E9B">
              <w:rPr>
                <w:lang w:val="en-US"/>
              </w:rPr>
              <w:t>)</w:t>
            </w:r>
          </w:p>
        </w:tc>
      </w:tr>
      <w:tr w:rsidR="006C375B" w:rsidRPr="00187E9B" w14:paraId="61446BB0" w14:textId="77777777" w:rsidTr="006C375B">
        <w:trPr>
          <w:cantSplit/>
        </w:trPr>
        <w:tc>
          <w:tcPr>
            <w:tcW w:w="2093" w:type="dxa"/>
            <w:shd w:val="clear" w:color="auto" w:fill="auto"/>
          </w:tcPr>
          <w:p w14:paraId="13E7131D" w14:textId="77777777" w:rsidR="006C375B" w:rsidRPr="00187E9B" w:rsidRDefault="006C375B" w:rsidP="006C375B">
            <w:pPr>
              <w:pStyle w:val="E-TableText"/>
              <w:rPr>
                <w:lang w:val="en-US"/>
              </w:rPr>
            </w:pPr>
            <w:r w:rsidRPr="00187E9B">
              <w:rPr>
                <w:lang w:val="en-US"/>
              </w:rPr>
              <w:t>Entity type</w:t>
            </w:r>
          </w:p>
        </w:tc>
        <w:tc>
          <w:tcPr>
            <w:tcW w:w="7229" w:type="dxa"/>
            <w:shd w:val="clear" w:color="auto" w:fill="auto"/>
          </w:tcPr>
          <w:p w14:paraId="6CBBFC42" w14:textId="77777777" w:rsidR="006C375B" w:rsidRPr="00187E9B" w:rsidRDefault="00E22C8F" w:rsidP="006C375B">
            <w:pPr>
              <w:pStyle w:val="E-TableText"/>
              <w:rPr>
                <w:lang w:val="en-US"/>
              </w:rPr>
            </w:pPr>
            <w:r w:rsidRPr="00187E9B">
              <w:rPr>
                <w:lang w:val="en-US"/>
              </w:rPr>
              <w:t>The type of the entity this action was performed on.</w:t>
            </w:r>
          </w:p>
          <w:p w14:paraId="0F0007E2" w14:textId="038BB6CA" w:rsidR="00E22C8F" w:rsidRPr="00187E9B" w:rsidRDefault="00E22C8F" w:rsidP="005300C6">
            <w:pPr>
              <w:pStyle w:val="E-TableText"/>
              <w:rPr>
                <w:lang w:val="en-US"/>
              </w:rPr>
            </w:pPr>
            <w:r w:rsidRPr="00187E9B">
              <w:rPr>
                <w:lang w:val="en-US"/>
              </w:rPr>
              <w:t>Explanation: All actions are performed in the context of some entity</w:t>
            </w:r>
            <w:r w:rsidR="005300C6" w:rsidRPr="00187E9B">
              <w:rPr>
                <w:lang w:val="en-US"/>
              </w:rPr>
              <w:t>, i.e. the history is logically associated with them. This context entity is reference</w:t>
            </w:r>
            <w:r w:rsidR="00863909" w:rsidRPr="00187E9B">
              <w:rPr>
                <w:lang w:val="en-US"/>
              </w:rPr>
              <w:t>d</w:t>
            </w:r>
            <w:r w:rsidR="005300C6" w:rsidRPr="00187E9B">
              <w:rPr>
                <w:lang w:val="en-US"/>
              </w:rPr>
              <w:t xml:space="preserve"> in the </w:t>
            </w:r>
            <w:r w:rsidR="005300C6" w:rsidRPr="00187E9B">
              <w:rPr>
                <w:i/>
                <w:lang w:val="en-US"/>
              </w:rPr>
              <w:t>Parent entity</w:t>
            </w:r>
            <w:r w:rsidR="005300C6" w:rsidRPr="00187E9B">
              <w:rPr>
                <w:lang w:val="en-US"/>
              </w:rPr>
              <w:t xml:space="preserve"> field. However, the action itself may be performed on another type of record. This is noted in the </w:t>
            </w:r>
            <w:r w:rsidR="005300C6" w:rsidRPr="00187E9B">
              <w:rPr>
                <w:i/>
                <w:lang w:val="en-US"/>
              </w:rPr>
              <w:t>Entity type</w:t>
            </w:r>
            <w:r w:rsidR="005300C6" w:rsidRPr="00187E9B">
              <w:rPr>
                <w:lang w:val="en-US"/>
              </w:rPr>
              <w:t xml:space="preserve"> field. For now the only example</w:t>
            </w:r>
            <w:r w:rsidR="00EC2324" w:rsidRPr="00187E9B">
              <w:rPr>
                <w:lang w:val="en-US"/>
              </w:rPr>
              <w:t>s</w:t>
            </w:r>
            <w:r w:rsidR="005300C6" w:rsidRPr="00187E9B">
              <w:rPr>
                <w:lang w:val="en-US"/>
              </w:rPr>
              <w:t xml:space="preserve"> of such action </w:t>
            </w:r>
            <w:r w:rsidR="00EC2324" w:rsidRPr="00187E9B">
              <w:rPr>
                <w:lang w:val="en-US"/>
              </w:rPr>
              <w:t>are the</w:t>
            </w:r>
            <w:r w:rsidR="005300C6" w:rsidRPr="00187E9B">
              <w:rPr>
                <w:lang w:val="en-US"/>
              </w:rPr>
              <w:t xml:space="preserve"> modification of a relationship between two entities</w:t>
            </w:r>
            <w:r w:rsidR="00EC2324" w:rsidRPr="00187E9B">
              <w:rPr>
                <w:lang w:val="en-US"/>
              </w:rPr>
              <w:t>, or an action on some property (name/value pair)</w:t>
            </w:r>
            <w:r w:rsidR="005300C6" w:rsidRPr="00187E9B">
              <w:rPr>
                <w:lang w:val="en-US"/>
              </w:rPr>
              <w:t>.</w:t>
            </w:r>
          </w:p>
          <w:p w14:paraId="22D50598" w14:textId="314B6D55" w:rsidR="00EC2324" w:rsidRPr="00187E9B" w:rsidRDefault="00EC2324" w:rsidP="0077498D">
            <w:pPr>
              <w:pStyle w:val="E-TableText"/>
              <w:rPr>
                <w:lang w:val="en-US"/>
              </w:rPr>
            </w:pPr>
            <w:r w:rsidRPr="00187E9B">
              <w:rPr>
                <w:lang w:val="en-US"/>
              </w:rPr>
              <w:t xml:space="preserve">In effect </w:t>
            </w:r>
            <w:r w:rsidR="0077498D" w:rsidRPr="00187E9B">
              <w:rPr>
                <w:lang w:val="en-US"/>
              </w:rPr>
              <w:t>the</w:t>
            </w:r>
            <w:r w:rsidRPr="00187E9B">
              <w:rPr>
                <w:lang w:val="en-US"/>
              </w:rPr>
              <w:t xml:space="preserve"> field specif</w:t>
            </w:r>
            <w:r w:rsidR="0077498D" w:rsidRPr="00187E9B">
              <w:rPr>
                <w:lang w:val="en-US"/>
              </w:rPr>
              <w:t>ies</w:t>
            </w:r>
            <w:r w:rsidRPr="00187E9B">
              <w:rPr>
                <w:lang w:val="en-US"/>
              </w:rPr>
              <w:t xml:space="preserve"> the table this </w:t>
            </w:r>
            <w:r w:rsidR="0077498D" w:rsidRPr="00187E9B">
              <w:rPr>
                <w:lang w:val="en-US"/>
              </w:rPr>
              <w:t>action is working on.</w:t>
            </w:r>
          </w:p>
        </w:tc>
      </w:tr>
      <w:tr w:rsidR="006C375B" w:rsidRPr="00187E9B" w14:paraId="53A58CA8" w14:textId="77777777" w:rsidTr="005726ED">
        <w:trPr>
          <w:cantSplit/>
        </w:trPr>
        <w:tc>
          <w:tcPr>
            <w:tcW w:w="2093" w:type="dxa"/>
            <w:shd w:val="clear" w:color="auto" w:fill="auto"/>
          </w:tcPr>
          <w:p w14:paraId="18E4261E" w14:textId="3CCFF995" w:rsidR="006C375B" w:rsidRPr="00187E9B" w:rsidRDefault="007D5AA1" w:rsidP="006C375B">
            <w:pPr>
              <w:pStyle w:val="E-TableText"/>
              <w:rPr>
                <w:lang w:val="en-US"/>
              </w:rPr>
            </w:pPr>
            <w:r w:rsidRPr="00187E9B">
              <w:rPr>
                <w:lang w:val="en-US"/>
              </w:rPr>
              <w:t>Entity name</w:t>
            </w:r>
          </w:p>
        </w:tc>
        <w:tc>
          <w:tcPr>
            <w:tcW w:w="7229" w:type="dxa"/>
            <w:shd w:val="clear" w:color="auto" w:fill="auto"/>
          </w:tcPr>
          <w:p w14:paraId="039704F3" w14:textId="675D773B" w:rsidR="006C375B" w:rsidRPr="00187E9B" w:rsidRDefault="005300C6" w:rsidP="005300C6">
            <w:pPr>
              <w:pStyle w:val="E-TableText"/>
              <w:rPr>
                <w:lang w:val="en-US"/>
              </w:rPr>
            </w:pPr>
            <w:r w:rsidRPr="00187E9B">
              <w:rPr>
                <w:lang w:val="en-US"/>
              </w:rPr>
              <w:t>If the entity contains some user defined ID (name), it is stored in this field.</w:t>
            </w:r>
          </w:p>
        </w:tc>
      </w:tr>
      <w:tr w:rsidR="006C375B" w:rsidRPr="00187E9B" w14:paraId="41B359AD" w14:textId="77777777" w:rsidTr="005726ED">
        <w:trPr>
          <w:cantSplit/>
        </w:trPr>
        <w:tc>
          <w:tcPr>
            <w:tcW w:w="2093" w:type="dxa"/>
            <w:tcBorders>
              <w:bottom w:val="single" w:sz="12" w:space="0" w:color="auto"/>
            </w:tcBorders>
            <w:shd w:val="clear" w:color="auto" w:fill="auto"/>
          </w:tcPr>
          <w:p w14:paraId="7F2845EE" w14:textId="21D87AC6" w:rsidR="006C375B" w:rsidRPr="00187E9B" w:rsidRDefault="000B6BA4" w:rsidP="00997E38">
            <w:pPr>
              <w:pStyle w:val="E-TableText"/>
              <w:rPr>
                <w:lang w:val="en-US"/>
              </w:rPr>
            </w:pPr>
            <w:r w:rsidRPr="00187E9B">
              <w:rPr>
                <w:lang w:val="en-US"/>
              </w:rPr>
              <w:lastRenderedPageBreak/>
              <w:t>Change</w:t>
            </w:r>
          </w:p>
        </w:tc>
        <w:tc>
          <w:tcPr>
            <w:tcW w:w="7229" w:type="dxa"/>
            <w:tcBorders>
              <w:bottom w:val="single" w:sz="12" w:space="0" w:color="auto"/>
            </w:tcBorders>
            <w:shd w:val="clear" w:color="auto" w:fill="auto"/>
          </w:tcPr>
          <w:p w14:paraId="25D43A67" w14:textId="11A69183" w:rsidR="000F1051" w:rsidRPr="00187E9B" w:rsidRDefault="000B6BA4" w:rsidP="000B6BA4">
            <w:pPr>
              <w:pStyle w:val="E-TableText"/>
              <w:rPr>
                <w:lang w:val="en-US"/>
              </w:rPr>
            </w:pPr>
            <w:r w:rsidRPr="00187E9B">
              <w:rPr>
                <w:lang w:val="en-US"/>
              </w:rPr>
              <w:t xml:space="preserve">A structured description of the </w:t>
            </w:r>
            <w:r w:rsidR="00820F48" w:rsidRPr="00187E9B">
              <w:rPr>
                <w:lang w:val="en-US"/>
              </w:rPr>
              <w:t xml:space="preserve">values </w:t>
            </w:r>
            <w:r w:rsidRPr="00187E9B">
              <w:rPr>
                <w:lang w:val="en-US"/>
              </w:rPr>
              <w:t xml:space="preserve">in the entity. </w:t>
            </w:r>
            <w:r w:rsidR="00A11C27" w:rsidRPr="00187E9B">
              <w:rPr>
                <w:lang w:val="en-US"/>
              </w:rPr>
              <w:t>In case the action caused some of the entity fields or properties to change</w:t>
            </w:r>
            <w:r w:rsidR="00424B38" w:rsidRPr="00187E9B">
              <w:rPr>
                <w:lang w:val="en-US"/>
              </w:rPr>
              <w:t xml:space="preserve"> (</w:t>
            </w:r>
            <w:bookmarkStart w:id="80" w:name="CCDB_140c"/>
            <w:r w:rsidR="00424B38" w:rsidRPr="00187E9B">
              <w:rPr>
                <w:lang w:val="en-US"/>
              </w:rPr>
              <w:t>CCDB_140</w:t>
            </w:r>
            <w:bookmarkEnd w:id="80"/>
            <w:r w:rsidR="00424B38" w:rsidRPr="00187E9B">
              <w:rPr>
                <w:lang w:val="en-US"/>
              </w:rPr>
              <w:t>)</w:t>
            </w:r>
            <w:r w:rsidR="00A11C27" w:rsidRPr="00187E9B">
              <w:rPr>
                <w:lang w:val="en-US"/>
              </w:rPr>
              <w:t xml:space="preserve">, this field contains a </w:t>
            </w:r>
            <w:r w:rsidR="00103A83" w:rsidRPr="00187E9B">
              <w:rPr>
                <w:lang w:val="en-US"/>
              </w:rPr>
              <w:t>generated report of all the values</w:t>
            </w:r>
            <w:r w:rsidR="000F1051" w:rsidRPr="00187E9B">
              <w:rPr>
                <w:lang w:val="en-US"/>
              </w:rPr>
              <w:t>.</w:t>
            </w:r>
          </w:p>
          <w:p w14:paraId="470FBC30" w14:textId="4FB32B33" w:rsidR="000B6BA4" w:rsidRPr="00187E9B" w:rsidRDefault="000B6BA4" w:rsidP="00B60DFA">
            <w:pPr>
              <w:pStyle w:val="E-TableText"/>
              <w:rPr>
                <w:lang w:val="en-US"/>
              </w:rPr>
            </w:pPr>
          </w:p>
        </w:tc>
      </w:tr>
    </w:tbl>
    <w:p w14:paraId="32288DF4" w14:textId="59D13F02" w:rsidR="00930046" w:rsidRPr="00187E9B" w:rsidRDefault="00930046" w:rsidP="00930046">
      <w:pPr>
        <w:rPr>
          <w:lang w:val="en-US" w:eastAsia="en-US"/>
        </w:rPr>
      </w:pPr>
      <w:r w:rsidRPr="00187E9B">
        <w:rPr>
          <w:lang w:val="en-US" w:eastAsia="en-US"/>
        </w:rPr>
        <w:t>Such history will provide an audit trail for each entity. User will be able to use this audit trail to inspect the changes and revert the unwanted changes manually.</w:t>
      </w:r>
      <w:r w:rsidR="006D00C5" w:rsidRPr="00187E9B">
        <w:rPr>
          <w:lang w:val="en-US" w:eastAsia="en-US"/>
        </w:rPr>
        <w:t xml:space="preserve"> The audit trail history for each entity is ordered chronologically. The history consists of at least one </w:t>
      </w:r>
      <w:r w:rsidR="00B67294" w:rsidRPr="00187E9B">
        <w:rPr>
          <w:i/>
          <w:lang w:val="en-US" w:eastAsia="en-US"/>
        </w:rPr>
        <w:t>create</w:t>
      </w:r>
      <w:r w:rsidR="00B67294" w:rsidRPr="00187E9B">
        <w:rPr>
          <w:lang w:val="en-US" w:eastAsia="en-US"/>
        </w:rPr>
        <w:t xml:space="preserve"> </w:t>
      </w:r>
      <w:r w:rsidR="006D00C5" w:rsidRPr="00187E9B">
        <w:rPr>
          <w:lang w:val="en-US" w:eastAsia="en-US"/>
        </w:rPr>
        <w:t xml:space="preserve">record. The subsequent data entries indicate modification/addition/deletion of one or more entity attributes. If the entity is deleted, then the last record in the history is the </w:t>
      </w:r>
      <w:r w:rsidR="006D00C5" w:rsidRPr="00187E9B">
        <w:rPr>
          <w:i/>
          <w:lang w:val="en-US" w:eastAsia="en-US"/>
        </w:rPr>
        <w:t>delete</w:t>
      </w:r>
      <w:r w:rsidR="006D00C5" w:rsidRPr="00187E9B">
        <w:rPr>
          <w:lang w:val="en-US" w:eastAsia="en-US"/>
        </w:rPr>
        <w:t xml:space="preserve"> action. No further history records may follow this record.</w:t>
      </w:r>
    </w:p>
    <w:p w14:paraId="04B7FABA" w14:textId="44ACC605" w:rsidR="002E0869" w:rsidRPr="00187E9B" w:rsidRDefault="0097788B" w:rsidP="00930046">
      <w:pPr>
        <w:rPr>
          <w:lang w:val="en-US" w:eastAsia="en-US"/>
        </w:rPr>
      </w:pPr>
      <w:r w:rsidRPr="00187E9B">
        <w:rPr>
          <w:lang w:val="en-US" w:eastAsia="en-US"/>
        </w:rPr>
        <w:t>To</w:t>
      </w:r>
      <w:r w:rsidR="002E0869" w:rsidRPr="00187E9B">
        <w:rPr>
          <w:lang w:val="en-US" w:eastAsia="en-US"/>
        </w:rPr>
        <w:t xml:space="preserve"> implement the audit trail logging the entity life-cycle callbacks mechanism of the Java EE framework will be used.</w:t>
      </w:r>
    </w:p>
    <w:p w14:paraId="5AD09A73" w14:textId="77B3E38D" w:rsidR="008725F9" w:rsidRPr="00187E9B" w:rsidRDefault="008725F9" w:rsidP="008725F9">
      <w:pPr>
        <w:pStyle w:val="Heading4"/>
        <w:rPr>
          <w:lang w:val="en-US"/>
        </w:rPr>
      </w:pPr>
      <w:bookmarkStart w:id="81" w:name="_Toc456854628"/>
      <w:r w:rsidRPr="00187E9B">
        <w:rPr>
          <w:lang w:val="en-US"/>
        </w:rPr>
        <w:t xml:space="preserve">Audited </w:t>
      </w:r>
      <w:r w:rsidR="00171C6C" w:rsidRPr="00187E9B">
        <w:rPr>
          <w:lang w:val="en-US"/>
        </w:rPr>
        <w:t>E</w:t>
      </w:r>
      <w:r w:rsidRPr="00187E9B">
        <w:rPr>
          <w:lang w:val="en-US"/>
        </w:rPr>
        <w:t>ntities</w:t>
      </w:r>
      <w:bookmarkEnd w:id="81"/>
    </w:p>
    <w:p w14:paraId="0FC208F8" w14:textId="77777777" w:rsidR="008725F9" w:rsidRPr="00187E9B" w:rsidRDefault="008725F9" w:rsidP="008725F9">
      <w:pPr>
        <w:rPr>
          <w:lang w:val="en-US" w:eastAsia="en-US"/>
        </w:rPr>
      </w:pPr>
      <w:r w:rsidRPr="00187E9B">
        <w:rPr>
          <w:lang w:val="en-US" w:eastAsia="en-US"/>
        </w:rPr>
        <w:t>The database contains the following types of entities:</w:t>
      </w:r>
    </w:p>
    <w:p w14:paraId="74657EED" w14:textId="77777777" w:rsidR="00A00420" w:rsidRPr="00187E9B" w:rsidRDefault="00A00420" w:rsidP="00E36543">
      <w:pPr>
        <w:pStyle w:val="ListParagraph"/>
        <w:numPr>
          <w:ilvl w:val="0"/>
          <w:numId w:val="11"/>
        </w:numPr>
        <w:rPr>
          <w:lang w:val="en-US" w:eastAsia="en-US"/>
        </w:rPr>
      </w:pPr>
      <w:r w:rsidRPr="00187E9B">
        <w:rPr>
          <w:lang w:val="en-US" w:eastAsia="en-US"/>
        </w:rPr>
        <w:t>Enumeration definitions</w:t>
      </w:r>
    </w:p>
    <w:p w14:paraId="038D57B8" w14:textId="77777777" w:rsidR="00A00420" w:rsidRPr="00187E9B" w:rsidRDefault="00A00420" w:rsidP="00E36543">
      <w:pPr>
        <w:pStyle w:val="ListParagraph"/>
        <w:numPr>
          <w:ilvl w:val="0"/>
          <w:numId w:val="11"/>
        </w:numPr>
        <w:rPr>
          <w:lang w:val="en-US" w:eastAsia="en-US"/>
        </w:rPr>
      </w:pPr>
      <w:r w:rsidRPr="00187E9B">
        <w:rPr>
          <w:lang w:val="en-US" w:eastAsia="en-US"/>
        </w:rPr>
        <w:t>Units</w:t>
      </w:r>
    </w:p>
    <w:p w14:paraId="21DEC7BF" w14:textId="606AED02" w:rsidR="008725F9" w:rsidRPr="00187E9B" w:rsidRDefault="00423BE0" w:rsidP="00E36543">
      <w:pPr>
        <w:pStyle w:val="ListParagraph"/>
        <w:numPr>
          <w:ilvl w:val="0"/>
          <w:numId w:val="11"/>
        </w:numPr>
        <w:rPr>
          <w:lang w:val="en-US" w:eastAsia="en-US"/>
        </w:rPr>
      </w:pPr>
      <w:r w:rsidRPr="00187E9B">
        <w:rPr>
          <w:lang w:val="en-US" w:eastAsia="en-US"/>
        </w:rPr>
        <w:t>Container</w:t>
      </w:r>
      <w:r w:rsidR="008725F9" w:rsidRPr="00187E9B">
        <w:rPr>
          <w:lang w:val="en-US" w:eastAsia="en-US"/>
        </w:rPr>
        <w:t xml:space="preserve"> entities</w:t>
      </w:r>
    </w:p>
    <w:p w14:paraId="7D270070" w14:textId="5C48D494" w:rsidR="002C381D" w:rsidRPr="00187E9B" w:rsidRDefault="002C381D" w:rsidP="00E36543">
      <w:pPr>
        <w:pStyle w:val="ListParagraph"/>
        <w:numPr>
          <w:ilvl w:val="0"/>
          <w:numId w:val="11"/>
        </w:numPr>
        <w:rPr>
          <w:lang w:val="en-US" w:eastAsia="en-US"/>
        </w:rPr>
      </w:pPr>
      <w:r w:rsidRPr="00187E9B">
        <w:rPr>
          <w:lang w:val="en-US" w:eastAsia="en-US"/>
        </w:rPr>
        <w:t>Installation slots</w:t>
      </w:r>
    </w:p>
    <w:p w14:paraId="7AA19FF5" w14:textId="023D6C52" w:rsidR="008725F9" w:rsidRPr="00187E9B" w:rsidRDefault="00B86D06" w:rsidP="00E36543">
      <w:pPr>
        <w:pStyle w:val="ListParagraph"/>
        <w:numPr>
          <w:ilvl w:val="0"/>
          <w:numId w:val="11"/>
        </w:numPr>
        <w:rPr>
          <w:lang w:val="en-US" w:eastAsia="en-US"/>
        </w:rPr>
      </w:pPr>
      <w:r w:rsidRPr="00187E9B">
        <w:rPr>
          <w:lang w:val="en-US" w:eastAsia="en-US"/>
        </w:rPr>
        <w:t>D</w:t>
      </w:r>
      <w:r w:rsidR="008725F9" w:rsidRPr="00187E9B">
        <w:rPr>
          <w:lang w:val="en-US" w:eastAsia="en-US"/>
        </w:rPr>
        <w:t xml:space="preserve">evice type entities </w:t>
      </w:r>
    </w:p>
    <w:p w14:paraId="25827556" w14:textId="097144CF" w:rsidR="008725F9" w:rsidRPr="00187E9B" w:rsidRDefault="008725F9" w:rsidP="00E36543">
      <w:pPr>
        <w:pStyle w:val="ListParagraph"/>
        <w:numPr>
          <w:ilvl w:val="0"/>
          <w:numId w:val="11"/>
        </w:numPr>
        <w:rPr>
          <w:lang w:val="en-US" w:eastAsia="en-US"/>
        </w:rPr>
      </w:pPr>
      <w:r w:rsidRPr="00187E9B">
        <w:rPr>
          <w:lang w:val="en-US" w:eastAsia="en-US"/>
        </w:rPr>
        <w:t>Physical devices</w:t>
      </w:r>
    </w:p>
    <w:p w14:paraId="3D0E7D3D" w14:textId="3C93F1DB" w:rsidR="008725F9" w:rsidRPr="00187E9B" w:rsidRDefault="00423BE0" w:rsidP="00E36543">
      <w:pPr>
        <w:pStyle w:val="ListParagraph"/>
        <w:numPr>
          <w:ilvl w:val="0"/>
          <w:numId w:val="11"/>
        </w:numPr>
        <w:rPr>
          <w:lang w:val="en-US" w:eastAsia="en-US"/>
        </w:rPr>
      </w:pPr>
      <w:r w:rsidRPr="00187E9B">
        <w:rPr>
          <w:lang w:val="en-US" w:eastAsia="en-US"/>
        </w:rPr>
        <w:t>R</w:t>
      </w:r>
      <w:r w:rsidR="008725F9" w:rsidRPr="00187E9B">
        <w:rPr>
          <w:lang w:val="en-US" w:eastAsia="en-US"/>
        </w:rPr>
        <w:t>elationships</w:t>
      </w:r>
    </w:p>
    <w:p w14:paraId="6FE75863" w14:textId="0E9B80A3" w:rsidR="008725F9" w:rsidRPr="00187E9B" w:rsidRDefault="008725F9" w:rsidP="008725F9">
      <w:pPr>
        <w:rPr>
          <w:lang w:val="en-US" w:eastAsia="en-US"/>
        </w:rPr>
      </w:pPr>
      <w:r w:rsidRPr="00187E9B">
        <w:rPr>
          <w:lang w:val="en-US" w:eastAsia="en-US"/>
        </w:rPr>
        <w:t xml:space="preserve">The database will provide </w:t>
      </w:r>
      <w:r w:rsidR="005D13A6" w:rsidRPr="00187E9B">
        <w:rPr>
          <w:lang w:val="en-US" w:eastAsia="en-US"/>
        </w:rPr>
        <w:t xml:space="preserve">a uniform history interface for all entities except </w:t>
      </w:r>
      <w:r w:rsidR="005D13A6" w:rsidRPr="00187E9B">
        <w:rPr>
          <w:i/>
          <w:lang w:val="en-US" w:eastAsia="en-US"/>
        </w:rPr>
        <w:t>relationship</w:t>
      </w:r>
      <w:r w:rsidR="005D13A6" w:rsidRPr="00187E9B">
        <w:rPr>
          <w:lang w:val="en-US" w:eastAsia="en-US"/>
        </w:rPr>
        <w:t xml:space="preserve"> entities.</w:t>
      </w:r>
      <w:r w:rsidR="00765429" w:rsidRPr="00187E9B">
        <w:rPr>
          <w:lang w:val="en-US" w:eastAsia="en-US"/>
        </w:rPr>
        <w:t xml:space="preserve"> The relationship is always between two </w:t>
      </w:r>
      <w:r w:rsidR="002E0869" w:rsidRPr="00187E9B">
        <w:rPr>
          <w:lang w:val="en-US" w:eastAsia="en-US"/>
        </w:rPr>
        <w:t xml:space="preserve">installation slots </w:t>
      </w:r>
      <w:r w:rsidR="00765429" w:rsidRPr="00187E9B">
        <w:rPr>
          <w:lang w:val="en-US" w:eastAsia="en-US"/>
        </w:rPr>
        <w:t>and can only be added or removed. The relationship itself cannot change, so there is no audit trail log needed for it. Because of this, the audit trail history for relationships will always be recorded in the context of the entities that participate in the relationship. A separate relationship audit trail record will be created for both entities participating in the relation</w:t>
      </w:r>
      <w:r w:rsidR="007B6298" w:rsidRPr="00187E9B">
        <w:rPr>
          <w:lang w:val="en-US" w:eastAsia="en-US"/>
        </w:rPr>
        <w:t>s</w:t>
      </w:r>
      <w:r w:rsidR="00765429" w:rsidRPr="00187E9B">
        <w:rPr>
          <w:lang w:val="en-US" w:eastAsia="en-US"/>
        </w:rPr>
        <w:t>hip.</w:t>
      </w:r>
    </w:p>
    <w:p w14:paraId="4D178416" w14:textId="01BD01AE" w:rsidR="00951258" w:rsidRPr="00187E9B" w:rsidRDefault="00951258" w:rsidP="00951258">
      <w:pPr>
        <w:pStyle w:val="Heading4"/>
        <w:rPr>
          <w:lang w:val="en-US"/>
        </w:rPr>
      </w:pPr>
      <w:bookmarkStart w:id="82" w:name="_Toc456854629"/>
      <w:r w:rsidRPr="00187E9B">
        <w:rPr>
          <w:lang w:val="en-US"/>
        </w:rPr>
        <w:t xml:space="preserve">Audit </w:t>
      </w:r>
      <w:r w:rsidR="00171C6C" w:rsidRPr="00187E9B">
        <w:rPr>
          <w:lang w:val="en-US"/>
        </w:rPr>
        <w:t>T</w:t>
      </w:r>
      <w:r w:rsidRPr="00187E9B">
        <w:rPr>
          <w:lang w:val="en-US"/>
        </w:rPr>
        <w:t xml:space="preserve">rail </w:t>
      </w:r>
      <w:r w:rsidR="00171C6C" w:rsidRPr="00187E9B">
        <w:rPr>
          <w:lang w:val="en-US"/>
        </w:rPr>
        <w:t>D</w:t>
      </w:r>
      <w:r w:rsidRPr="00187E9B">
        <w:rPr>
          <w:lang w:val="en-US"/>
        </w:rPr>
        <w:t>escription</w:t>
      </w:r>
      <w:bookmarkEnd w:id="82"/>
    </w:p>
    <w:p w14:paraId="5B9495FB" w14:textId="517EC465" w:rsidR="00951258" w:rsidRPr="00187E9B" w:rsidRDefault="00951258" w:rsidP="00951258">
      <w:pPr>
        <w:rPr>
          <w:lang w:val="en-US" w:eastAsia="en-US"/>
        </w:rPr>
      </w:pPr>
      <w:r w:rsidRPr="00187E9B">
        <w:rPr>
          <w:lang w:val="en-US" w:eastAsia="en-US"/>
        </w:rPr>
        <w:t>This section describes how the audit trail history is composed, and how audit trail records are mapped to the entities for which they are created.</w:t>
      </w:r>
    </w:p>
    <w:p w14:paraId="07412898" w14:textId="77777777" w:rsidR="00951258" w:rsidRPr="00187E9B" w:rsidRDefault="00951258" w:rsidP="00951258">
      <w:pPr>
        <w:rPr>
          <w:lang w:val="en-US" w:eastAsia="en-US"/>
        </w:rPr>
      </w:pPr>
      <w:r w:rsidRPr="00187E9B">
        <w:rPr>
          <w:lang w:val="en-US" w:eastAsia="en-US"/>
        </w:rPr>
        <w:t xml:space="preserve">The table lists and describes the possible </w:t>
      </w:r>
      <w:r w:rsidRPr="00187E9B">
        <w:rPr>
          <w:i/>
          <w:lang w:val="en-US" w:eastAsia="en-US"/>
        </w:rPr>
        <w:t>modify</w:t>
      </w:r>
      <w:r w:rsidRPr="00187E9B">
        <w:rPr>
          <w:lang w:val="en-US" w:eastAsia="en-US"/>
        </w:rPr>
        <w:t xml:space="preserve"> entries in the audit trail history.</w:t>
      </w:r>
    </w:p>
    <w:p w14:paraId="0CCDE2B4" w14:textId="79ACA947" w:rsidR="00951258" w:rsidRPr="00187E9B" w:rsidRDefault="00951258" w:rsidP="00951258">
      <w:pPr>
        <w:rPr>
          <w:lang w:val="en-US" w:eastAsia="en-US"/>
        </w:rPr>
      </w:pPr>
      <w:r w:rsidRPr="00187E9B">
        <w:rPr>
          <w:lang w:val="en-US" w:eastAsia="en-US"/>
        </w:rPr>
        <w:t>Relationship audit trail records are always created for both entities in the relationship.</w:t>
      </w:r>
    </w:p>
    <w:p w14:paraId="3F9C4AC1" w14:textId="637B2912" w:rsidR="006C375B" w:rsidRPr="00187E9B" w:rsidRDefault="006C375B" w:rsidP="006C375B">
      <w:pPr>
        <w:pStyle w:val="Heading4"/>
        <w:rPr>
          <w:lang w:val="en-US"/>
        </w:rPr>
      </w:pPr>
      <w:bookmarkStart w:id="83" w:name="_Toc456854630"/>
      <w:r w:rsidRPr="00187E9B">
        <w:rPr>
          <w:lang w:val="en-US"/>
        </w:rPr>
        <w:t>Examples</w:t>
      </w:r>
      <w:bookmarkEnd w:id="83"/>
    </w:p>
    <w:p w14:paraId="2F07A17C" w14:textId="24280E7D" w:rsidR="006C375B" w:rsidRPr="00187E9B" w:rsidRDefault="006C375B" w:rsidP="006C375B">
      <w:pPr>
        <w:rPr>
          <w:lang w:val="en-US" w:eastAsia="en-US"/>
        </w:rPr>
      </w:pPr>
      <w:r w:rsidRPr="00187E9B">
        <w:rPr>
          <w:lang w:val="en-US" w:eastAsia="en-US"/>
        </w:rPr>
        <w:t>This section gives examples</w:t>
      </w:r>
      <w:r w:rsidR="00D70868" w:rsidRPr="00187E9B">
        <w:rPr>
          <w:lang w:val="en-US" w:eastAsia="en-US"/>
        </w:rPr>
        <w:t xml:space="preserve"> of how the</w:t>
      </w:r>
      <w:r w:rsidRPr="00187E9B">
        <w:rPr>
          <w:lang w:val="en-US" w:eastAsia="en-US"/>
        </w:rPr>
        <w:t xml:space="preserve"> audit trail</w:t>
      </w:r>
      <w:r w:rsidR="00BE291C" w:rsidRPr="00187E9B">
        <w:rPr>
          <w:lang w:val="en-US" w:eastAsia="en-US"/>
        </w:rPr>
        <w:t>s</w:t>
      </w:r>
      <w:r w:rsidRPr="00187E9B">
        <w:rPr>
          <w:lang w:val="en-US" w:eastAsia="en-US"/>
        </w:rPr>
        <w:t xml:space="preserve"> for various parent entity types</w:t>
      </w:r>
      <w:r w:rsidR="00D70868" w:rsidRPr="00187E9B">
        <w:rPr>
          <w:lang w:val="en-US" w:eastAsia="en-US"/>
        </w:rPr>
        <w:t xml:space="preserve"> are stored in the database</w:t>
      </w:r>
      <w:r w:rsidRPr="00187E9B">
        <w:rPr>
          <w:lang w:val="en-US" w:eastAsia="en-US"/>
        </w:rPr>
        <w:t>.</w:t>
      </w:r>
      <w:r w:rsidR="00D70868" w:rsidRPr="00187E9B">
        <w:rPr>
          <w:lang w:val="en-US" w:eastAsia="en-US"/>
        </w:rPr>
        <w:t xml:space="preserve"> The log of changes will be shown to the user in the UI, as </w:t>
      </w:r>
      <w:r w:rsidR="00114F7B" w:rsidRPr="00187E9B">
        <w:rPr>
          <w:lang w:val="en-US" w:eastAsia="en-US"/>
        </w:rPr>
        <w:t>shown</w:t>
      </w:r>
      <w:r w:rsidR="00D70868" w:rsidRPr="00187E9B">
        <w:rPr>
          <w:lang w:val="en-US" w:eastAsia="en-US"/>
        </w:rPr>
        <w:t xml:space="preserve"> in </w:t>
      </w:r>
      <w:r w:rsidR="00D70868" w:rsidRPr="00187E9B">
        <w:rPr>
          <w:lang w:val="en-US" w:eastAsia="en-US"/>
        </w:rPr>
        <w:fldChar w:fldCharType="begin"/>
      </w:r>
      <w:r w:rsidR="00D70868" w:rsidRPr="00187E9B">
        <w:rPr>
          <w:lang w:val="en-US" w:eastAsia="en-US"/>
        </w:rPr>
        <w:instrText xml:space="preserve"> REF _Ref390085639 \h </w:instrText>
      </w:r>
      <w:r w:rsidR="00D70868" w:rsidRPr="00187E9B">
        <w:rPr>
          <w:lang w:val="en-US" w:eastAsia="en-US"/>
        </w:rPr>
      </w:r>
      <w:r w:rsidR="00D70868" w:rsidRPr="00187E9B">
        <w:rPr>
          <w:lang w:val="en-US" w:eastAsia="en-US"/>
        </w:rPr>
        <w:fldChar w:fldCharType="separate"/>
      </w:r>
      <w:r w:rsidR="00E0133C" w:rsidRPr="00187E9B">
        <w:rPr>
          <w:lang w:val="en-US"/>
        </w:rPr>
        <w:t xml:space="preserve">Figure </w:t>
      </w:r>
      <w:r w:rsidR="00E0133C" w:rsidRPr="00187E9B">
        <w:rPr>
          <w:noProof/>
          <w:lang w:val="en-US"/>
        </w:rPr>
        <w:t>32</w:t>
      </w:r>
      <w:r w:rsidR="00D70868" w:rsidRPr="00187E9B">
        <w:rPr>
          <w:lang w:val="en-US" w:eastAsia="en-US"/>
        </w:rPr>
        <w:fldChar w:fldCharType="end"/>
      </w:r>
      <w:r w:rsidR="00D70868" w:rsidRPr="00187E9B">
        <w:rPr>
          <w:lang w:val="en-US" w:eastAsia="en-US"/>
        </w:rPr>
        <w:t xml:space="preserve"> and </w:t>
      </w:r>
      <w:r w:rsidR="00D70868" w:rsidRPr="00187E9B">
        <w:rPr>
          <w:lang w:val="en-US" w:eastAsia="en-US"/>
        </w:rPr>
        <w:fldChar w:fldCharType="begin"/>
      </w:r>
      <w:r w:rsidR="00D70868" w:rsidRPr="00187E9B">
        <w:rPr>
          <w:lang w:val="en-US" w:eastAsia="en-US"/>
        </w:rPr>
        <w:instrText xml:space="preserve"> REF _Ref388620443 \h </w:instrText>
      </w:r>
      <w:r w:rsidR="00D70868" w:rsidRPr="00187E9B">
        <w:rPr>
          <w:lang w:val="en-US" w:eastAsia="en-US"/>
        </w:rPr>
      </w:r>
      <w:r w:rsidR="00D70868" w:rsidRPr="00187E9B">
        <w:rPr>
          <w:lang w:val="en-US" w:eastAsia="en-US"/>
        </w:rPr>
        <w:fldChar w:fldCharType="separate"/>
      </w:r>
      <w:r w:rsidR="00E0133C" w:rsidRPr="00187E9B">
        <w:rPr>
          <w:lang w:val="en-US"/>
        </w:rPr>
        <w:t xml:space="preserve">Figure </w:t>
      </w:r>
      <w:r w:rsidR="00E0133C" w:rsidRPr="00187E9B">
        <w:rPr>
          <w:noProof/>
          <w:lang w:val="en-US"/>
        </w:rPr>
        <w:t>33</w:t>
      </w:r>
      <w:r w:rsidR="00D70868" w:rsidRPr="00187E9B">
        <w:rPr>
          <w:lang w:val="en-US" w:eastAsia="en-US"/>
        </w:rPr>
        <w:fldChar w:fldCharType="end"/>
      </w:r>
      <w:r w:rsidR="00D70868" w:rsidRPr="00187E9B">
        <w:rPr>
          <w:lang w:val="en-US" w:eastAsia="en-US"/>
        </w:rPr>
        <w:t>.</w:t>
      </w:r>
    </w:p>
    <w:p w14:paraId="497E268A" w14:textId="2EC5D911" w:rsidR="006C375B" w:rsidRPr="00187E9B" w:rsidRDefault="006C375B" w:rsidP="00E00FD4">
      <w:pPr>
        <w:pStyle w:val="Heading5"/>
        <w:rPr>
          <w:lang w:val="en-US" w:eastAsia="en-US"/>
        </w:rPr>
      </w:pPr>
      <w:r w:rsidRPr="00187E9B">
        <w:rPr>
          <w:lang w:val="en-US" w:eastAsia="en-US"/>
        </w:rPr>
        <w:lastRenderedPageBreak/>
        <w:t>Enumeration</w:t>
      </w:r>
    </w:p>
    <w:tbl>
      <w:tblPr>
        <w:tblW w:w="9322" w:type="dxa"/>
        <w:tblLayout w:type="fixed"/>
        <w:tblLook w:val="0000" w:firstRow="0" w:lastRow="0" w:firstColumn="0" w:lastColumn="0" w:noHBand="0" w:noVBand="0"/>
      </w:tblPr>
      <w:tblGrid>
        <w:gridCol w:w="2093"/>
        <w:gridCol w:w="7229"/>
      </w:tblGrid>
      <w:tr w:rsidR="006C375B" w:rsidRPr="00187E9B" w14:paraId="714485A6" w14:textId="77777777" w:rsidTr="006C375B">
        <w:trPr>
          <w:cantSplit/>
          <w:tblHeader/>
        </w:trPr>
        <w:tc>
          <w:tcPr>
            <w:tcW w:w="9322" w:type="dxa"/>
            <w:gridSpan w:val="2"/>
            <w:tcBorders>
              <w:bottom w:val="single" w:sz="12" w:space="0" w:color="auto"/>
            </w:tcBorders>
            <w:shd w:val="clear" w:color="auto" w:fill="auto"/>
          </w:tcPr>
          <w:p w14:paraId="66C3669D" w14:textId="31F713EF" w:rsidR="006C375B" w:rsidRPr="00187E9B" w:rsidRDefault="006C375B" w:rsidP="006C375B">
            <w:pPr>
              <w:pStyle w:val="E-TableTitle"/>
              <w:rPr>
                <w:lang w:val="en-US"/>
              </w:rPr>
            </w:pPr>
            <w:bookmarkStart w:id="84" w:name="_Toc456854667"/>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3</w:t>
            </w:r>
            <w:r w:rsidRPr="00187E9B">
              <w:rPr>
                <w:lang w:val="en-US"/>
              </w:rPr>
              <w:fldChar w:fldCharType="end"/>
            </w:r>
            <w:r w:rsidRPr="00187E9B">
              <w:rPr>
                <w:lang w:val="en-US"/>
              </w:rPr>
              <w:tab/>
              <w:t>Enumeration creat</w:t>
            </w:r>
            <w:r w:rsidR="00E00FD4" w:rsidRPr="00187E9B">
              <w:rPr>
                <w:lang w:val="en-US"/>
              </w:rPr>
              <w:t>ion</w:t>
            </w:r>
            <w:r w:rsidRPr="00187E9B">
              <w:rPr>
                <w:lang w:val="en-US"/>
              </w:rPr>
              <w:t xml:space="preserve"> entry</w:t>
            </w:r>
            <w:bookmarkEnd w:id="84"/>
          </w:p>
        </w:tc>
      </w:tr>
      <w:tr w:rsidR="006C375B" w:rsidRPr="00187E9B" w14:paraId="5067636F" w14:textId="77777777" w:rsidTr="006C375B">
        <w:trPr>
          <w:cantSplit/>
          <w:tblHeader/>
        </w:trPr>
        <w:tc>
          <w:tcPr>
            <w:tcW w:w="2093" w:type="dxa"/>
            <w:tcBorders>
              <w:top w:val="single" w:sz="12" w:space="0" w:color="auto"/>
              <w:bottom w:val="single" w:sz="6" w:space="0" w:color="auto"/>
            </w:tcBorders>
            <w:shd w:val="clear" w:color="auto" w:fill="auto"/>
          </w:tcPr>
          <w:p w14:paraId="6CC831BB" w14:textId="70CCD79B" w:rsidR="006C375B" w:rsidRPr="00187E9B" w:rsidRDefault="006C375B" w:rsidP="006C375B">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5728B9A9" w14:textId="7D785A3A" w:rsidR="006C375B" w:rsidRPr="00187E9B" w:rsidRDefault="006C375B" w:rsidP="006C375B">
            <w:pPr>
              <w:pStyle w:val="E-TableHeader"/>
              <w:ind w:left="-121" w:firstLine="121"/>
              <w:rPr>
                <w:lang w:val="en-US"/>
              </w:rPr>
            </w:pPr>
            <w:r w:rsidRPr="00187E9B">
              <w:rPr>
                <w:lang w:val="en-US"/>
              </w:rPr>
              <w:t>Value</w:t>
            </w:r>
          </w:p>
        </w:tc>
      </w:tr>
      <w:tr w:rsidR="006C375B" w:rsidRPr="00187E9B" w14:paraId="292A0A05" w14:textId="77777777" w:rsidTr="006C375B">
        <w:trPr>
          <w:cantSplit/>
        </w:trPr>
        <w:tc>
          <w:tcPr>
            <w:tcW w:w="2093" w:type="dxa"/>
            <w:tcBorders>
              <w:top w:val="single" w:sz="6" w:space="0" w:color="auto"/>
            </w:tcBorders>
            <w:shd w:val="clear" w:color="auto" w:fill="auto"/>
          </w:tcPr>
          <w:p w14:paraId="295E6767" w14:textId="0D2A6C44" w:rsidR="006C375B" w:rsidRPr="00187E9B" w:rsidRDefault="006C375B" w:rsidP="006C375B">
            <w:pPr>
              <w:pStyle w:val="E-TableText"/>
              <w:rPr>
                <w:lang w:val="en-US"/>
              </w:rPr>
            </w:pPr>
            <w:r w:rsidRPr="00187E9B">
              <w:rPr>
                <w:lang w:val="en-US"/>
              </w:rPr>
              <w:t>Parent entity</w:t>
            </w:r>
          </w:p>
        </w:tc>
        <w:tc>
          <w:tcPr>
            <w:tcW w:w="7229" w:type="dxa"/>
            <w:tcBorders>
              <w:top w:val="single" w:sz="6" w:space="0" w:color="auto"/>
            </w:tcBorders>
            <w:shd w:val="clear" w:color="auto" w:fill="auto"/>
          </w:tcPr>
          <w:p w14:paraId="25B1983C" w14:textId="6EC48047" w:rsidR="006C375B" w:rsidRPr="00187E9B" w:rsidRDefault="00EC2324" w:rsidP="00C60296">
            <w:pPr>
              <w:pStyle w:val="E-TableText"/>
              <w:rPr>
                <w:lang w:val="en-US"/>
              </w:rPr>
            </w:pPr>
            <w:r w:rsidRPr="00187E9B">
              <w:rPr>
                <w:lang w:val="en-US"/>
              </w:rPr>
              <w:t xml:space="preserve">Unique identifier of the “Device status” </w:t>
            </w:r>
            <w:r w:rsidR="00C60296" w:rsidRPr="00187E9B">
              <w:rPr>
                <w:lang w:val="en-US"/>
              </w:rPr>
              <w:t xml:space="preserve">data type </w:t>
            </w:r>
            <w:r w:rsidRPr="00187E9B">
              <w:rPr>
                <w:lang w:val="en-US"/>
              </w:rPr>
              <w:t>DB entity</w:t>
            </w:r>
          </w:p>
        </w:tc>
      </w:tr>
      <w:tr w:rsidR="006C375B" w:rsidRPr="00187E9B" w14:paraId="10346294" w14:textId="77777777" w:rsidTr="006C375B">
        <w:trPr>
          <w:cantSplit/>
        </w:trPr>
        <w:tc>
          <w:tcPr>
            <w:tcW w:w="2093" w:type="dxa"/>
            <w:shd w:val="clear" w:color="auto" w:fill="auto"/>
          </w:tcPr>
          <w:p w14:paraId="4CCF1B96" w14:textId="2F8836A9" w:rsidR="006C375B" w:rsidRPr="00187E9B" w:rsidRDefault="006C375B" w:rsidP="006C375B">
            <w:pPr>
              <w:pStyle w:val="E-TableText"/>
              <w:rPr>
                <w:lang w:val="en-US"/>
              </w:rPr>
            </w:pPr>
            <w:r w:rsidRPr="00187E9B">
              <w:rPr>
                <w:lang w:val="en-US"/>
              </w:rPr>
              <w:t>Action</w:t>
            </w:r>
          </w:p>
        </w:tc>
        <w:tc>
          <w:tcPr>
            <w:tcW w:w="7229" w:type="dxa"/>
            <w:shd w:val="clear" w:color="auto" w:fill="auto"/>
          </w:tcPr>
          <w:p w14:paraId="4062250E" w14:textId="480E3D6A" w:rsidR="006C375B" w:rsidRPr="00187E9B" w:rsidRDefault="00775B22" w:rsidP="006C375B">
            <w:pPr>
              <w:pStyle w:val="E-TableText"/>
              <w:rPr>
                <w:lang w:val="en-US"/>
              </w:rPr>
            </w:pPr>
            <w:r w:rsidRPr="00187E9B">
              <w:rPr>
                <w:lang w:val="en-US"/>
              </w:rPr>
              <w:t>CREATE</w:t>
            </w:r>
          </w:p>
        </w:tc>
      </w:tr>
      <w:tr w:rsidR="00E00FD4" w:rsidRPr="00187E9B" w14:paraId="5753D8D7" w14:textId="77777777" w:rsidTr="006C375B">
        <w:trPr>
          <w:cantSplit/>
        </w:trPr>
        <w:tc>
          <w:tcPr>
            <w:tcW w:w="2093" w:type="dxa"/>
            <w:shd w:val="clear" w:color="auto" w:fill="auto"/>
          </w:tcPr>
          <w:p w14:paraId="1FE3D37F" w14:textId="46B29D47" w:rsidR="00E00FD4" w:rsidRPr="00187E9B" w:rsidRDefault="00E00FD4" w:rsidP="006C375B">
            <w:pPr>
              <w:pStyle w:val="E-TableText"/>
              <w:rPr>
                <w:lang w:val="en-US"/>
              </w:rPr>
            </w:pPr>
            <w:r w:rsidRPr="00187E9B">
              <w:rPr>
                <w:lang w:val="en-US"/>
              </w:rPr>
              <w:t>User</w:t>
            </w:r>
          </w:p>
        </w:tc>
        <w:tc>
          <w:tcPr>
            <w:tcW w:w="7229" w:type="dxa"/>
            <w:shd w:val="clear" w:color="auto" w:fill="auto"/>
          </w:tcPr>
          <w:p w14:paraId="0235719A" w14:textId="4D489039" w:rsidR="00E00FD4" w:rsidRPr="00187E9B" w:rsidRDefault="00E00FD4" w:rsidP="006C375B">
            <w:pPr>
              <w:pStyle w:val="E-TableText"/>
              <w:rPr>
                <w:lang w:val="en-US"/>
              </w:rPr>
            </w:pPr>
            <w:r w:rsidRPr="00187E9B">
              <w:rPr>
                <w:lang w:val="en-US"/>
              </w:rPr>
              <w:t>mvitorovic</w:t>
            </w:r>
          </w:p>
        </w:tc>
      </w:tr>
      <w:tr w:rsidR="00E00FD4" w:rsidRPr="00187E9B" w14:paraId="71E36EE5" w14:textId="77777777" w:rsidTr="006C375B">
        <w:trPr>
          <w:cantSplit/>
        </w:trPr>
        <w:tc>
          <w:tcPr>
            <w:tcW w:w="2093" w:type="dxa"/>
            <w:shd w:val="clear" w:color="auto" w:fill="auto"/>
          </w:tcPr>
          <w:p w14:paraId="377486CB" w14:textId="1C59AAE7" w:rsidR="00E00FD4" w:rsidRPr="00187E9B" w:rsidRDefault="00E00FD4" w:rsidP="00E00FD4">
            <w:pPr>
              <w:pStyle w:val="E-TableText"/>
              <w:rPr>
                <w:lang w:val="en-US"/>
              </w:rPr>
            </w:pPr>
            <w:r w:rsidRPr="00187E9B">
              <w:rPr>
                <w:lang w:val="en-US"/>
              </w:rPr>
              <w:t>Timestamp</w:t>
            </w:r>
          </w:p>
        </w:tc>
        <w:tc>
          <w:tcPr>
            <w:tcW w:w="7229" w:type="dxa"/>
            <w:shd w:val="clear" w:color="auto" w:fill="auto"/>
          </w:tcPr>
          <w:p w14:paraId="0C63F610" w14:textId="36FE30EB" w:rsidR="00E00FD4" w:rsidRPr="00187E9B" w:rsidRDefault="00E00FD4" w:rsidP="006C375B">
            <w:pPr>
              <w:pStyle w:val="E-TableText"/>
              <w:rPr>
                <w:lang w:val="en-US"/>
              </w:rPr>
            </w:pPr>
            <w:r w:rsidRPr="00187E9B">
              <w:rPr>
                <w:lang w:val="en-US"/>
              </w:rPr>
              <w:t>2014-05-05 12:01:00</w:t>
            </w:r>
          </w:p>
        </w:tc>
      </w:tr>
      <w:tr w:rsidR="006C375B" w:rsidRPr="00187E9B" w14:paraId="523DB394" w14:textId="77777777" w:rsidTr="006C375B">
        <w:trPr>
          <w:cantSplit/>
        </w:trPr>
        <w:tc>
          <w:tcPr>
            <w:tcW w:w="2093" w:type="dxa"/>
            <w:shd w:val="clear" w:color="auto" w:fill="auto"/>
          </w:tcPr>
          <w:p w14:paraId="44B68F19" w14:textId="2851C955" w:rsidR="006C375B" w:rsidRPr="00187E9B" w:rsidRDefault="006C375B" w:rsidP="006C375B">
            <w:pPr>
              <w:pStyle w:val="E-TableText"/>
              <w:rPr>
                <w:lang w:val="en-US"/>
              </w:rPr>
            </w:pPr>
            <w:r w:rsidRPr="00187E9B">
              <w:rPr>
                <w:lang w:val="en-US"/>
              </w:rPr>
              <w:t>Entity type</w:t>
            </w:r>
          </w:p>
        </w:tc>
        <w:tc>
          <w:tcPr>
            <w:tcW w:w="7229" w:type="dxa"/>
            <w:shd w:val="clear" w:color="auto" w:fill="auto"/>
          </w:tcPr>
          <w:p w14:paraId="2A9C88ED" w14:textId="7A00BC0D" w:rsidR="006C375B" w:rsidRPr="00187E9B" w:rsidRDefault="00E00FD4" w:rsidP="006C375B">
            <w:pPr>
              <w:pStyle w:val="E-TableText"/>
              <w:rPr>
                <w:lang w:val="en-US"/>
              </w:rPr>
            </w:pPr>
            <w:r w:rsidRPr="00187E9B">
              <w:rPr>
                <w:lang w:val="en-US"/>
              </w:rPr>
              <w:t>Enumeration</w:t>
            </w:r>
          </w:p>
        </w:tc>
      </w:tr>
      <w:tr w:rsidR="006C375B" w:rsidRPr="00187E9B" w14:paraId="7CA91CB3" w14:textId="77777777" w:rsidTr="005726ED">
        <w:trPr>
          <w:cantSplit/>
        </w:trPr>
        <w:tc>
          <w:tcPr>
            <w:tcW w:w="2093" w:type="dxa"/>
            <w:shd w:val="clear" w:color="auto" w:fill="auto"/>
          </w:tcPr>
          <w:p w14:paraId="067ABB14" w14:textId="7EBEF9C2" w:rsidR="006C375B" w:rsidRPr="00187E9B" w:rsidRDefault="006C375B" w:rsidP="006C375B">
            <w:pPr>
              <w:pStyle w:val="E-TableText"/>
              <w:rPr>
                <w:lang w:val="en-US"/>
              </w:rPr>
            </w:pPr>
            <w:r w:rsidRPr="00187E9B">
              <w:rPr>
                <w:lang w:val="en-US"/>
              </w:rPr>
              <w:t>Name</w:t>
            </w:r>
          </w:p>
        </w:tc>
        <w:tc>
          <w:tcPr>
            <w:tcW w:w="7229" w:type="dxa"/>
            <w:shd w:val="clear" w:color="auto" w:fill="auto"/>
          </w:tcPr>
          <w:p w14:paraId="2D67A81D" w14:textId="54124CFB" w:rsidR="00E00FD4" w:rsidRPr="00187E9B" w:rsidRDefault="00EC2324" w:rsidP="006C375B">
            <w:pPr>
              <w:pStyle w:val="E-TableText"/>
              <w:rPr>
                <w:lang w:val="en-US"/>
              </w:rPr>
            </w:pPr>
            <w:r w:rsidRPr="00187E9B">
              <w:rPr>
                <w:lang w:val="en-US"/>
              </w:rPr>
              <w:t>Device status</w:t>
            </w:r>
          </w:p>
        </w:tc>
      </w:tr>
      <w:tr w:rsidR="00E00FD4" w:rsidRPr="00187E9B" w14:paraId="6F1FE514" w14:textId="77777777" w:rsidTr="005726ED">
        <w:trPr>
          <w:cantSplit/>
        </w:trPr>
        <w:tc>
          <w:tcPr>
            <w:tcW w:w="2093" w:type="dxa"/>
            <w:tcBorders>
              <w:bottom w:val="single" w:sz="12" w:space="0" w:color="auto"/>
            </w:tcBorders>
            <w:shd w:val="clear" w:color="auto" w:fill="auto"/>
          </w:tcPr>
          <w:p w14:paraId="2350083B" w14:textId="23512FBC" w:rsidR="00E00FD4" w:rsidRPr="00187E9B" w:rsidRDefault="005625B0" w:rsidP="00FF6F0D">
            <w:pPr>
              <w:pStyle w:val="E-TableText"/>
              <w:rPr>
                <w:lang w:val="en-US"/>
              </w:rPr>
            </w:pPr>
            <w:r w:rsidRPr="00187E9B">
              <w:rPr>
                <w:lang w:val="en-US"/>
              </w:rPr>
              <w:t>Change</w:t>
            </w:r>
          </w:p>
        </w:tc>
        <w:tc>
          <w:tcPr>
            <w:tcW w:w="7229" w:type="dxa"/>
            <w:tcBorders>
              <w:bottom w:val="single" w:sz="12" w:space="0" w:color="auto"/>
            </w:tcBorders>
            <w:shd w:val="clear" w:color="auto" w:fill="auto"/>
          </w:tcPr>
          <w:p w14:paraId="65B7E84B" w14:textId="77777777" w:rsidR="00EF56C2" w:rsidRPr="00187E9B" w:rsidRDefault="00EF56C2" w:rsidP="00EF56C2">
            <w:pPr>
              <w:pStyle w:val="E-TableText"/>
              <w:rPr>
                <w:lang w:val="en-US"/>
              </w:rPr>
            </w:pPr>
            <w:r w:rsidRPr="00187E9B">
              <w:rPr>
                <w:lang w:val="en-US"/>
              </w:rPr>
              <w:t>{</w:t>
            </w:r>
          </w:p>
          <w:p w14:paraId="46822BA4" w14:textId="77777777" w:rsidR="00EF56C2" w:rsidRPr="00187E9B" w:rsidRDefault="00EF56C2" w:rsidP="00EF56C2">
            <w:pPr>
              <w:pStyle w:val="E-TableText"/>
              <w:rPr>
                <w:lang w:val="en-US"/>
              </w:rPr>
            </w:pPr>
            <w:r w:rsidRPr="00187E9B">
              <w:rPr>
                <w:lang w:val="en-US"/>
              </w:rPr>
              <w:t xml:space="preserve">    "description" : "Describes a status of the physical device",</w:t>
            </w:r>
          </w:p>
          <w:p w14:paraId="0AD10A53" w14:textId="77777777" w:rsidR="00EF56C2" w:rsidRPr="00187E9B" w:rsidRDefault="00EF56C2" w:rsidP="00EF56C2">
            <w:pPr>
              <w:pStyle w:val="E-TableText"/>
              <w:rPr>
                <w:lang w:val="en-US"/>
              </w:rPr>
            </w:pPr>
            <w:r w:rsidRPr="00187E9B">
              <w:rPr>
                <w:lang w:val="en-US"/>
              </w:rPr>
              <w:t xml:space="preserve">    "scalar" : true,</w:t>
            </w:r>
          </w:p>
          <w:p w14:paraId="1085BA2B" w14:textId="3B19816C" w:rsidR="00EF56C2" w:rsidRPr="00187E9B" w:rsidRDefault="00EF56C2" w:rsidP="00EF56C2">
            <w:pPr>
              <w:pStyle w:val="E-TableText"/>
              <w:rPr>
                <w:lang w:val="en-US"/>
              </w:rPr>
            </w:pPr>
            <w:r w:rsidRPr="00187E9B">
              <w:rPr>
                <w:lang w:val="en-US"/>
              </w:rPr>
              <w:t xml:space="preserve">    "definition" : </w:t>
            </w:r>
            <w:r w:rsidR="002D54D2" w:rsidRPr="00187E9B">
              <w:rPr>
                <w:lang w:val="en-US"/>
              </w:rPr>
              <w:t>"{\"meta\":{\"type\":\"SedsEnum\",\"protocol\":\"SEDSv1\",\"version\":\"1.0.0\"},\"data\":{\"selected\":\"Installed\"},\"type\":{\"elements\":[\"INSTALLED\",\"IN_SERVICE\",\"ON_STOCK\",\"TESTED\"]}}"</w:t>
            </w:r>
          </w:p>
          <w:p w14:paraId="5058862A" w14:textId="71D11A63" w:rsidR="00E00FD4" w:rsidRPr="00187E9B" w:rsidRDefault="00EF56C2" w:rsidP="00EF56C2">
            <w:pPr>
              <w:pStyle w:val="E-TableText"/>
              <w:rPr>
                <w:lang w:val="en-US"/>
              </w:rPr>
            </w:pPr>
            <w:r w:rsidRPr="00187E9B">
              <w:rPr>
                <w:lang w:val="en-US"/>
              </w:rPr>
              <w:t>}</w:t>
            </w:r>
          </w:p>
        </w:tc>
      </w:tr>
    </w:tbl>
    <w:p w14:paraId="6D97772A" w14:textId="03E440BC" w:rsidR="006C375B" w:rsidRPr="00187E9B" w:rsidRDefault="006C375B" w:rsidP="006C375B">
      <w:pPr>
        <w:rPr>
          <w:lang w:val="en-US" w:eastAsia="en-US"/>
        </w:rPr>
      </w:pPr>
    </w:p>
    <w:tbl>
      <w:tblPr>
        <w:tblW w:w="9322" w:type="dxa"/>
        <w:tblLayout w:type="fixed"/>
        <w:tblLook w:val="0000" w:firstRow="0" w:lastRow="0" w:firstColumn="0" w:lastColumn="0" w:noHBand="0" w:noVBand="0"/>
      </w:tblPr>
      <w:tblGrid>
        <w:gridCol w:w="2093"/>
        <w:gridCol w:w="7229"/>
      </w:tblGrid>
      <w:tr w:rsidR="00E00FD4" w:rsidRPr="00187E9B" w14:paraId="370ED7F3" w14:textId="77777777" w:rsidTr="00E00FD4">
        <w:trPr>
          <w:cantSplit/>
          <w:tblHeader/>
        </w:trPr>
        <w:tc>
          <w:tcPr>
            <w:tcW w:w="9322" w:type="dxa"/>
            <w:gridSpan w:val="2"/>
            <w:tcBorders>
              <w:bottom w:val="single" w:sz="12" w:space="0" w:color="auto"/>
            </w:tcBorders>
            <w:shd w:val="clear" w:color="auto" w:fill="auto"/>
          </w:tcPr>
          <w:p w14:paraId="5A31797F" w14:textId="7DBB76DD" w:rsidR="00E00FD4" w:rsidRPr="00187E9B" w:rsidRDefault="00E00FD4" w:rsidP="00E00FD4">
            <w:pPr>
              <w:pStyle w:val="E-TableTitle"/>
              <w:rPr>
                <w:lang w:val="en-US"/>
              </w:rPr>
            </w:pPr>
            <w:bookmarkStart w:id="85" w:name="_Toc456854668"/>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4</w:t>
            </w:r>
            <w:r w:rsidRPr="00187E9B">
              <w:rPr>
                <w:lang w:val="en-US"/>
              </w:rPr>
              <w:fldChar w:fldCharType="end"/>
            </w:r>
            <w:r w:rsidRPr="00187E9B">
              <w:rPr>
                <w:lang w:val="en-US"/>
              </w:rPr>
              <w:tab/>
              <w:t>Enumeration modification entry</w:t>
            </w:r>
            <w:bookmarkEnd w:id="85"/>
          </w:p>
        </w:tc>
      </w:tr>
      <w:tr w:rsidR="00E00FD4" w:rsidRPr="00187E9B" w14:paraId="1458D11F" w14:textId="77777777" w:rsidTr="00E00FD4">
        <w:trPr>
          <w:cantSplit/>
          <w:tblHeader/>
        </w:trPr>
        <w:tc>
          <w:tcPr>
            <w:tcW w:w="2093" w:type="dxa"/>
            <w:tcBorders>
              <w:top w:val="single" w:sz="12" w:space="0" w:color="auto"/>
              <w:bottom w:val="single" w:sz="6" w:space="0" w:color="auto"/>
            </w:tcBorders>
            <w:shd w:val="clear" w:color="auto" w:fill="auto"/>
          </w:tcPr>
          <w:p w14:paraId="4F7F64CF" w14:textId="77777777" w:rsidR="00E00FD4" w:rsidRPr="00187E9B" w:rsidRDefault="00E00FD4" w:rsidP="00E00FD4">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654B49BD" w14:textId="77777777" w:rsidR="00E00FD4" w:rsidRPr="00187E9B" w:rsidRDefault="00E00FD4" w:rsidP="00E00FD4">
            <w:pPr>
              <w:pStyle w:val="E-TableHeader"/>
              <w:ind w:left="-121" w:firstLine="121"/>
              <w:rPr>
                <w:lang w:val="en-US"/>
              </w:rPr>
            </w:pPr>
            <w:r w:rsidRPr="00187E9B">
              <w:rPr>
                <w:lang w:val="en-US"/>
              </w:rPr>
              <w:t>Value</w:t>
            </w:r>
          </w:p>
        </w:tc>
      </w:tr>
      <w:tr w:rsidR="00E00FD4" w:rsidRPr="00187E9B" w14:paraId="42E0E8AB" w14:textId="77777777" w:rsidTr="00E00FD4">
        <w:trPr>
          <w:cantSplit/>
        </w:trPr>
        <w:tc>
          <w:tcPr>
            <w:tcW w:w="2093" w:type="dxa"/>
            <w:tcBorders>
              <w:top w:val="single" w:sz="6" w:space="0" w:color="auto"/>
            </w:tcBorders>
            <w:shd w:val="clear" w:color="auto" w:fill="auto"/>
          </w:tcPr>
          <w:p w14:paraId="2E5B5699" w14:textId="77777777" w:rsidR="00E00FD4" w:rsidRPr="00187E9B" w:rsidRDefault="00E00FD4" w:rsidP="00E00FD4">
            <w:pPr>
              <w:pStyle w:val="E-TableText"/>
              <w:rPr>
                <w:lang w:val="en-US"/>
              </w:rPr>
            </w:pPr>
            <w:r w:rsidRPr="00187E9B">
              <w:rPr>
                <w:lang w:val="en-US"/>
              </w:rPr>
              <w:t>Parent entity</w:t>
            </w:r>
          </w:p>
        </w:tc>
        <w:tc>
          <w:tcPr>
            <w:tcW w:w="7229" w:type="dxa"/>
            <w:tcBorders>
              <w:top w:val="single" w:sz="6" w:space="0" w:color="auto"/>
            </w:tcBorders>
            <w:shd w:val="clear" w:color="auto" w:fill="auto"/>
          </w:tcPr>
          <w:p w14:paraId="0115F83D" w14:textId="3207E8DF" w:rsidR="00E00FD4" w:rsidRPr="00187E9B" w:rsidRDefault="00EC2324" w:rsidP="00E00FD4">
            <w:pPr>
              <w:pStyle w:val="E-TableText"/>
              <w:rPr>
                <w:lang w:val="en-US"/>
              </w:rPr>
            </w:pPr>
            <w:r w:rsidRPr="00187E9B">
              <w:rPr>
                <w:lang w:val="en-US"/>
              </w:rPr>
              <w:t>Unique identifier of the “Device status” enumeration DB entity</w:t>
            </w:r>
          </w:p>
        </w:tc>
      </w:tr>
      <w:tr w:rsidR="00E00FD4" w:rsidRPr="00187E9B" w14:paraId="5620EB23" w14:textId="77777777" w:rsidTr="00E00FD4">
        <w:trPr>
          <w:cantSplit/>
        </w:trPr>
        <w:tc>
          <w:tcPr>
            <w:tcW w:w="2093" w:type="dxa"/>
            <w:shd w:val="clear" w:color="auto" w:fill="auto"/>
          </w:tcPr>
          <w:p w14:paraId="494ABDEA" w14:textId="77777777" w:rsidR="00E00FD4" w:rsidRPr="00187E9B" w:rsidRDefault="00E00FD4" w:rsidP="00E00FD4">
            <w:pPr>
              <w:pStyle w:val="E-TableText"/>
              <w:rPr>
                <w:lang w:val="en-US"/>
              </w:rPr>
            </w:pPr>
            <w:r w:rsidRPr="00187E9B">
              <w:rPr>
                <w:lang w:val="en-US"/>
              </w:rPr>
              <w:t>Action</w:t>
            </w:r>
          </w:p>
        </w:tc>
        <w:tc>
          <w:tcPr>
            <w:tcW w:w="7229" w:type="dxa"/>
            <w:shd w:val="clear" w:color="auto" w:fill="auto"/>
          </w:tcPr>
          <w:p w14:paraId="53649E7C" w14:textId="57F4EA76" w:rsidR="00E00FD4" w:rsidRPr="00187E9B" w:rsidRDefault="00F750C6" w:rsidP="00E00FD4">
            <w:pPr>
              <w:pStyle w:val="E-TableText"/>
              <w:rPr>
                <w:lang w:val="en-US"/>
              </w:rPr>
            </w:pPr>
            <w:r w:rsidRPr="00187E9B">
              <w:rPr>
                <w:lang w:val="en-US"/>
              </w:rPr>
              <w:t>UPDATE</w:t>
            </w:r>
          </w:p>
        </w:tc>
      </w:tr>
      <w:tr w:rsidR="00E00FD4" w:rsidRPr="00187E9B" w14:paraId="19C4C842" w14:textId="77777777" w:rsidTr="00E00FD4">
        <w:trPr>
          <w:cantSplit/>
        </w:trPr>
        <w:tc>
          <w:tcPr>
            <w:tcW w:w="2093" w:type="dxa"/>
            <w:shd w:val="clear" w:color="auto" w:fill="auto"/>
          </w:tcPr>
          <w:p w14:paraId="47E993BA" w14:textId="77777777" w:rsidR="00E00FD4" w:rsidRPr="00187E9B" w:rsidRDefault="00E00FD4" w:rsidP="00E00FD4">
            <w:pPr>
              <w:pStyle w:val="E-TableText"/>
              <w:rPr>
                <w:lang w:val="en-US"/>
              </w:rPr>
            </w:pPr>
            <w:r w:rsidRPr="00187E9B">
              <w:rPr>
                <w:lang w:val="en-US"/>
              </w:rPr>
              <w:t>User</w:t>
            </w:r>
          </w:p>
        </w:tc>
        <w:tc>
          <w:tcPr>
            <w:tcW w:w="7229" w:type="dxa"/>
            <w:shd w:val="clear" w:color="auto" w:fill="auto"/>
          </w:tcPr>
          <w:p w14:paraId="66D523A1" w14:textId="77777777" w:rsidR="00E00FD4" w:rsidRPr="00187E9B" w:rsidRDefault="00E00FD4" w:rsidP="00E00FD4">
            <w:pPr>
              <w:pStyle w:val="E-TableText"/>
              <w:rPr>
                <w:lang w:val="en-US"/>
              </w:rPr>
            </w:pPr>
            <w:r w:rsidRPr="00187E9B">
              <w:rPr>
                <w:lang w:val="en-US"/>
              </w:rPr>
              <w:t>mvitorovic</w:t>
            </w:r>
          </w:p>
        </w:tc>
      </w:tr>
      <w:tr w:rsidR="00E00FD4" w:rsidRPr="00187E9B" w14:paraId="0B02304A" w14:textId="77777777" w:rsidTr="00E00FD4">
        <w:trPr>
          <w:cantSplit/>
        </w:trPr>
        <w:tc>
          <w:tcPr>
            <w:tcW w:w="2093" w:type="dxa"/>
            <w:shd w:val="clear" w:color="auto" w:fill="auto"/>
          </w:tcPr>
          <w:p w14:paraId="2D434D9D" w14:textId="77777777" w:rsidR="00E00FD4" w:rsidRPr="00187E9B" w:rsidRDefault="00E00FD4" w:rsidP="00E00FD4">
            <w:pPr>
              <w:pStyle w:val="E-TableText"/>
              <w:rPr>
                <w:lang w:val="en-US"/>
              </w:rPr>
            </w:pPr>
            <w:r w:rsidRPr="00187E9B">
              <w:rPr>
                <w:lang w:val="en-US"/>
              </w:rPr>
              <w:t>Timestamp</w:t>
            </w:r>
          </w:p>
        </w:tc>
        <w:tc>
          <w:tcPr>
            <w:tcW w:w="7229" w:type="dxa"/>
            <w:shd w:val="clear" w:color="auto" w:fill="auto"/>
          </w:tcPr>
          <w:p w14:paraId="0A055E60" w14:textId="4E3395BA" w:rsidR="00E00FD4" w:rsidRPr="00187E9B" w:rsidRDefault="00E00FD4" w:rsidP="00E00FD4">
            <w:pPr>
              <w:pStyle w:val="E-TableText"/>
              <w:rPr>
                <w:lang w:val="en-US"/>
              </w:rPr>
            </w:pPr>
            <w:r w:rsidRPr="00187E9B">
              <w:rPr>
                <w:lang w:val="en-US"/>
              </w:rPr>
              <w:t>2014-05-05 12:02:11</w:t>
            </w:r>
          </w:p>
        </w:tc>
      </w:tr>
      <w:tr w:rsidR="00E00FD4" w:rsidRPr="00187E9B" w14:paraId="2F8E48B7" w14:textId="77777777" w:rsidTr="00E00FD4">
        <w:trPr>
          <w:cantSplit/>
        </w:trPr>
        <w:tc>
          <w:tcPr>
            <w:tcW w:w="2093" w:type="dxa"/>
            <w:shd w:val="clear" w:color="auto" w:fill="auto"/>
          </w:tcPr>
          <w:p w14:paraId="6E034F30" w14:textId="77777777" w:rsidR="00E00FD4" w:rsidRPr="00187E9B" w:rsidRDefault="00E00FD4" w:rsidP="00E00FD4">
            <w:pPr>
              <w:pStyle w:val="E-TableText"/>
              <w:rPr>
                <w:lang w:val="en-US"/>
              </w:rPr>
            </w:pPr>
            <w:r w:rsidRPr="00187E9B">
              <w:rPr>
                <w:lang w:val="en-US"/>
              </w:rPr>
              <w:t>Entity type</w:t>
            </w:r>
          </w:p>
        </w:tc>
        <w:tc>
          <w:tcPr>
            <w:tcW w:w="7229" w:type="dxa"/>
            <w:shd w:val="clear" w:color="auto" w:fill="auto"/>
          </w:tcPr>
          <w:p w14:paraId="1001C925" w14:textId="77777777" w:rsidR="00E00FD4" w:rsidRPr="00187E9B" w:rsidRDefault="00E00FD4" w:rsidP="00E00FD4">
            <w:pPr>
              <w:pStyle w:val="E-TableText"/>
              <w:rPr>
                <w:lang w:val="en-US"/>
              </w:rPr>
            </w:pPr>
            <w:r w:rsidRPr="00187E9B">
              <w:rPr>
                <w:lang w:val="en-US"/>
              </w:rPr>
              <w:t>Enumeration</w:t>
            </w:r>
          </w:p>
        </w:tc>
      </w:tr>
      <w:tr w:rsidR="00E00FD4" w:rsidRPr="00187E9B" w14:paraId="3AC9342B" w14:textId="77777777" w:rsidTr="005726ED">
        <w:trPr>
          <w:cantSplit/>
        </w:trPr>
        <w:tc>
          <w:tcPr>
            <w:tcW w:w="2093" w:type="dxa"/>
            <w:shd w:val="clear" w:color="auto" w:fill="auto"/>
          </w:tcPr>
          <w:p w14:paraId="008857C5" w14:textId="77777777" w:rsidR="00E00FD4" w:rsidRPr="00187E9B" w:rsidRDefault="00E00FD4" w:rsidP="00E00FD4">
            <w:pPr>
              <w:pStyle w:val="E-TableText"/>
              <w:rPr>
                <w:lang w:val="en-US"/>
              </w:rPr>
            </w:pPr>
            <w:r w:rsidRPr="00187E9B">
              <w:rPr>
                <w:lang w:val="en-US"/>
              </w:rPr>
              <w:t>Name</w:t>
            </w:r>
          </w:p>
        </w:tc>
        <w:tc>
          <w:tcPr>
            <w:tcW w:w="7229" w:type="dxa"/>
            <w:shd w:val="clear" w:color="auto" w:fill="auto"/>
          </w:tcPr>
          <w:p w14:paraId="099BD864" w14:textId="375A0A35" w:rsidR="00E00FD4" w:rsidRPr="00187E9B" w:rsidRDefault="00EC2324" w:rsidP="00E00FD4">
            <w:pPr>
              <w:pStyle w:val="E-TableText"/>
              <w:rPr>
                <w:lang w:val="en-US"/>
              </w:rPr>
            </w:pPr>
            <w:r w:rsidRPr="00187E9B">
              <w:rPr>
                <w:lang w:val="en-US"/>
              </w:rPr>
              <w:t>Device status</w:t>
            </w:r>
          </w:p>
        </w:tc>
      </w:tr>
      <w:tr w:rsidR="00E00FD4" w:rsidRPr="00187E9B" w14:paraId="5967923B" w14:textId="77777777" w:rsidTr="005726ED">
        <w:trPr>
          <w:cantSplit/>
        </w:trPr>
        <w:tc>
          <w:tcPr>
            <w:tcW w:w="2093" w:type="dxa"/>
            <w:tcBorders>
              <w:bottom w:val="single" w:sz="12" w:space="0" w:color="auto"/>
            </w:tcBorders>
            <w:shd w:val="clear" w:color="auto" w:fill="auto"/>
          </w:tcPr>
          <w:p w14:paraId="53E331AB" w14:textId="18B0B6A6" w:rsidR="00E00FD4" w:rsidRPr="00187E9B" w:rsidRDefault="005625B0" w:rsidP="00E00FD4">
            <w:pPr>
              <w:pStyle w:val="E-TableText"/>
              <w:rPr>
                <w:lang w:val="en-US"/>
              </w:rPr>
            </w:pPr>
            <w:r w:rsidRPr="00187E9B">
              <w:rPr>
                <w:lang w:val="en-US"/>
              </w:rPr>
              <w:t>Change</w:t>
            </w:r>
          </w:p>
        </w:tc>
        <w:tc>
          <w:tcPr>
            <w:tcW w:w="7229" w:type="dxa"/>
            <w:tcBorders>
              <w:bottom w:val="single" w:sz="12" w:space="0" w:color="auto"/>
            </w:tcBorders>
            <w:shd w:val="clear" w:color="auto" w:fill="auto"/>
          </w:tcPr>
          <w:p w14:paraId="109A96C4" w14:textId="77777777" w:rsidR="00EF56C2" w:rsidRPr="00187E9B" w:rsidRDefault="00E00FD4" w:rsidP="00EF56C2">
            <w:pPr>
              <w:pStyle w:val="E-TableText"/>
              <w:rPr>
                <w:lang w:val="en-US"/>
              </w:rPr>
            </w:pPr>
            <w:r w:rsidRPr="00187E9B">
              <w:rPr>
                <w:lang w:val="en-US"/>
              </w:rPr>
              <w:t xml:space="preserve"> </w:t>
            </w:r>
            <w:r w:rsidR="00EF56C2" w:rsidRPr="00187E9B">
              <w:rPr>
                <w:lang w:val="en-US"/>
              </w:rPr>
              <w:t>{</w:t>
            </w:r>
          </w:p>
          <w:p w14:paraId="1596A091" w14:textId="3BB71549" w:rsidR="00EF56C2" w:rsidRPr="00187E9B" w:rsidRDefault="00EF56C2" w:rsidP="00EF56C2">
            <w:pPr>
              <w:pStyle w:val="E-TableText"/>
              <w:rPr>
                <w:lang w:val="en-US"/>
              </w:rPr>
            </w:pPr>
          </w:p>
          <w:p w14:paraId="4E9A9977" w14:textId="77777777" w:rsidR="00EF56C2" w:rsidRPr="00187E9B" w:rsidRDefault="00EF56C2" w:rsidP="00EF56C2">
            <w:pPr>
              <w:pStyle w:val="E-TableText"/>
              <w:rPr>
                <w:lang w:val="en-US"/>
              </w:rPr>
            </w:pPr>
            <w:r w:rsidRPr="00187E9B">
              <w:rPr>
                <w:lang w:val="en-US"/>
              </w:rPr>
              <w:t xml:space="preserve">    "description" : "Describes a status of the physical device",</w:t>
            </w:r>
          </w:p>
          <w:p w14:paraId="1BFE4C50" w14:textId="77777777" w:rsidR="00EF56C2" w:rsidRPr="00187E9B" w:rsidRDefault="00EF56C2" w:rsidP="00EF56C2">
            <w:pPr>
              <w:pStyle w:val="E-TableText"/>
              <w:rPr>
                <w:lang w:val="en-US"/>
              </w:rPr>
            </w:pPr>
            <w:r w:rsidRPr="00187E9B">
              <w:rPr>
                <w:lang w:val="en-US"/>
              </w:rPr>
              <w:t xml:space="preserve">    "scalar" : true,</w:t>
            </w:r>
          </w:p>
          <w:p w14:paraId="05C269FD" w14:textId="320A04F5" w:rsidR="00EF56C2" w:rsidRPr="00187E9B" w:rsidRDefault="00EF56C2" w:rsidP="00EF56C2">
            <w:pPr>
              <w:pStyle w:val="E-TableText"/>
              <w:rPr>
                <w:lang w:val="en-US"/>
              </w:rPr>
            </w:pPr>
            <w:r w:rsidRPr="00187E9B">
              <w:rPr>
                <w:lang w:val="en-US"/>
              </w:rPr>
              <w:t xml:space="preserve">    "definition" : </w:t>
            </w:r>
            <w:r w:rsidR="00F750C6" w:rsidRPr="00187E9B">
              <w:rPr>
                <w:lang w:val="en-US"/>
              </w:rPr>
              <w:t>"{\"meta\":{\"type\":\"SedsEnum\",\"protocol\":\"SEDSv1\",\"version\":\"1.0.0\"},\"data\":{\"selected\":\"INSTALLED\"},\"type\":{\"elements\":[\"INSTALLED\",\"IN_SERVICE\",\"ON_STOCK\",\"TESTED\",\"LAB_EQUIPMENT\"]}}"</w:t>
            </w:r>
          </w:p>
          <w:p w14:paraId="4DF55FC3" w14:textId="5B1930F0" w:rsidR="00E00FD4" w:rsidRPr="00187E9B" w:rsidRDefault="00EF56C2" w:rsidP="00EF56C2">
            <w:pPr>
              <w:pStyle w:val="E-TableText"/>
              <w:rPr>
                <w:lang w:val="en-US"/>
              </w:rPr>
            </w:pPr>
            <w:r w:rsidRPr="00187E9B">
              <w:rPr>
                <w:lang w:val="en-US"/>
              </w:rPr>
              <w:t>}</w:t>
            </w:r>
          </w:p>
        </w:tc>
      </w:tr>
    </w:tbl>
    <w:p w14:paraId="20A68194" w14:textId="77777777" w:rsidR="006C375B" w:rsidRPr="00187E9B" w:rsidRDefault="006C375B" w:rsidP="006C375B">
      <w:pPr>
        <w:rPr>
          <w:lang w:val="en-US" w:eastAsia="en-US"/>
        </w:rPr>
      </w:pPr>
    </w:p>
    <w:tbl>
      <w:tblPr>
        <w:tblW w:w="9322" w:type="dxa"/>
        <w:tblLayout w:type="fixed"/>
        <w:tblLook w:val="0000" w:firstRow="0" w:lastRow="0" w:firstColumn="0" w:lastColumn="0" w:noHBand="0" w:noVBand="0"/>
      </w:tblPr>
      <w:tblGrid>
        <w:gridCol w:w="2093"/>
        <w:gridCol w:w="7229"/>
      </w:tblGrid>
      <w:tr w:rsidR="00E00FD4" w:rsidRPr="00187E9B" w14:paraId="3BB08074" w14:textId="77777777" w:rsidTr="00E00FD4">
        <w:trPr>
          <w:cantSplit/>
          <w:tblHeader/>
        </w:trPr>
        <w:tc>
          <w:tcPr>
            <w:tcW w:w="9322" w:type="dxa"/>
            <w:gridSpan w:val="2"/>
            <w:tcBorders>
              <w:bottom w:val="single" w:sz="12" w:space="0" w:color="auto"/>
            </w:tcBorders>
            <w:shd w:val="clear" w:color="auto" w:fill="auto"/>
          </w:tcPr>
          <w:p w14:paraId="292CEDEE" w14:textId="7A7446CF" w:rsidR="00E00FD4" w:rsidRPr="00187E9B" w:rsidRDefault="00E00FD4" w:rsidP="00E00FD4">
            <w:pPr>
              <w:pStyle w:val="E-TableTitle"/>
              <w:rPr>
                <w:lang w:val="en-US"/>
              </w:rPr>
            </w:pPr>
            <w:bookmarkStart w:id="86" w:name="_Toc456854669"/>
            <w:r w:rsidRPr="00187E9B">
              <w:rPr>
                <w:lang w:val="en-US"/>
              </w:rPr>
              <w:lastRenderedPageBreak/>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5</w:t>
            </w:r>
            <w:r w:rsidRPr="00187E9B">
              <w:rPr>
                <w:lang w:val="en-US"/>
              </w:rPr>
              <w:fldChar w:fldCharType="end"/>
            </w:r>
            <w:r w:rsidRPr="00187E9B">
              <w:rPr>
                <w:lang w:val="en-US"/>
              </w:rPr>
              <w:tab/>
              <w:t>Enumeration deletion entry</w:t>
            </w:r>
            <w:bookmarkEnd w:id="86"/>
          </w:p>
        </w:tc>
      </w:tr>
      <w:tr w:rsidR="00E00FD4" w:rsidRPr="00187E9B" w14:paraId="4836D80A" w14:textId="77777777" w:rsidTr="00E00FD4">
        <w:trPr>
          <w:cantSplit/>
          <w:tblHeader/>
        </w:trPr>
        <w:tc>
          <w:tcPr>
            <w:tcW w:w="2093" w:type="dxa"/>
            <w:tcBorders>
              <w:top w:val="single" w:sz="12" w:space="0" w:color="auto"/>
              <w:bottom w:val="single" w:sz="6" w:space="0" w:color="auto"/>
            </w:tcBorders>
            <w:shd w:val="clear" w:color="auto" w:fill="auto"/>
          </w:tcPr>
          <w:p w14:paraId="7D3CB66E" w14:textId="77777777" w:rsidR="00E00FD4" w:rsidRPr="00187E9B" w:rsidRDefault="00E00FD4" w:rsidP="00E00FD4">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1D2FA76E" w14:textId="77777777" w:rsidR="00E00FD4" w:rsidRPr="00187E9B" w:rsidRDefault="00E00FD4" w:rsidP="00E00FD4">
            <w:pPr>
              <w:pStyle w:val="E-TableHeader"/>
              <w:ind w:left="-121" w:firstLine="121"/>
              <w:rPr>
                <w:lang w:val="en-US"/>
              </w:rPr>
            </w:pPr>
            <w:r w:rsidRPr="00187E9B">
              <w:rPr>
                <w:lang w:val="en-US"/>
              </w:rPr>
              <w:t>Value</w:t>
            </w:r>
          </w:p>
        </w:tc>
      </w:tr>
      <w:tr w:rsidR="00E00FD4" w:rsidRPr="00187E9B" w14:paraId="7AACF95F" w14:textId="77777777" w:rsidTr="00E00FD4">
        <w:trPr>
          <w:cantSplit/>
        </w:trPr>
        <w:tc>
          <w:tcPr>
            <w:tcW w:w="2093" w:type="dxa"/>
            <w:tcBorders>
              <w:top w:val="single" w:sz="6" w:space="0" w:color="auto"/>
            </w:tcBorders>
            <w:shd w:val="clear" w:color="auto" w:fill="auto"/>
          </w:tcPr>
          <w:p w14:paraId="7B0AD07F" w14:textId="77777777" w:rsidR="00E00FD4" w:rsidRPr="00187E9B" w:rsidRDefault="00E00FD4" w:rsidP="00E00FD4">
            <w:pPr>
              <w:pStyle w:val="E-TableText"/>
              <w:rPr>
                <w:lang w:val="en-US"/>
              </w:rPr>
            </w:pPr>
            <w:r w:rsidRPr="00187E9B">
              <w:rPr>
                <w:lang w:val="en-US"/>
              </w:rPr>
              <w:t>Parent entity</w:t>
            </w:r>
          </w:p>
        </w:tc>
        <w:tc>
          <w:tcPr>
            <w:tcW w:w="7229" w:type="dxa"/>
            <w:tcBorders>
              <w:top w:val="single" w:sz="6" w:space="0" w:color="auto"/>
            </w:tcBorders>
            <w:shd w:val="clear" w:color="auto" w:fill="auto"/>
          </w:tcPr>
          <w:p w14:paraId="68ED824F" w14:textId="5F785084" w:rsidR="00E00FD4" w:rsidRPr="00187E9B" w:rsidRDefault="00EC2324" w:rsidP="00E00FD4">
            <w:pPr>
              <w:pStyle w:val="E-TableText"/>
              <w:rPr>
                <w:lang w:val="en-US"/>
              </w:rPr>
            </w:pPr>
            <w:r w:rsidRPr="00187E9B">
              <w:rPr>
                <w:lang w:val="en-US"/>
              </w:rPr>
              <w:t>Unique identifier of the “Device status” enumeration DB entity</w:t>
            </w:r>
          </w:p>
        </w:tc>
      </w:tr>
      <w:tr w:rsidR="00E00FD4" w:rsidRPr="00187E9B" w14:paraId="278DA872" w14:textId="77777777" w:rsidTr="00E00FD4">
        <w:trPr>
          <w:cantSplit/>
        </w:trPr>
        <w:tc>
          <w:tcPr>
            <w:tcW w:w="2093" w:type="dxa"/>
            <w:shd w:val="clear" w:color="auto" w:fill="auto"/>
          </w:tcPr>
          <w:p w14:paraId="58E7A832" w14:textId="77777777" w:rsidR="00E00FD4" w:rsidRPr="00187E9B" w:rsidRDefault="00E00FD4" w:rsidP="00E00FD4">
            <w:pPr>
              <w:pStyle w:val="E-TableText"/>
              <w:rPr>
                <w:lang w:val="en-US"/>
              </w:rPr>
            </w:pPr>
            <w:r w:rsidRPr="00187E9B">
              <w:rPr>
                <w:lang w:val="en-US"/>
              </w:rPr>
              <w:t>Action</w:t>
            </w:r>
          </w:p>
        </w:tc>
        <w:tc>
          <w:tcPr>
            <w:tcW w:w="7229" w:type="dxa"/>
            <w:shd w:val="clear" w:color="auto" w:fill="auto"/>
          </w:tcPr>
          <w:p w14:paraId="4A2C7B94" w14:textId="72CDBB50" w:rsidR="00E00FD4" w:rsidRPr="00187E9B" w:rsidRDefault="00F750C6" w:rsidP="00E00FD4">
            <w:pPr>
              <w:pStyle w:val="E-TableText"/>
              <w:rPr>
                <w:lang w:val="en-US"/>
              </w:rPr>
            </w:pPr>
            <w:r w:rsidRPr="00187E9B">
              <w:rPr>
                <w:lang w:val="en-US"/>
              </w:rPr>
              <w:t>DELETE</w:t>
            </w:r>
          </w:p>
        </w:tc>
      </w:tr>
      <w:tr w:rsidR="00E00FD4" w:rsidRPr="00187E9B" w14:paraId="2904AE4F" w14:textId="77777777" w:rsidTr="00E00FD4">
        <w:trPr>
          <w:cantSplit/>
        </w:trPr>
        <w:tc>
          <w:tcPr>
            <w:tcW w:w="2093" w:type="dxa"/>
            <w:shd w:val="clear" w:color="auto" w:fill="auto"/>
          </w:tcPr>
          <w:p w14:paraId="0083E26D" w14:textId="77777777" w:rsidR="00E00FD4" w:rsidRPr="00187E9B" w:rsidRDefault="00E00FD4" w:rsidP="00E00FD4">
            <w:pPr>
              <w:pStyle w:val="E-TableText"/>
              <w:rPr>
                <w:lang w:val="en-US"/>
              </w:rPr>
            </w:pPr>
            <w:r w:rsidRPr="00187E9B">
              <w:rPr>
                <w:lang w:val="en-US"/>
              </w:rPr>
              <w:t>User</w:t>
            </w:r>
          </w:p>
        </w:tc>
        <w:tc>
          <w:tcPr>
            <w:tcW w:w="7229" w:type="dxa"/>
            <w:shd w:val="clear" w:color="auto" w:fill="auto"/>
          </w:tcPr>
          <w:p w14:paraId="5E922E3C" w14:textId="77777777" w:rsidR="00E00FD4" w:rsidRPr="00187E9B" w:rsidRDefault="00E00FD4" w:rsidP="00E00FD4">
            <w:pPr>
              <w:pStyle w:val="E-TableText"/>
              <w:rPr>
                <w:lang w:val="en-US"/>
              </w:rPr>
            </w:pPr>
            <w:r w:rsidRPr="00187E9B">
              <w:rPr>
                <w:lang w:val="en-US"/>
              </w:rPr>
              <w:t>mvitorovic</w:t>
            </w:r>
          </w:p>
        </w:tc>
      </w:tr>
      <w:tr w:rsidR="00E00FD4" w:rsidRPr="00187E9B" w14:paraId="19523977" w14:textId="77777777" w:rsidTr="00E00FD4">
        <w:trPr>
          <w:cantSplit/>
        </w:trPr>
        <w:tc>
          <w:tcPr>
            <w:tcW w:w="2093" w:type="dxa"/>
            <w:shd w:val="clear" w:color="auto" w:fill="auto"/>
          </w:tcPr>
          <w:p w14:paraId="339FCAF7" w14:textId="77777777" w:rsidR="00E00FD4" w:rsidRPr="00187E9B" w:rsidRDefault="00E00FD4" w:rsidP="00E00FD4">
            <w:pPr>
              <w:pStyle w:val="E-TableText"/>
              <w:rPr>
                <w:lang w:val="en-US"/>
              </w:rPr>
            </w:pPr>
            <w:r w:rsidRPr="00187E9B">
              <w:rPr>
                <w:lang w:val="en-US"/>
              </w:rPr>
              <w:t>Timestamp</w:t>
            </w:r>
          </w:p>
        </w:tc>
        <w:tc>
          <w:tcPr>
            <w:tcW w:w="7229" w:type="dxa"/>
            <w:shd w:val="clear" w:color="auto" w:fill="auto"/>
          </w:tcPr>
          <w:p w14:paraId="143A3D66" w14:textId="2F1D38E5" w:rsidR="00E00FD4" w:rsidRPr="00187E9B" w:rsidRDefault="00E00FD4" w:rsidP="00E00FD4">
            <w:pPr>
              <w:pStyle w:val="E-TableText"/>
              <w:rPr>
                <w:lang w:val="en-US"/>
              </w:rPr>
            </w:pPr>
            <w:r w:rsidRPr="00187E9B">
              <w:rPr>
                <w:lang w:val="en-US"/>
              </w:rPr>
              <w:t>2014-05-06 08:57:36</w:t>
            </w:r>
          </w:p>
        </w:tc>
      </w:tr>
      <w:tr w:rsidR="00E00FD4" w:rsidRPr="00187E9B" w14:paraId="3E7D8D32" w14:textId="77777777" w:rsidTr="00E00FD4">
        <w:trPr>
          <w:cantSplit/>
        </w:trPr>
        <w:tc>
          <w:tcPr>
            <w:tcW w:w="2093" w:type="dxa"/>
            <w:shd w:val="clear" w:color="auto" w:fill="auto"/>
          </w:tcPr>
          <w:p w14:paraId="027341AE" w14:textId="77777777" w:rsidR="00E00FD4" w:rsidRPr="00187E9B" w:rsidRDefault="00E00FD4" w:rsidP="00E00FD4">
            <w:pPr>
              <w:pStyle w:val="E-TableText"/>
              <w:rPr>
                <w:lang w:val="en-US"/>
              </w:rPr>
            </w:pPr>
            <w:r w:rsidRPr="00187E9B">
              <w:rPr>
                <w:lang w:val="en-US"/>
              </w:rPr>
              <w:t>Entity type</w:t>
            </w:r>
          </w:p>
        </w:tc>
        <w:tc>
          <w:tcPr>
            <w:tcW w:w="7229" w:type="dxa"/>
            <w:shd w:val="clear" w:color="auto" w:fill="auto"/>
          </w:tcPr>
          <w:p w14:paraId="1AAB7393" w14:textId="77777777" w:rsidR="00E00FD4" w:rsidRPr="00187E9B" w:rsidRDefault="00E00FD4" w:rsidP="00E00FD4">
            <w:pPr>
              <w:pStyle w:val="E-TableText"/>
              <w:rPr>
                <w:lang w:val="en-US"/>
              </w:rPr>
            </w:pPr>
            <w:r w:rsidRPr="00187E9B">
              <w:rPr>
                <w:lang w:val="en-US"/>
              </w:rPr>
              <w:t>Enumeration</w:t>
            </w:r>
          </w:p>
        </w:tc>
      </w:tr>
      <w:tr w:rsidR="00E00FD4" w:rsidRPr="00187E9B" w14:paraId="64FFD81E" w14:textId="77777777" w:rsidTr="005726ED">
        <w:trPr>
          <w:cantSplit/>
        </w:trPr>
        <w:tc>
          <w:tcPr>
            <w:tcW w:w="2093" w:type="dxa"/>
            <w:shd w:val="clear" w:color="auto" w:fill="auto"/>
          </w:tcPr>
          <w:p w14:paraId="719E89E2" w14:textId="77777777" w:rsidR="00E00FD4" w:rsidRPr="00187E9B" w:rsidRDefault="00E00FD4" w:rsidP="00E00FD4">
            <w:pPr>
              <w:pStyle w:val="E-TableText"/>
              <w:rPr>
                <w:lang w:val="en-US"/>
              </w:rPr>
            </w:pPr>
            <w:r w:rsidRPr="00187E9B">
              <w:rPr>
                <w:lang w:val="en-US"/>
              </w:rPr>
              <w:t>Name</w:t>
            </w:r>
          </w:p>
        </w:tc>
        <w:tc>
          <w:tcPr>
            <w:tcW w:w="7229" w:type="dxa"/>
            <w:shd w:val="clear" w:color="auto" w:fill="auto"/>
          </w:tcPr>
          <w:p w14:paraId="6A1C9152" w14:textId="10140A01" w:rsidR="00E00FD4" w:rsidRPr="00187E9B" w:rsidRDefault="00EC2324" w:rsidP="00E00FD4">
            <w:pPr>
              <w:pStyle w:val="E-TableText"/>
              <w:rPr>
                <w:lang w:val="en-US"/>
              </w:rPr>
            </w:pPr>
            <w:r w:rsidRPr="00187E9B">
              <w:rPr>
                <w:lang w:val="en-US"/>
              </w:rPr>
              <w:t>Device status</w:t>
            </w:r>
          </w:p>
        </w:tc>
      </w:tr>
      <w:tr w:rsidR="00E00FD4" w:rsidRPr="00187E9B" w14:paraId="74AC6B05" w14:textId="77777777" w:rsidTr="005726ED">
        <w:trPr>
          <w:cantSplit/>
        </w:trPr>
        <w:tc>
          <w:tcPr>
            <w:tcW w:w="2093" w:type="dxa"/>
            <w:tcBorders>
              <w:bottom w:val="single" w:sz="12" w:space="0" w:color="auto"/>
            </w:tcBorders>
            <w:shd w:val="clear" w:color="auto" w:fill="auto"/>
          </w:tcPr>
          <w:p w14:paraId="4612F53A" w14:textId="320A5170" w:rsidR="00E00FD4" w:rsidRPr="00187E9B" w:rsidRDefault="005625B0" w:rsidP="00FF6F0D">
            <w:pPr>
              <w:pStyle w:val="E-TableText"/>
              <w:rPr>
                <w:lang w:val="en-US"/>
              </w:rPr>
            </w:pPr>
            <w:r w:rsidRPr="00187E9B">
              <w:rPr>
                <w:lang w:val="en-US"/>
              </w:rPr>
              <w:t>Change</w:t>
            </w:r>
          </w:p>
        </w:tc>
        <w:tc>
          <w:tcPr>
            <w:tcW w:w="7229" w:type="dxa"/>
            <w:tcBorders>
              <w:bottom w:val="single" w:sz="12" w:space="0" w:color="auto"/>
            </w:tcBorders>
            <w:shd w:val="clear" w:color="auto" w:fill="auto"/>
          </w:tcPr>
          <w:p w14:paraId="39750A5C" w14:textId="456D0571" w:rsidR="00F750C6" w:rsidRPr="00187E9B" w:rsidRDefault="00F750C6" w:rsidP="00E00FD4">
            <w:pPr>
              <w:pStyle w:val="E-TableText"/>
              <w:rPr>
                <w:rFonts w:cs="Tahoma"/>
                <w:lang w:val="en-US"/>
              </w:rPr>
            </w:pPr>
            <w:r w:rsidRPr="00187E9B">
              <w:rPr>
                <w:rFonts w:cs="Tahoma"/>
                <w:lang w:val="en-US"/>
              </w:rPr>
              <w:t>{</w:t>
            </w:r>
          </w:p>
          <w:p w14:paraId="217A84B6" w14:textId="1C5C2198" w:rsidR="00F750C6" w:rsidRPr="00187E9B" w:rsidRDefault="00F750C6" w:rsidP="00F750C6">
            <w:pPr>
              <w:pStyle w:val="E-TableText"/>
              <w:rPr>
                <w:rFonts w:cs="Tahoma"/>
                <w:lang w:val="en-US"/>
              </w:rPr>
            </w:pPr>
            <w:r w:rsidRPr="00187E9B">
              <w:rPr>
                <w:rFonts w:cs="Tahoma"/>
                <w:lang w:val="en-US"/>
              </w:rPr>
              <w:t xml:space="preserve">    "description" : "</w:t>
            </w:r>
            <w:r w:rsidR="00097891" w:rsidRPr="00187E9B">
              <w:rPr>
                <w:rFonts w:cs="Tahoma"/>
                <w:lang w:val="en-US"/>
              </w:rPr>
              <w:t>Description</w:t>
            </w:r>
            <w:r w:rsidRPr="00187E9B">
              <w:rPr>
                <w:rFonts w:cs="Tahoma"/>
                <w:lang w:val="en-US"/>
              </w:rPr>
              <w:t>",</w:t>
            </w:r>
          </w:p>
          <w:p w14:paraId="74420125" w14:textId="60804A0A" w:rsidR="00F750C6" w:rsidRPr="00187E9B" w:rsidRDefault="00F750C6" w:rsidP="00F750C6">
            <w:pPr>
              <w:pStyle w:val="E-TableText"/>
              <w:rPr>
                <w:rFonts w:cs="Tahoma"/>
                <w:lang w:val="en-US"/>
              </w:rPr>
            </w:pPr>
            <w:r w:rsidRPr="00187E9B">
              <w:rPr>
                <w:rFonts w:cs="Tahoma"/>
                <w:lang w:val="en-US"/>
              </w:rPr>
              <w:t xml:space="preserve">    "scalar" : true,</w:t>
            </w:r>
          </w:p>
          <w:p w14:paraId="34C283A5" w14:textId="34A53A93" w:rsidR="00F750C6" w:rsidRPr="00187E9B" w:rsidRDefault="00F750C6" w:rsidP="00F750C6">
            <w:pPr>
              <w:pStyle w:val="E-TableText"/>
              <w:rPr>
                <w:rFonts w:cs="Tahoma"/>
                <w:lang w:val="en-US"/>
              </w:rPr>
            </w:pPr>
            <w:r w:rsidRPr="00187E9B">
              <w:rPr>
                <w:rFonts w:cs="Tahoma"/>
                <w:lang w:val="en-US"/>
              </w:rPr>
              <w:t xml:space="preserve">    "definition" : "{\"meta\":{\"type\":\"SedsEnum\",\"protocol\":\"SEDSv1\",\"version\":\"1.0.0\"},\"data\":{\"selected\":\"INSTALLED\"},\"type\":{\"elements\":[\"INSTALLED\",\"IN_SERVICE\",\"ON_STOCK\",\"TESTED\",\"LAB_EQUIPMENT\"]}}"</w:t>
            </w:r>
          </w:p>
          <w:p w14:paraId="60569559" w14:textId="5A1B3F7D" w:rsidR="00E00FD4" w:rsidRPr="00187E9B" w:rsidRDefault="00F750C6" w:rsidP="00E00FD4">
            <w:pPr>
              <w:pStyle w:val="E-TableText"/>
              <w:rPr>
                <w:rFonts w:cs="Tahoma"/>
                <w:lang w:val="en-US"/>
              </w:rPr>
            </w:pPr>
            <w:r w:rsidRPr="00187E9B">
              <w:rPr>
                <w:rFonts w:cs="Tahoma"/>
                <w:lang w:val="en-US"/>
              </w:rPr>
              <w:t>}</w:t>
            </w:r>
          </w:p>
        </w:tc>
      </w:tr>
    </w:tbl>
    <w:p w14:paraId="5B0D32CC" w14:textId="77777777" w:rsidR="00E00FD4" w:rsidRPr="00187E9B" w:rsidRDefault="00E00FD4" w:rsidP="00E00FD4">
      <w:pPr>
        <w:rPr>
          <w:lang w:val="en-US" w:eastAsia="en-US"/>
        </w:rPr>
      </w:pPr>
    </w:p>
    <w:p w14:paraId="33FD05BB" w14:textId="3E2AB8C0" w:rsidR="00E00FD4" w:rsidRPr="00187E9B" w:rsidRDefault="00C25EF6" w:rsidP="00C25EF6">
      <w:pPr>
        <w:pStyle w:val="Heading5"/>
        <w:rPr>
          <w:lang w:val="en-US" w:eastAsia="en-US"/>
        </w:rPr>
      </w:pPr>
      <w:r w:rsidRPr="00187E9B">
        <w:rPr>
          <w:lang w:val="en-US" w:eastAsia="en-US"/>
        </w:rPr>
        <w:t>Unit</w:t>
      </w:r>
    </w:p>
    <w:tbl>
      <w:tblPr>
        <w:tblW w:w="9322" w:type="dxa"/>
        <w:tblLayout w:type="fixed"/>
        <w:tblLook w:val="0000" w:firstRow="0" w:lastRow="0" w:firstColumn="0" w:lastColumn="0" w:noHBand="0" w:noVBand="0"/>
      </w:tblPr>
      <w:tblGrid>
        <w:gridCol w:w="2093"/>
        <w:gridCol w:w="7229"/>
      </w:tblGrid>
      <w:tr w:rsidR="00C25EF6" w:rsidRPr="00187E9B" w14:paraId="789F4731" w14:textId="77777777" w:rsidTr="00CD13BC">
        <w:trPr>
          <w:cantSplit/>
          <w:tblHeader/>
        </w:trPr>
        <w:tc>
          <w:tcPr>
            <w:tcW w:w="9322" w:type="dxa"/>
            <w:gridSpan w:val="2"/>
            <w:tcBorders>
              <w:bottom w:val="single" w:sz="12" w:space="0" w:color="auto"/>
            </w:tcBorders>
            <w:shd w:val="clear" w:color="auto" w:fill="auto"/>
          </w:tcPr>
          <w:p w14:paraId="380A27A2" w14:textId="59CD653D" w:rsidR="00C25EF6" w:rsidRPr="00187E9B" w:rsidRDefault="00C25EF6" w:rsidP="00C25EF6">
            <w:pPr>
              <w:pStyle w:val="E-TableTitle"/>
              <w:rPr>
                <w:lang w:val="en-US"/>
              </w:rPr>
            </w:pPr>
            <w:bookmarkStart w:id="87" w:name="_Toc456854670"/>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6</w:t>
            </w:r>
            <w:r w:rsidRPr="00187E9B">
              <w:rPr>
                <w:lang w:val="en-US"/>
              </w:rPr>
              <w:fldChar w:fldCharType="end"/>
            </w:r>
            <w:r w:rsidRPr="00187E9B">
              <w:rPr>
                <w:lang w:val="en-US"/>
              </w:rPr>
              <w:tab/>
              <w:t>Unit creation entry</w:t>
            </w:r>
            <w:bookmarkEnd w:id="87"/>
          </w:p>
        </w:tc>
      </w:tr>
      <w:tr w:rsidR="00C25EF6" w:rsidRPr="00187E9B" w14:paraId="0D71F1A3" w14:textId="77777777" w:rsidTr="00CD13BC">
        <w:trPr>
          <w:cantSplit/>
          <w:tblHeader/>
        </w:trPr>
        <w:tc>
          <w:tcPr>
            <w:tcW w:w="2093" w:type="dxa"/>
            <w:tcBorders>
              <w:top w:val="single" w:sz="12" w:space="0" w:color="auto"/>
              <w:bottom w:val="single" w:sz="6" w:space="0" w:color="auto"/>
            </w:tcBorders>
            <w:shd w:val="clear" w:color="auto" w:fill="auto"/>
          </w:tcPr>
          <w:p w14:paraId="117B1EBC" w14:textId="77777777" w:rsidR="00C25EF6" w:rsidRPr="00187E9B" w:rsidRDefault="00C25EF6" w:rsidP="00CD13BC">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3B56D68F" w14:textId="77777777" w:rsidR="00C25EF6" w:rsidRPr="00187E9B" w:rsidRDefault="00C25EF6" w:rsidP="00CD13BC">
            <w:pPr>
              <w:pStyle w:val="E-TableHeader"/>
              <w:ind w:left="-121" w:firstLine="121"/>
              <w:rPr>
                <w:lang w:val="en-US"/>
              </w:rPr>
            </w:pPr>
            <w:r w:rsidRPr="00187E9B">
              <w:rPr>
                <w:lang w:val="en-US"/>
              </w:rPr>
              <w:t>Value</w:t>
            </w:r>
          </w:p>
        </w:tc>
      </w:tr>
      <w:tr w:rsidR="00C25EF6" w:rsidRPr="00187E9B" w14:paraId="743AE200" w14:textId="77777777" w:rsidTr="00CD13BC">
        <w:trPr>
          <w:cantSplit/>
        </w:trPr>
        <w:tc>
          <w:tcPr>
            <w:tcW w:w="2093" w:type="dxa"/>
            <w:tcBorders>
              <w:top w:val="single" w:sz="6" w:space="0" w:color="auto"/>
            </w:tcBorders>
            <w:shd w:val="clear" w:color="auto" w:fill="auto"/>
          </w:tcPr>
          <w:p w14:paraId="674FAAD7" w14:textId="77777777" w:rsidR="00C25EF6" w:rsidRPr="00187E9B" w:rsidRDefault="00C25EF6" w:rsidP="00CD13BC">
            <w:pPr>
              <w:pStyle w:val="E-TableText"/>
              <w:rPr>
                <w:lang w:val="en-US"/>
              </w:rPr>
            </w:pPr>
            <w:r w:rsidRPr="00187E9B">
              <w:rPr>
                <w:lang w:val="en-US"/>
              </w:rPr>
              <w:t>Parent entity</w:t>
            </w:r>
          </w:p>
        </w:tc>
        <w:tc>
          <w:tcPr>
            <w:tcW w:w="7229" w:type="dxa"/>
            <w:tcBorders>
              <w:top w:val="single" w:sz="6" w:space="0" w:color="auto"/>
            </w:tcBorders>
            <w:shd w:val="clear" w:color="auto" w:fill="auto"/>
          </w:tcPr>
          <w:p w14:paraId="7659F5E2" w14:textId="538732A9" w:rsidR="00C25EF6" w:rsidRPr="00187E9B" w:rsidRDefault="00EC2324" w:rsidP="00EC2324">
            <w:pPr>
              <w:pStyle w:val="E-TableText"/>
              <w:rPr>
                <w:lang w:val="en-US"/>
              </w:rPr>
            </w:pPr>
            <w:r w:rsidRPr="00187E9B">
              <w:rPr>
                <w:lang w:val="en-US"/>
              </w:rPr>
              <w:t>Unique identifier of the “</w:t>
            </w:r>
            <w:r w:rsidR="00CE3472" w:rsidRPr="00187E9B">
              <w:rPr>
                <w:lang w:val="en-US"/>
              </w:rPr>
              <w:t>Ampere</w:t>
            </w:r>
            <w:r w:rsidRPr="00187E9B">
              <w:rPr>
                <w:lang w:val="en-US"/>
              </w:rPr>
              <w:t>”</w:t>
            </w:r>
            <w:r w:rsidR="00CE3472" w:rsidRPr="00187E9B">
              <w:rPr>
                <w:lang w:val="en-US"/>
              </w:rPr>
              <w:t xml:space="preserve"> unit</w:t>
            </w:r>
            <w:r w:rsidRPr="00187E9B">
              <w:rPr>
                <w:lang w:val="en-US"/>
              </w:rPr>
              <w:t xml:space="preserve"> DB entity</w:t>
            </w:r>
          </w:p>
        </w:tc>
      </w:tr>
      <w:tr w:rsidR="00C25EF6" w:rsidRPr="00187E9B" w14:paraId="34171930" w14:textId="77777777" w:rsidTr="00CD13BC">
        <w:trPr>
          <w:cantSplit/>
        </w:trPr>
        <w:tc>
          <w:tcPr>
            <w:tcW w:w="2093" w:type="dxa"/>
            <w:shd w:val="clear" w:color="auto" w:fill="auto"/>
          </w:tcPr>
          <w:p w14:paraId="11FD006E" w14:textId="77777777" w:rsidR="00C25EF6" w:rsidRPr="00187E9B" w:rsidRDefault="00C25EF6" w:rsidP="00CD13BC">
            <w:pPr>
              <w:pStyle w:val="E-TableText"/>
              <w:rPr>
                <w:lang w:val="en-US"/>
              </w:rPr>
            </w:pPr>
            <w:r w:rsidRPr="00187E9B">
              <w:rPr>
                <w:lang w:val="en-US"/>
              </w:rPr>
              <w:t>Action</w:t>
            </w:r>
          </w:p>
        </w:tc>
        <w:tc>
          <w:tcPr>
            <w:tcW w:w="7229" w:type="dxa"/>
            <w:shd w:val="clear" w:color="auto" w:fill="auto"/>
          </w:tcPr>
          <w:p w14:paraId="32063B20" w14:textId="6ABD3103" w:rsidR="00C25EF6" w:rsidRPr="00187E9B" w:rsidRDefault="00F750C6" w:rsidP="00CD13BC">
            <w:pPr>
              <w:pStyle w:val="E-TableText"/>
              <w:rPr>
                <w:lang w:val="en-US"/>
              </w:rPr>
            </w:pPr>
            <w:r w:rsidRPr="00187E9B">
              <w:rPr>
                <w:lang w:val="en-US"/>
              </w:rPr>
              <w:t>CREATE</w:t>
            </w:r>
          </w:p>
        </w:tc>
      </w:tr>
      <w:tr w:rsidR="00C25EF6" w:rsidRPr="00187E9B" w14:paraId="247A56B3" w14:textId="77777777" w:rsidTr="00CD13BC">
        <w:trPr>
          <w:cantSplit/>
        </w:trPr>
        <w:tc>
          <w:tcPr>
            <w:tcW w:w="2093" w:type="dxa"/>
            <w:shd w:val="clear" w:color="auto" w:fill="auto"/>
          </w:tcPr>
          <w:p w14:paraId="752E02C0" w14:textId="77777777" w:rsidR="00C25EF6" w:rsidRPr="00187E9B" w:rsidRDefault="00C25EF6" w:rsidP="00CD13BC">
            <w:pPr>
              <w:pStyle w:val="E-TableText"/>
              <w:rPr>
                <w:lang w:val="en-US"/>
              </w:rPr>
            </w:pPr>
            <w:r w:rsidRPr="00187E9B">
              <w:rPr>
                <w:lang w:val="en-US"/>
              </w:rPr>
              <w:t>User</w:t>
            </w:r>
          </w:p>
        </w:tc>
        <w:tc>
          <w:tcPr>
            <w:tcW w:w="7229" w:type="dxa"/>
            <w:shd w:val="clear" w:color="auto" w:fill="auto"/>
          </w:tcPr>
          <w:p w14:paraId="012C886C" w14:textId="77777777" w:rsidR="00C25EF6" w:rsidRPr="00187E9B" w:rsidRDefault="00C25EF6" w:rsidP="00CD13BC">
            <w:pPr>
              <w:pStyle w:val="E-TableText"/>
              <w:rPr>
                <w:lang w:val="en-US"/>
              </w:rPr>
            </w:pPr>
            <w:r w:rsidRPr="00187E9B">
              <w:rPr>
                <w:lang w:val="en-US"/>
              </w:rPr>
              <w:t>mvitorovic</w:t>
            </w:r>
          </w:p>
        </w:tc>
      </w:tr>
      <w:tr w:rsidR="00C25EF6" w:rsidRPr="00187E9B" w14:paraId="445C3DBF" w14:textId="77777777" w:rsidTr="00CD13BC">
        <w:trPr>
          <w:cantSplit/>
        </w:trPr>
        <w:tc>
          <w:tcPr>
            <w:tcW w:w="2093" w:type="dxa"/>
            <w:shd w:val="clear" w:color="auto" w:fill="auto"/>
          </w:tcPr>
          <w:p w14:paraId="045CE51A" w14:textId="77777777" w:rsidR="00C25EF6" w:rsidRPr="00187E9B" w:rsidRDefault="00C25EF6" w:rsidP="00CD13BC">
            <w:pPr>
              <w:pStyle w:val="E-TableText"/>
              <w:rPr>
                <w:lang w:val="en-US"/>
              </w:rPr>
            </w:pPr>
            <w:r w:rsidRPr="00187E9B">
              <w:rPr>
                <w:lang w:val="en-US"/>
              </w:rPr>
              <w:t>Timestamp</w:t>
            </w:r>
          </w:p>
        </w:tc>
        <w:tc>
          <w:tcPr>
            <w:tcW w:w="7229" w:type="dxa"/>
            <w:shd w:val="clear" w:color="auto" w:fill="auto"/>
          </w:tcPr>
          <w:p w14:paraId="7ACDCDC7" w14:textId="21AA8C18" w:rsidR="00C25EF6" w:rsidRPr="00187E9B" w:rsidRDefault="00C25EF6" w:rsidP="00CD13BC">
            <w:pPr>
              <w:pStyle w:val="E-TableText"/>
              <w:rPr>
                <w:lang w:val="en-US"/>
              </w:rPr>
            </w:pPr>
            <w:r w:rsidRPr="00187E9B">
              <w:rPr>
                <w:lang w:val="en-US"/>
              </w:rPr>
              <w:t>2014-05-05 12:10:04</w:t>
            </w:r>
          </w:p>
        </w:tc>
      </w:tr>
      <w:tr w:rsidR="00C25EF6" w:rsidRPr="00187E9B" w14:paraId="0E92A4D2" w14:textId="77777777" w:rsidTr="00CD13BC">
        <w:trPr>
          <w:cantSplit/>
        </w:trPr>
        <w:tc>
          <w:tcPr>
            <w:tcW w:w="2093" w:type="dxa"/>
            <w:shd w:val="clear" w:color="auto" w:fill="auto"/>
          </w:tcPr>
          <w:p w14:paraId="21B9A094" w14:textId="77777777" w:rsidR="00C25EF6" w:rsidRPr="00187E9B" w:rsidRDefault="00C25EF6" w:rsidP="00CD13BC">
            <w:pPr>
              <w:pStyle w:val="E-TableText"/>
              <w:rPr>
                <w:lang w:val="en-US"/>
              </w:rPr>
            </w:pPr>
            <w:r w:rsidRPr="00187E9B">
              <w:rPr>
                <w:lang w:val="en-US"/>
              </w:rPr>
              <w:t>Entity type</w:t>
            </w:r>
          </w:p>
        </w:tc>
        <w:tc>
          <w:tcPr>
            <w:tcW w:w="7229" w:type="dxa"/>
            <w:shd w:val="clear" w:color="auto" w:fill="auto"/>
          </w:tcPr>
          <w:p w14:paraId="69521F96" w14:textId="28778D3C" w:rsidR="00C25EF6" w:rsidRPr="00187E9B" w:rsidRDefault="00C25EF6" w:rsidP="00CD13BC">
            <w:pPr>
              <w:pStyle w:val="E-TableText"/>
              <w:rPr>
                <w:lang w:val="en-US"/>
              </w:rPr>
            </w:pPr>
            <w:r w:rsidRPr="00187E9B">
              <w:rPr>
                <w:lang w:val="en-US"/>
              </w:rPr>
              <w:t>Unit</w:t>
            </w:r>
          </w:p>
        </w:tc>
      </w:tr>
      <w:tr w:rsidR="00C25EF6" w:rsidRPr="00187E9B" w14:paraId="2DFBFCC2" w14:textId="77777777" w:rsidTr="005726ED">
        <w:trPr>
          <w:cantSplit/>
        </w:trPr>
        <w:tc>
          <w:tcPr>
            <w:tcW w:w="2093" w:type="dxa"/>
            <w:shd w:val="clear" w:color="auto" w:fill="auto"/>
          </w:tcPr>
          <w:p w14:paraId="2AC9D246" w14:textId="77777777" w:rsidR="00C25EF6" w:rsidRPr="00187E9B" w:rsidRDefault="00C25EF6" w:rsidP="00CD13BC">
            <w:pPr>
              <w:pStyle w:val="E-TableText"/>
              <w:rPr>
                <w:lang w:val="en-US"/>
              </w:rPr>
            </w:pPr>
            <w:r w:rsidRPr="00187E9B">
              <w:rPr>
                <w:lang w:val="en-US"/>
              </w:rPr>
              <w:t>Name</w:t>
            </w:r>
          </w:p>
        </w:tc>
        <w:tc>
          <w:tcPr>
            <w:tcW w:w="7229" w:type="dxa"/>
            <w:shd w:val="clear" w:color="auto" w:fill="auto"/>
          </w:tcPr>
          <w:p w14:paraId="1B9493EF" w14:textId="3939C627" w:rsidR="00C25EF6" w:rsidRPr="00187E9B" w:rsidRDefault="00C60296" w:rsidP="00CD13BC">
            <w:pPr>
              <w:pStyle w:val="E-TableText"/>
              <w:rPr>
                <w:lang w:val="en-US"/>
              </w:rPr>
            </w:pPr>
            <w:r w:rsidRPr="00187E9B">
              <w:rPr>
                <w:lang w:val="en-US"/>
              </w:rPr>
              <w:t>Ampere</w:t>
            </w:r>
          </w:p>
        </w:tc>
      </w:tr>
      <w:tr w:rsidR="00C25EF6" w:rsidRPr="00187E9B" w14:paraId="18D8FB5A" w14:textId="77777777" w:rsidTr="005726ED">
        <w:trPr>
          <w:cantSplit/>
        </w:trPr>
        <w:tc>
          <w:tcPr>
            <w:tcW w:w="2093" w:type="dxa"/>
            <w:tcBorders>
              <w:bottom w:val="single" w:sz="12" w:space="0" w:color="auto"/>
            </w:tcBorders>
            <w:shd w:val="clear" w:color="auto" w:fill="auto"/>
          </w:tcPr>
          <w:p w14:paraId="371C7C83" w14:textId="2F0BBFEB" w:rsidR="00C25EF6" w:rsidRPr="00187E9B" w:rsidRDefault="005625B0" w:rsidP="00A619D1">
            <w:pPr>
              <w:pStyle w:val="E-TableText"/>
              <w:rPr>
                <w:lang w:val="en-US"/>
              </w:rPr>
            </w:pPr>
            <w:r w:rsidRPr="00187E9B">
              <w:rPr>
                <w:lang w:val="en-US"/>
              </w:rPr>
              <w:t>Change</w:t>
            </w:r>
          </w:p>
        </w:tc>
        <w:tc>
          <w:tcPr>
            <w:tcW w:w="7229" w:type="dxa"/>
            <w:tcBorders>
              <w:bottom w:val="single" w:sz="12" w:space="0" w:color="auto"/>
            </w:tcBorders>
            <w:shd w:val="clear" w:color="auto" w:fill="auto"/>
          </w:tcPr>
          <w:p w14:paraId="27F3D9E4" w14:textId="77777777" w:rsidR="00EF56C2" w:rsidRPr="00187E9B" w:rsidRDefault="00EF56C2" w:rsidP="00EF56C2">
            <w:pPr>
              <w:pStyle w:val="E-TableText"/>
              <w:rPr>
                <w:lang w:val="en-US"/>
              </w:rPr>
            </w:pPr>
            <w:r w:rsidRPr="00187E9B">
              <w:rPr>
                <w:lang w:val="en-US"/>
              </w:rPr>
              <w:t>{</w:t>
            </w:r>
          </w:p>
          <w:p w14:paraId="5D750BA0" w14:textId="77777777" w:rsidR="00EF56C2" w:rsidRPr="00187E9B" w:rsidRDefault="00EF56C2" w:rsidP="00EF56C2">
            <w:pPr>
              <w:pStyle w:val="E-TableText"/>
              <w:rPr>
                <w:lang w:val="en-US"/>
              </w:rPr>
            </w:pPr>
            <w:r w:rsidRPr="00187E9B">
              <w:rPr>
                <w:lang w:val="en-US"/>
              </w:rPr>
              <w:t xml:space="preserve">    "symbol" : "A",</w:t>
            </w:r>
          </w:p>
          <w:p w14:paraId="6E4BE685" w14:textId="77777777" w:rsidR="00EF56C2" w:rsidRPr="00187E9B" w:rsidRDefault="00EF56C2" w:rsidP="00EF56C2">
            <w:pPr>
              <w:pStyle w:val="E-TableText"/>
              <w:rPr>
                <w:lang w:val="en-US"/>
              </w:rPr>
            </w:pPr>
            <w:r w:rsidRPr="00187E9B">
              <w:rPr>
                <w:lang w:val="en-US"/>
              </w:rPr>
              <w:t xml:space="preserve">    "description" : "Electric current"</w:t>
            </w:r>
          </w:p>
          <w:p w14:paraId="5AE185DB" w14:textId="2E422A76" w:rsidR="00C25EF6" w:rsidRPr="00187E9B" w:rsidRDefault="00EF56C2" w:rsidP="00EF56C2">
            <w:pPr>
              <w:pStyle w:val="E-TableText"/>
              <w:rPr>
                <w:lang w:val="en-US"/>
              </w:rPr>
            </w:pPr>
            <w:r w:rsidRPr="00187E9B">
              <w:rPr>
                <w:lang w:val="en-US"/>
              </w:rPr>
              <w:t>}</w:t>
            </w:r>
          </w:p>
        </w:tc>
      </w:tr>
    </w:tbl>
    <w:p w14:paraId="6F5F0791" w14:textId="77777777" w:rsidR="00C25EF6" w:rsidRPr="00187E9B" w:rsidRDefault="00C25EF6" w:rsidP="00C25EF6">
      <w:pPr>
        <w:rPr>
          <w:lang w:val="en-US" w:eastAsia="en-US"/>
        </w:rPr>
      </w:pPr>
    </w:p>
    <w:p w14:paraId="5605D005" w14:textId="3F0D2051" w:rsidR="00C25EF6" w:rsidRPr="00187E9B" w:rsidRDefault="00C25EF6" w:rsidP="00C25EF6">
      <w:pPr>
        <w:pStyle w:val="Heading5"/>
        <w:rPr>
          <w:lang w:val="en-US" w:eastAsia="en-US"/>
        </w:rPr>
      </w:pPr>
      <w:r w:rsidRPr="00187E9B">
        <w:rPr>
          <w:lang w:val="en-US" w:eastAsia="en-US"/>
        </w:rPr>
        <w:t>Property</w:t>
      </w:r>
    </w:p>
    <w:tbl>
      <w:tblPr>
        <w:tblW w:w="9322" w:type="dxa"/>
        <w:tblLayout w:type="fixed"/>
        <w:tblLook w:val="0000" w:firstRow="0" w:lastRow="0" w:firstColumn="0" w:lastColumn="0" w:noHBand="0" w:noVBand="0"/>
      </w:tblPr>
      <w:tblGrid>
        <w:gridCol w:w="2093"/>
        <w:gridCol w:w="7229"/>
      </w:tblGrid>
      <w:tr w:rsidR="00C25EF6" w:rsidRPr="00187E9B" w14:paraId="2734B0A0" w14:textId="77777777" w:rsidTr="00CD13BC">
        <w:trPr>
          <w:cantSplit/>
          <w:tblHeader/>
        </w:trPr>
        <w:tc>
          <w:tcPr>
            <w:tcW w:w="9322" w:type="dxa"/>
            <w:gridSpan w:val="2"/>
            <w:tcBorders>
              <w:bottom w:val="single" w:sz="12" w:space="0" w:color="auto"/>
            </w:tcBorders>
            <w:shd w:val="clear" w:color="auto" w:fill="auto"/>
          </w:tcPr>
          <w:p w14:paraId="68D75069" w14:textId="78739211" w:rsidR="00C25EF6" w:rsidRPr="00187E9B" w:rsidRDefault="00C25EF6" w:rsidP="00C25EF6">
            <w:pPr>
              <w:pStyle w:val="E-TableTitle"/>
              <w:rPr>
                <w:lang w:val="en-US"/>
              </w:rPr>
            </w:pPr>
            <w:bookmarkStart w:id="88" w:name="_Toc456854671"/>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7</w:t>
            </w:r>
            <w:r w:rsidRPr="00187E9B">
              <w:rPr>
                <w:lang w:val="en-US"/>
              </w:rPr>
              <w:fldChar w:fldCharType="end"/>
            </w:r>
            <w:r w:rsidRPr="00187E9B">
              <w:rPr>
                <w:lang w:val="en-US"/>
              </w:rPr>
              <w:tab/>
              <w:t>Property creation entry</w:t>
            </w:r>
            <w:bookmarkEnd w:id="88"/>
          </w:p>
        </w:tc>
      </w:tr>
      <w:tr w:rsidR="00C25EF6" w:rsidRPr="00187E9B" w14:paraId="2EE9D651" w14:textId="77777777" w:rsidTr="00CD13BC">
        <w:trPr>
          <w:cantSplit/>
          <w:tblHeader/>
        </w:trPr>
        <w:tc>
          <w:tcPr>
            <w:tcW w:w="2093" w:type="dxa"/>
            <w:tcBorders>
              <w:top w:val="single" w:sz="12" w:space="0" w:color="auto"/>
              <w:bottom w:val="single" w:sz="6" w:space="0" w:color="auto"/>
            </w:tcBorders>
            <w:shd w:val="clear" w:color="auto" w:fill="auto"/>
          </w:tcPr>
          <w:p w14:paraId="2B68B3DB" w14:textId="77777777" w:rsidR="00C25EF6" w:rsidRPr="00187E9B" w:rsidRDefault="00C25EF6" w:rsidP="00CD13BC">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6AC8A835" w14:textId="77777777" w:rsidR="00C25EF6" w:rsidRPr="00187E9B" w:rsidRDefault="00C25EF6" w:rsidP="00CD13BC">
            <w:pPr>
              <w:pStyle w:val="E-TableHeader"/>
              <w:ind w:left="-121" w:firstLine="121"/>
              <w:rPr>
                <w:lang w:val="en-US"/>
              </w:rPr>
            </w:pPr>
            <w:r w:rsidRPr="00187E9B">
              <w:rPr>
                <w:lang w:val="en-US"/>
              </w:rPr>
              <w:t>Value</w:t>
            </w:r>
          </w:p>
        </w:tc>
      </w:tr>
      <w:tr w:rsidR="00C25EF6" w:rsidRPr="00187E9B" w14:paraId="74CF6791" w14:textId="77777777" w:rsidTr="00CD13BC">
        <w:trPr>
          <w:cantSplit/>
        </w:trPr>
        <w:tc>
          <w:tcPr>
            <w:tcW w:w="2093" w:type="dxa"/>
            <w:tcBorders>
              <w:top w:val="single" w:sz="6" w:space="0" w:color="auto"/>
            </w:tcBorders>
            <w:shd w:val="clear" w:color="auto" w:fill="auto"/>
          </w:tcPr>
          <w:p w14:paraId="5BCFABFA" w14:textId="77777777" w:rsidR="00C25EF6" w:rsidRPr="00187E9B" w:rsidRDefault="00C25EF6" w:rsidP="00CD13BC">
            <w:pPr>
              <w:pStyle w:val="E-TableText"/>
              <w:rPr>
                <w:lang w:val="en-US"/>
              </w:rPr>
            </w:pPr>
            <w:r w:rsidRPr="00187E9B">
              <w:rPr>
                <w:lang w:val="en-US"/>
              </w:rPr>
              <w:t>Parent entity</w:t>
            </w:r>
          </w:p>
        </w:tc>
        <w:tc>
          <w:tcPr>
            <w:tcW w:w="7229" w:type="dxa"/>
            <w:tcBorders>
              <w:top w:val="single" w:sz="6" w:space="0" w:color="auto"/>
            </w:tcBorders>
            <w:shd w:val="clear" w:color="auto" w:fill="auto"/>
          </w:tcPr>
          <w:p w14:paraId="49058BC2" w14:textId="115BEBE9" w:rsidR="00C25EF6" w:rsidRPr="00187E9B" w:rsidRDefault="00EC2324" w:rsidP="00EC2324">
            <w:pPr>
              <w:pStyle w:val="E-TableText"/>
              <w:rPr>
                <w:lang w:val="en-US"/>
              </w:rPr>
            </w:pPr>
            <w:r w:rsidRPr="00187E9B">
              <w:rPr>
                <w:lang w:val="en-US"/>
              </w:rPr>
              <w:t>Unique identifier of the “</w:t>
            </w:r>
            <w:r w:rsidR="00C25EF6" w:rsidRPr="00187E9B">
              <w:rPr>
                <w:lang w:val="en-US"/>
              </w:rPr>
              <w:t>Current</w:t>
            </w:r>
            <w:r w:rsidRPr="00187E9B">
              <w:rPr>
                <w:lang w:val="en-US"/>
              </w:rPr>
              <w:t>”</w:t>
            </w:r>
            <w:r w:rsidR="00B527AB" w:rsidRPr="00187E9B">
              <w:rPr>
                <w:lang w:val="en-US"/>
              </w:rPr>
              <w:t xml:space="preserve"> property</w:t>
            </w:r>
            <w:r w:rsidR="00C25EF6" w:rsidRPr="00187E9B">
              <w:rPr>
                <w:lang w:val="en-US"/>
              </w:rPr>
              <w:t xml:space="preserve"> </w:t>
            </w:r>
            <w:r w:rsidRPr="00187E9B">
              <w:rPr>
                <w:lang w:val="en-US"/>
              </w:rPr>
              <w:t>DB entity</w:t>
            </w:r>
          </w:p>
        </w:tc>
      </w:tr>
      <w:tr w:rsidR="00C25EF6" w:rsidRPr="00187E9B" w14:paraId="44ECF20B" w14:textId="77777777" w:rsidTr="00CD13BC">
        <w:trPr>
          <w:cantSplit/>
        </w:trPr>
        <w:tc>
          <w:tcPr>
            <w:tcW w:w="2093" w:type="dxa"/>
            <w:shd w:val="clear" w:color="auto" w:fill="auto"/>
          </w:tcPr>
          <w:p w14:paraId="53C51A90" w14:textId="77777777" w:rsidR="00C25EF6" w:rsidRPr="00187E9B" w:rsidRDefault="00C25EF6" w:rsidP="00CD13BC">
            <w:pPr>
              <w:pStyle w:val="E-TableText"/>
              <w:rPr>
                <w:lang w:val="en-US"/>
              </w:rPr>
            </w:pPr>
            <w:r w:rsidRPr="00187E9B">
              <w:rPr>
                <w:lang w:val="en-US"/>
              </w:rPr>
              <w:t>Action</w:t>
            </w:r>
          </w:p>
        </w:tc>
        <w:tc>
          <w:tcPr>
            <w:tcW w:w="7229" w:type="dxa"/>
            <w:shd w:val="clear" w:color="auto" w:fill="auto"/>
          </w:tcPr>
          <w:p w14:paraId="4B98EDF0" w14:textId="73DA478F" w:rsidR="00C25EF6" w:rsidRPr="00187E9B" w:rsidRDefault="00F750C6" w:rsidP="00CD13BC">
            <w:pPr>
              <w:pStyle w:val="E-TableText"/>
              <w:rPr>
                <w:lang w:val="en-US"/>
              </w:rPr>
            </w:pPr>
            <w:r w:rsidRPr="00187E9B">
              <w:rPr>
                <w:lang w:val="en-US"/>
              </w:rPr>
              <w:t>CREATE</w:t>
            </w:r>
          </w:p>
        </w:tc>
      </w:tr>
      <w:tr w:rsidR="00C25EF6" w:rsidRPr="00187E9B" w14:paraId="5E4DCB6E" w14:textId="77777777" w:rsidTr="00CD13BC">
        <w:trPr>
          <w:cantSplit/>
        </w:trPr>
        <w:tc>
          <w:tcPr>
            <w:tcW w:w="2093" w:type="dxa"/>
            <w:shd w:val="clear" w:color="auto" w:fill="auto"/>
          </w:tcPr>
          <w:p w14:paraId="510E7260" w14:textId="77777777" w:rsidR="00C25EF6" w:rsidRPr="00187E9B" w:rsidRDefault="00C25EF6" w:rsidP="00CD13BC">
            <w:pPr>
              <w:pStyle w:val="E-TableText"/>
              <w:rPr>
                <w:lang w:val="en-US"/>
              </w:rPr>
            </w:pPr>
            <w:r w:rsidRPr="00187E9B">
              <w:rPr>
                <w:lang w:val="en-US"/>
              </w:rPr>
              <w:lastRenderedPageBreak/>
              <w:t>User</w:t>
            </w:r>
          </w:p>
        </w:tc>
        <w:tc>
          <w:tcPr>
            <w:tcW w:w="7229" w:type="dxa"/>
            <w:shd w:val="clear" w:color="auto" w:fill="auto"/>
          </w:tcPr>
          <w:p w14:paraId="3246B9AC" w14:textId="77777777" w:rsidR="00C25EF6" w:rsidRPr="00187E9B" w:rsidRDefault="00C25EF6" w:rsidP="00CD13BC">
            <w:pPr>
              <w:pStyle w:val="E-TableText"/>
              <w:rPr>
                <w:lang w:val="en-US"/>
              </w:rPr>
            </w:pPr>
            <w:r w:rsidRPr="00187E9B">
              <w:rPr>
                <w:lang w:val="en-US"/>
              </w:rPr>
              <w:t>mvitorovic</w:t>
            </w:r>
          </w:p>
        </w:tc>
      </w:tr>
      <w:tr w:rsidR="00C25EF6" w:rsidRPr="00187E9B" w14:paraId="006AE376" w14:textId="77777777" w:rsidTr="00CD13BC">
        <w:trPr>
          <w:cantSplit/>
        </w:trPr>
        <w:tc>
          <w:tcPr>
            <w:tcW w:w="2093" w:type="dxa"/>
            <w:shd w:val="clear" w:color="auto" w:fill="auto"/>
          </w:tcPr>
          <w:p w14:paraId="698233E5" w14:textId="77777777" w:rsidR="00C25EF6" w:rsidRPr="00187E9B" w:rsidRDefault="00C25EF6" w:rsidP="00CD13BC">
            <w:pPr>
              <w:pStyle w:val="E-TableText"/>
              <w:rPr>
                <w:lang w:val="en-US"/>
              </w:rPr>
            </w:pPr>
            <w:r w:rsidRPr="00187E9B">
              <w:rPr>
                <w:lang w:val="en-US"/>
              </w:rPr>
              <w:t>Timestamp</w:t>
            </w:r>
          </w:p>
        </w:tc>
        <w:tc>
          <w:tcPr>
            <w:tcW w:w="7229" w:type="dxa"/>
            <w:shd w:val="clear" w:color="auto" w:fill="auto"/>
          </w:tcPr>
          <w:p w14:paraId="430DB879" w14:textId="55421929" w:rsidR="00C25EF6" w:rsidRPr="00187E9B" w:rsidRDefault="00C25EF6" w:rsidP="00CD13BC">
            <w:pPr>
              <w:pStyle w:val="E-TableText"/>
              <w:rPr>
                <w:lang w:val="en-US"/>
              </w:rPr>
            </w:pPr>
            <w:r w:rsidRPr="00187E9B">
              <w:rPr>
                <w:lang w:val="en-US"/>
              </w:rPr>
              <w:t>2014-05-05 12:19:54</w:t>
            </w:r>
          </w:p>
        </w:tc>
      </w:tr>
      <w:tr w:rsidR="00C25EF6" w:rsidRPr="00187E9B" w14:paraId="202C4477" w14:textId="77777777" w:rsidTr="00CD13BC">
        <w:trPr>
          <w:cantSplit/>
        </w:trPr>
        <w:tc>
          <w:tcPr>
            <w:tcW w:w="2093" w:type="dxa"/>
            <w:shd w:val="clear" w:color="auto" w:fill="auto"/>
          </w:tcPr>
          <w:p w14:paraId="1FA4CFC1" w14:textId="77777777" w:rsidR="00C25EF6" w:rsidRPr="00187E9B" w:rsidRDefault="00C25EF6" w:rsidP="00CD13BC">
            <w:pPr>
              <w:pStyle w:val="E-TableText"/>
              <w:rPr>
                <w:lang w:val="en-US"/>
              </w:rPr>
            </w:pPr>
            <w:r w:rsidRPr="00187E9B">
              <w:rPr>
                <w:lang w:val="en-US"/>
              </w:rPr>
              <w:t>Entity type</w:t>
            </w:r>
          </w:p>
        </w:tc>
        <w:tc>
          <w:tcPr>
            <w:tcW w:w="7229" w:type="dxa"/>
            <w:shd w:val="clear" w:color="auto" w:fill="auto"/>
          </w:tcPr>
          <w:p w14:paraId="10C2E733" w14:textId="283D580A" w:rsidR="00C25EF6" w:rsidRPr="00187E9B" w:rsidRDefault="00C25EF6" w:rsidP="00CD13BC">
            <w:pPr>
              <w:pStyle w:val="E-TableText"/>
              <w:rPr>
                <w:lang w:val="en-US"/>
              </w:rPr>
            </w:pPr>
            <w:r w:rsidRPr="00187E9B">
              <w:rPr>
                <w:lang w:val="en-US"/>
              </w:rPr>
              <w:t>Property</w:t>
            </w:r>
          </w:p>
        </w:tc>
      </w:tr>
      <w:tr w:rsidR="00C25EF6" w:rsidRPr="00187E9B" w14:paraId="51866E9C" w14:textId="77777777" w:rsidTr="005726ED">
        <w:trPr>
          <w:cantSplit/>
        </w:trPr>
        <w:tc>
          <w:tcPr>
            <w:tcW w:w="2093" w:type="dxa"/>
            <w:shd w:val="clear" w:color="auto" w:fill="auto"/>
          </w:tcPr>
          <w:p w14:paraId="5D4B5C83" w14:textId="77777777" w:rsidR="00C25EF6" w:rsidRPr="00187E9B" w:rsidRDefault="00C25EF6" w:rsidP="00CD13BC">
            <w:pPr>
              <w:pStyle w:val="E-TableText"/>
              <w:rPr>
                <w:lang w:val="en-US"/>
              </w:rPr>
            </w:pPr>
            <w:r w:rsidRPr="00187E9B">
              <w:rPr>
                <w:lang w:val="en-US"/>
              </w:rPr>
              <w:t>Name</w:t>
            </w:r>
          </w:p>
        </w:tc>
        <w:tc>
          <w:tcPr>
            <w:tcW w:w="7229" w:type="dxa"/>
            <w:shd w:val="clear" w:color="auto" w:fill="auto"/>
          </w:tcPr>
          <w:p w14:paraId="2F28F687" w14:textId="1657D28D" w:rsidR="00C25EF6" w:rsidRPr="00187E9B" w:rsidRDefault="00C25EF6" w:rsidP="00CD13BC">
            <w:pPr>
              <w:pStyle w:val="E-TableText"/>
              <w:rPr>
                <w:lang w:val="en-US"/>
              </w:rPr>
            </w:pPr>
            <w:r w:rsidRPr="00187E9B">
              <w:rPr>
                <w:lang w:val="en-US"/>
              </w:rPr>
              <w:t>Current</w:t>
            </w:r>
          </w:p>
        </w:tc>
      </w:tr>
      <w:tr w:rsidR="00C25EF6" w:rsidRPr="00187E9B" w14:paraId="03D62E76" w14:textId="77777777" w:rsidTr="005726ED">
        <w:trPr>
          <w:cantSplit/>
        </w:trPr>
        <w:tc>
          <w:tcPr>
            <w:tcW w:w="2093" w:type="dxa"/>
            <w:tcBorders>
              <w:bottom w:val="single" w:sz="12" w:space="0" w:color="auto"/>
            </w:tcBorders>
            <w:shd w:val="clear" w:color="auto" w:fill="auto"/>
          </w:tcPr>
          <w:p w14:paraId="2D4E4125" w14:textId="2C81858E" w:rsidR="00C25EF6" w:rsidRPr="00187E9B" w:rsidRDefault="005625B0" w:rsidP="00D64714">
            <w:pPr>
              <w:pStyle w:val="E-TableText"/>
              <w:rPr>
                <w:lang w:val="en-US"/>
              </w:rPr>
            </w:pPr>
            <w:r w:rsidRPr="00187E9B">
              <w:rPr>
                <w:lang w:val="en-US"/>
              </w:rPr>
              <w:t>Change</w:t>
            </w:r>
          </w:p>
        </w:tc>
        <w:tc>
          <w:tcPr>
            <w:tcW w:w="7229" w:type="dxa"/>
            <w:tcBorders>
              <w:bottom w:val="single" w:sz="12" w:space="0" w:color="auto"/>
            </w:tcBorders>
            <w:shd w:val="clear" w:color="auto" w:fill="auto"/>
          </w:tcPr>
          <w:p w14:paraId="6751B804" w14:textId="77777777" w:rsidR="00EF56C2" w:rsidRPr="00187E9B" w:rsidRDefault="00EF56C2" w:rsidP="00EF56C2">
            <w:pPr>
              <w:pStyle w:val="E-TableText"/>
              <w:rPr>
                <w:lang w:val="en-US"/>
              </w:rPr>
            </w:pPr>
            <w:r w:rsidRPr="00187E9B">
              <w:rPr>
                <w:lang w:val="en-US"/>
              </w:rPr>
              <w:t>{</w:t>
            </w:r>
          </w:p>
          <w:p w14:paraId="450D551C" w14:textId="4376FF8A" w:rsidR="00EF56C2" w:rsidRPr="00187E9B" w:rsidRDefault="00EF56C2" w:rsidP="00EF56C2">
            <w:pPr>
              <w:pStyle w:val="E-TableText"/>
              <w:rPr>
                <w:lang w:val="en-US"/>
              </w:rPr>
            </w:pPr>
          </w:p>
          <w:p w14:paraId="2B86DCFA" w14:textId="77777777" w:rsidR="00EF56C2" w:rsidRPr="00187E9B" w:rsidRDefault="00EF56C2" w:rsidP="00EF56C2">
            <w:pPr>
              <w:pStyle w:val="E-TableText"/>
              <w:rPr>
                <w:lang w:val="en-US"/>
              </w:rPr>
            </w:pPr>
            <w:r w:rsidRPr="00187E9B">
              <w:rPr>
                <w:lang w:val="en-US"/>
              </w:rPr>
              <w:t xml:space="preserve">    "description" : "Electric current",</w:t>
            </w:r>
          </w:p>
          <w:p w14:paraId="6FD8396F" w14:textId="4736219B" w:rsidR="00EF56C2" w:rsidRPr="00187E9B" w:rsidRDefault="00EF56C2" w:rsidP="00EF56C2">
            <w:pPr>
              <w:pStyle w:val="E-TableText"/>
              <w:rPr>
                <w:lang w:val="en-US"/>
              </w:rPr>
            </w:pPr>
            <w:r w:rsidRPr="00187E9B">
              <w:rPr>
                <w:lang w:val="en-US"/>
              </w:rPr>
              <w:t xml:space="preserve">    </w:t>
            </w:r>
            <w:r w:rsidR="00F750C6" w:rsidRPr="00187E9B">
              <w:rPr>
                <w:lang w:val="en-US"/>
              </w:rPr>
              <w:t>"valueUniqueness" : "NONE",</w:t>
            </w:r>
          </w:p>
          <w:p w14:paraId="552056A0" w14:textId="77777777" w:rsidR="00EF56C2" w:rsidRPr="00187E9B" w:rsidRDefault="00EF56C2" w:rsidP="00EF56C2">
            <w:pPr>
              <w:pStyle w:val="E-TableText"/>
              <w:rPr>
                <w:lang w:val="en-US"/>
              </w:rPr>
            </w:pPr>
            <w:r w:rsidRPr="00187E9B">
              <w:rPr>
                <w:lang w:val="en-US"/>
              </w:rPr>
              <w:t xml:space="preserve">    "dataType" : "float",</w:t>
            </w:r>
          </w:p>
          <w:p w14:paraId="54A82957" w14:textId="77777777" w:rsidR="00EF56C2" w:rsidRPr="00187E9B" w:rsidRDefault="00EF56C2" w:rsidP="00EF56C2">
            <w:pPr>
              <w:pStyle w:val="E-TableText"/>
              <w:rPr>
                <w:lang w:val="en-US"/>
              </w:rPr>
            </w:pPr>
            <w:r w:rsidRPr="00187E9B">
              <w:rPr>
                <w:lang w:val="en-US"/>
              </w:rPr>
              <w:t xml:space="preserve">    "unit" : "Ampere",</w:t>
            </w:r>
          </w:p>
          <w:p w14:paraId="2E26068E" w14:textId="17768DD2" w:rsidR="00C25EF6" w:rsidRPr="00187E9B" w:rsidRDefault="00EF56C2" w:rsidP="00EF56C2">
            <w:pPr>
              <w:pStyle w:val="E-TableText"/>
              <w:rPr>
                <w:lang w:val="en-US"/>
              </w:rPr>
            </w:pPr>
            <w:r w:rsidRPr="00187E9B">
              <w:rPr>
                <w:lang w:val="en-US"/>
              </w:rPr>
              <w:t>}</w:t>
            </w:r>
          </w:p>
        </w:tc>
      </w:tr>
    </w:tbl>
    <w:p w14:paraId="1DA9E987" w14:textId="77777777" w:rsidR="00C25EF6" w:rsidRPr="00187E9B" w:rsidRDefault="00C25EF6" w:rsidP="00C25EF6">
      <w:pPr>
        <w:rPr>
          <w:lang w:val="en-US" w:eastAsia="en-US"/>
        </w:rPr>
      </w:pPr>
    </w:p>
    <w:p w14:paraId="25736F84" w14:textId="044B809D" w:rsidR="00C25EF6" w:rsidRPr="00187E9B" w:rsidRDefault="0020678B" w:rsidP="0020678B">
      <w:pPr>
        <w:pStyle w:val="Heading5"/>
        <w:rPr>
          <w:lang w:val="en-US" w:eastAsia="en-US"/>
        </w:rPr>
      </w:pPr>
      <w:r w:rsidRPr="00187E9B">
        <w:rPr>
          <w:lang w:val="en-US" w:eastAsia="en-US"/>
        </w:rPr>
        <w:t>Device type</w:t>
      </w:r>
    </w:p>
    <w:tbl>
      <w:tblPr>
        <w:tblW w:w="9322" w:type="dxa"/>
        <w:tblLayout w:type="fixed"/>
        <w:tblLook w:val="0000" w:firstRow="0" w:lastRow="0" w:firstColumn="0" w:lastColumn="0" w:noHBand="0" w:noVBand="0"/>
      </w:tblPr>
      <w:tblGrid>
        <w:gridCol w:w="2093"/>
        <w:gridCol w:w="7229"/>
      </w:tblGrid>
      <w:tr w:rsidR="0020678B" w:rsidRPr="00187E9B" w14:paraId="1CB36559" w14:textId="77777777" w:rsidTr="00CD13BC">
        <w:trPr>
          <w:cantSplit/>
          <w:tblHeader/>
        </w:trPr>
        <w:tc>
          <w:tcPr>
            <w:tcW w:w="9322" w:type="dxa"/>
            <w:gridSpan w:val="2"/>
            <w:tcBorders>
              <w:bottom w:val="single" w:sz="12" w:space="0" w:color="auto"/>
            </w:tcBorders>
            <w:shd w:val="clear" w:color="auto" w:fill="auto"/>
          </w:tcPr>
          <w:p w14:paraId="259693DE" w14:textId="1213B8C9" w:rsidR="0020678B" w:rsidRPr="00187E9B" w:rsidRDefault="0020678B" w:rsidP="0020678B">
            <w:pPr>
              <w:pStyle w:val="E-TableTitle"/>
              <w:rPr>
                <w:lang w:val="en-US"/>
              </w:rPr>
            </w:pPr>
            <w:bookmarkStart w:id="89" w:name="_Toc456854672"/>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8</w:t>
            </w:r>
            <w:r w:rsidRPr="00187E9B">
              <w:rPr>
                <w:lang w:val="en-US"/>
              </w:rPr>
              <w:fldChar w:fldCharType="end"/>
            </w:r>
            <w:r w:rsidRPr="00187E9B">
              <w:rPr>
                <w:lang w:val="en-US"/>
              </w:rPr>
              <w:tab/>
              <w:t>Device type creation entry</w:t>
            </w:r>
            <w:bookmarkEnd w:id="89"/>
          </w:p>
        </w:tc>
      </w:tr>
      <w:tr w:rsidR="0020678B" w:rsidRPr="00187E9B" w14:paraId="011D180F" w14:textId="77777777" w:rsidTr="00CD13BC">
        <w:trPr>
          <w:cantSplit/>
          <w:tblHeader/>
        </w:trPr>
        <w:tc>
          <w:tcPr>
            <w:tcW w:w="2093" w:type="dxa"/>
            <w:tcBorders>
              <w:top w:val="single" w:sz="12" w:space="0" w:color="auto"/>
              <w:bottom w:val="single" w:sz="6" w:space="0" w:color="auto"/>
            </w:tcBorders>
            <w:shd w:val="clear" w:color="auto" w:fill="auto"/>
          </w:tcPr>
          <w:p w14:paraId="2943B591" w14:textId="77777777" w:rsidR="0020678B" w:rsidRPr="00187E9B" w:rsidRDefault="0020678B" w:rsidP="00CD13BC">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259931ED" w14:textId="77777777" w:rsidR="0020678B" w:rsidRPr="00187E9B" w:rsidRDefault="0020678B" w:rsidP="00CD13BC">
            <w:pPr>
              <w:pStyle w:val="E-TableHeader"/>
              <w:ind w:left="-121" w:firstLine="121"/>
              <w:rPr>
                <w:lang w:val="en-US"/>
              </w:rPr>
            </w:pPr>
            <w:r w:rsidRPr="00187E9B">
              <w:rPr>
                <w:lang w:val="en-US"/>
              </w:rPr>
              <w:t>Value</w:t>
            </w:r>
          </w:p>
        </w:tc>
      </w:tr>
      <w:tr w:rsidR="0020678B" w:rsidRPr="00187E9B" w14:paraId="09FBAAA8" w14:textId="77777777" w:rsidTr="00CD13BC">
        <w:trPr>
          <w:cantSplit/>
        </w:trPr>
        <w:tc>
          <w:tcPr>
            <w:tcW w:w="2093" w:type="dxa"/>
            <w:tcBorders>
              <w:top w:val="single" w:sz="6" w:space="0" w:color="auto"/>
            </w:tcBorders>
            <w:shd w:val="clear" w:color="auto" w:fill="auto"/>
          </w:tcPr>
          <w:p w14:paraId="5430AB73" w14:textId="77777777" w:rsidR="0020678B" w:rsidRPr="00187E9B" w:rsidRDefault="0020678B" w:rsidP="00CD13BC">
            <w:pPr>
              <w:pStyle w:val="E-TableText"/>
              <w:rPr>
                <w:lang w:val="en-US"/>
              </w:rPr>
            </w:pPr>
            <w:r w:rsidRPr="00187E9B">
              <w:rPr>
                <w:lang w:val="en-US"/>
              </w:rPr>
              <w:t>Parent entity</w:t>
            </w:r>
          </w:p>
        </w:tc>
        <w:tc>
          <w:tcPr>
            <w:tcW w:w="7229" w:type="dxa"/>
            <w:tcBorders>
              <w:top w:val="single" w:sz="6" w:space="0" w:color="auto"/>
            </w:tcBorders>
            <w:shd w:val="clear" w:color="auto" w:fill="auto"/>
          </w:tcPr>
          <w:p w14:paraId="6A2E36DD" w14:textId="50A57AB4" w:rsidR="0020678B" w:rsidRPr="00187E9B" w:rsidRDefault="00BE291C" w:rsidP="00BE291C">
            <w:pPr>
              <w:pStyle w:val="E-TableText"/>
              <w:rPr>
                <w:lang w:val="en-US"/>
              </w:rPr>
            </w:pPr>
            <w:r w:rsidRPr="00187E9B">
              <w:rPr>
                <w:lang w:val="en-US"/>
              </w:rPr>
              <w:t>Unique identifier of the “</w:t>
            </w:r>
            <w:r w:rsidR="00CE3472" w:rsidRPr="00187E9B">
              <w:rPr>
                <w:lang w:val="en-US"/>
              </w:rPr>
              <w:t>Power supply</w:t>
            </w:r>
            <w:r w:rsidRPr="00187E9B">
              <w:rPr>
                <w:lang w:val="en-US"/>
              </w:rPr>
              <w:t>”</w:t>
            </w:r>
            <w:r w:rsidR="0020678B" w:rsidRPr="00187E9B">
              <w:rPr>
                <w:lang w:val="en-US"/>
              </w:rPr>
              <w:t xml:space="preserve"> </w:t>
            </w:r>
            <w:r w:rsidR="00B527AB" w:rsidRPr="00187E9B">
              <w:rPr>
                <w:lang w:val="en-US"/>
              </w:rPr>
              <w:t xml:space="preserve">device type </w:t>
            </w:r>
            <w:r w:rsidRPr="00187E9B">
              <w:rPr>
                <w:lang w:val="en-US"/>
              </w:rPr>
              <w:t>DB entity</w:t>
            </w:r>
          </w:p>
        </w:tc>
      </w:tr>
      <w:tr w:rsidR="0020678B" w:rsidRPr="00187E9B" w14:paraId="596E01C8" w14:textId="77777777" w:rsidTr="00CD13BC">
        <w:trPr>
          <w:cantSplit/>
        </w:trPr>
        <w:tc>
          <w:tcPr>
            <w:tcW w:w="2093" w:type="dxa"/>
            <w:shd w:val="clear" w:color="auto" w:fill="auto"/>
          </w:tcPr>
          <w:p w14:paraId="16CEB7DD" w14:textId="77777777" w:rsidR="0020678B" w:rsidRPr="00187E9B" w:rsidRDefault="0020678B" w:rsidP="00CD13BC">
            <w:pPr>
              <w:pStyle w:val="E-TableText"/>
              <w:rPr>
                <w:lang w:val="en-US"/>
              </w:rPr>
            </w:pPr>
            <w:r w:rsidRPr="00187E9B">
              <w:rPr>
                <w:lang w:val="en-US"/>
              </w:rPr>
              <w:t>Action</w:t>
            </w:r>
          </w:p>
        </w:tc>
        <w:tc>
          <w:tcPr>
            <w:tcW w:w="7229" w:type="dxa"/>
            <w:shd w:val="clear" w:color="auto" w:fill="auto"/>
          </w:tcPr>
          <w:p w14:paraId="1370620B" w14:textId="7D052A87" w:rsidR="0020678B" w:rsidRPr="00187E9B" w:rsidRDefault="00F750C6" w:rsidP="000A6934">
            <w:pPr>
              <w:pStyle w:val="E-TableText"/>
              <w:rPr>
                <w:lang w:val="en-US"/>
              </w:rPr>
            </w:pPr>
            <w:r w:rsidRPr="00187E9B">
              <w:rPr>
                <w:lang w:val="en-US"/>
              </w:rPr>
              <w:t>CREATE</w:t>
            </w:r>
          </w:p>
        </w:tc>
      </w:tr>
      <w:tr w:rsidR="0020678B" w:rsidRPr="00187E9B" w14:paraId="4A345BB1" w14:textId="77777777" w:rsidTr="00CD13BC">
        <w:trPr>
          <w:cantSplit/>
        </w:trPr>
        <w:tc>
          <w:tcPr>
            <w:tcW w:w="2093" w:type="dxa"/>
            <w:shd w:val="clear" w:color="auto" w:fill="auto"/>
          </w:tcPr>
          <w:p w14:paraId="6C4741ED" w14:textId="77777777" w:rsidR="0020678B" w:rsidRPr="00187E9B" w:rsidRDefault="0020678B" w:rsidP="00CD13BC">
            <w:pPr>
              <w:pStyle w:val="E-TableText"/>
              <w:rPr>
                <w:lang w:val="en-US"/>
              </w:rPr>
            </w:pPr>
            <w:r w:rsidRPr="00187E9B">
              <w:rPr>
                <w:lang w:val="en-US"/>
              </w:rPr>
              <w:t>User</w:t>
            </w:r>
          </w:p>
        </w:tc>
        <w:tc>
          <w:tcPr>
            <w:tcW w:w="7229" w:type="dxa"/>
            <w:shd w:val="clear" w:color="auto" w:fill="auto"/>
          </w:tcPr>
          <w:p w14:paraId="04B90D00" w14:textId="77777777" w:rsidR="0020678B" w:rsidRPr="00187E9B" w:rsidRDefault="0020678B" w:rsidP="00CD13BC">
            <w:pPr>
              <w:pStyle w:val="E-TableText"/>
              <w:rPr>
                <w:lang w:val="en-US"/>
              </w:rPr>
            </w:pPr>
            <w:r w:rsidRPr="00187E9B">
              <w:rPr>
                <w:lang w:val="en-US"/>
              </w:rPr>
              <w:t>mvitorovic</w:t>
            </w:r>
          </w:p>
        </w:tc>
      </w:tr>
      <w:tr w:rsidR="0020678B" w:rsidRPr="00187E9B" w14:paraId="7BBA7C8F" w14:textId="77777777" w:rsidTr="00CD13BC">
        <w:trPr>
          <w:cantSplit/>
        </w:trPr>
        <w:tc>
          <w:tcPr>
            <w:tcW w:w="2093" w:type="dxa"/>
            <w:shd w:val="clear" w:color="auto" w:fill="auto"/>
          </w:tcPr>
          <w:p w14:paraId="55AE72F6" w14:textId="77777777" w:rsidR="0020678B" w:rsidRPr="00187E9B" w:rsidRDefault="0020678B" w:rsidP="00CD13BC">
            <w:pPr>
              <w:pStyle w:val="E-TableText"/>
              <w:rPr>
                <w:lang w:val="en-US"/>
              </w:rPr>
            </w:pPr>
            <w:r w:rsidRPr="00187E9B">
              <w:rPr>
                <w:lang w:val="en-US"/>
              </w:rPr>
              <w:t>Timestamp</w:t>
            </w:r>
          </w:p>
        </w:tc>
        <w:tc>
          <w:tcPr>
            <w:tcW w:w="7229" w:type="dxa"/>
            <w:shd w:val="clear" w:color="auto" w:fill="auto"/>
          </w:tcPr>
          <w:p w14:paraId="207D2328" w14:textId="153DA788" w:rsidR="0020678B" w:rsidRPr="00187E9B" w:rsidRDefault="0020678B" w:rsidP="00CE3472">
            <w:pPr>
              <w:pStyle w:val="E-TableText"/>
              <w:rPr>
                <w:lang w:val="en-US"/>
              </w:rPr>
            </w:pPr>
            <w:r w:rsidRPr="00187E9B">
              <w:rPr>
                <w:lang w:val="en-US"/>
              </w:rPr>
              <w:t>2014-05</w:t>
            </w:r>
            <w:r w:rsidR="00CE3472" w:rsidRPr="00187E9B">
              <w:rPr>
                <w:lang w:val="en-US"/>
              </w:rPr>
              <w:t>-05 14:29</w:t>
            </w:r>
            <w:r w:rsidRPr="00187E9B">
              <w:rPr>
                <w:lang w:val="en-US"/>
              </w:rPr>
              <w:t>:</w:t>
            </w:r>
            <w:r w:rsidR="00CE3472" w:rsidRPr="00187E9B">
              <w:rPr>
                <w:lang w:val="en-US"/>
              </w:rPr>
              <w:t>17</w:t>
            </w:r>
          </w:p>
        </w:tc>
      </w:tr>
      <w:tr w:rsidR="0020678B" w:rsidRPr="00187E9B" w14:paraId="64517D6E" w14:textId="77777777" w:rsidTr="00CD13BC">
        <w:trPr>
          <w:cantSplit/>
        </w:trPr>
        <w:tc>
          <w:tcPr>
            <w:tcW w:w="2093" w:type="dxa"/>
            <w:shd w:val="clear" w:color="auto" w:fill="auto"/>
          </w:tcPr>
          <w:p w14:paraId="3C4981A5" w14:textId="77777777" w:rsidR="0020678B" w:rsidRPr="00187E9B" w:rsidRDefault="0020678B" w:rsidP="00CD13BC">
            <w:pPr>
              <w:pStyle w:val="E-TableText"/>
              <w:rPr>
                <w:lang w:val="en-US"/>
              </w:rPr>
            </w:pPr>
            <w:r w:rsidRPr="00187E9B">
              <w:rPr>
                <w:lang w:val="en-US"/>
              </w:rPr>
              <w:t>Entity type</w:t>
            </w:r>
          </w:p>
        </w:tc>
        <w:tc>
          <w:tcPr>
            <w:tcW w:w="7229" w:type="dxa"/>
            <w:shd w:val="clear" w:color="auto" w:fill="auto"/>
          </w:tcPr>
          <w:p w14:paraId="6AFF6EFB" w14:textId="3272122A" w:rsidR="0020678B" w:rsidRPr="00187E9B" w:rsidRDefault="009D17CA" w:rsidP="00CD13BC">
            <w:pPr>
              <w:pStyle w:val="E-TableText"/>
              <w:rPr>
                <w:lang w:val="en-US"/>
              </w:rPr>
            </w:pPr>
            <w:r w:rsidRPr="00187E9B">
              <w:rPr>
                <w:lang w:val="en-US"/>
              </w:rPr>
              <w:t>Device type</w:t>
            </w:r>
          </w:p>
        </w:tc>
      </w:tr>
      <w:tr w:rsidR="0020678B" w:rsidRPr="00187E9B" w14:paraId="3BB87CE8" w14:textId="77777777" w:rsidTr="005726ED">
        <w:trPr>
          <w:cantSplit/>
        </w:trPr>
        <w:tc>
          <w:tcPr>
            <w:tcW w:w="2093" w:type="dxa"/>
            <w:shd w:val="clear" w:color="auto" w:fill="auto"/>
          </w:tcPr>
          <w:p w14:paraId="2545D4AE" w14:textId="77777777" w:rsidR="0020678B" w:rsidRPr="00187E9B" w:rsidRDefault="0020678B" w:rsidP="00CD13BC">
            <w:pPr>
              <w:pStyle w:val="E-TableText"/>
              <w:rPr>
                <w:lang w:val="en-US"/>
              </w:rPr>
            </w:pPr>
            <w:r w:rsidRPr="00187E9B">
              <w:rPr>
                <w:lang w:val="en-US"/>
              </w:rPr>
              <w:t>Name</w:t>
            </w:r>
          </w:p>
        </w:tc>
        <w:tc>
          <w:tcPr>
            <w:tcW w:w="7229" w:type="dxa"/>
            <w:shd w:val="clear" w:color="auto" w:fill="auto"/>
          </w:tcPr>
          <w:p w14:paraId="02FCEA63" w14:textId="576AA28C" w:rsidR="0020678B" w:rsidRPr="00187E9B" w:rsidRDefault="009D17CA" w:rsidP="00CD13BC">
            <w:pPr>
              <w:pStyle w:val="E-TableText"/>
              <w:rPr>
                <w:lang w:val="en-US"/>
              </w:rPr>
            </w:pPr>
            <w:r w:rsidRPr="00187E9B">
              <w:rPr>
                <w:lang w:val="en-US"/>
              </w:rPr>
              <w:t>ControlLogix AC Power Supply</w:t>
            </w:r>
          </w:p>
        </w:tc>
      </w:tr>
      <w:tr w:rsidR="0020678B" w:rsidRPr="00187E9B" w14:paraId="6B78EDC4" w14:textId="77777777" w:rsidTr="005726ED">
        <w:trPr>
          <w:cantSplit/>
        </w:trPr>
        <w:tc>
          <w:tcPr>
            <w:tcW w:w="2093" w:type="dxa"/>
            <w:tcBorders>
              <w:bottom w:val="single" w:sz="12" w:space="0" w:color="auto"/>
            </w:tcBorders>
            <w:shd w:val="clear" w:color="auto" w:fill="auto"/>
          </w:tcPr>
          <w:p w14:paraId="2F9C98D1" w14:textId="518285D5" w:rsidR="0020678B" w:rsidRPr="00187E9B" w:rsidRDefault="005625B0" w:rsidP="00623DA8">
            <w:pPr>
              <w:pStyle w:val="E-TableText"/>
              <w:rPr>
                <w:lang w:val="en-US"/>
              </w:rPr>
            </w:pPr>
            <w:r w:rsidRPr="00187E9B">
              <w:rPr>
                <w:lang w:val="en-US"/>
              </w:rPr>
              <w:t>Change</w:t>
            </w:r>
          </w:p>
        </w:tc>
        <w:tc>
          <w:tcPr>
            <w:tcW w:w="7229" w:type="dxa"/>
            <w:tcBorders>
              <w:bottom w:val="single" w:sz="12" w:space="0" w:color="auto"/>
            </w:tcBorders>
            <w:shd w:val="clear" w:color="auto" w:fill="auto"/>
          </w:tcPr>
          <w:p w14:paraId="0C5DC036" w14:textId="77777777" w:rsidR="00EF56C2" w:rsidRPr="00187E9B" w:rsidRDefault="00EF56C2" w:rsidP="00EF56C2">
            <w:pPr>
              <w:pStyle w:val="E-TableText"/>
              <w:rPr>
                <w:lang w:val="en-US"/>
              </w:rPr>
            </w:pPr>
            <w:r w:rsidRPr="00187E9B">
              <w:rPr>
                <w:lang w:val="en-US"/>
              </w:rPr>
              <w:t>{</w:t>
            </w:r>
          </w:p>
          <w:p w14:paraId="5B287293" w14:textId="06C67120" w:rsidR="00EF56C2" w:rsidRPr="00187E9B" w:rsidRDefault="00EF56C2" w:rsidP="00EF56C2">
            <w:pPr>
              <w:pStyle w:val="E-TableText"/>
              <w:rPr>
                <w:lang w:val="en-US"/>
              </w:rPr>
            </w:pPr>
            <w:r w:rsidRPr="00187E9B">
              <w:rPr>
                <w:lang w:val="en-US"/>
              </w:rPr>
              <w:t xml:space="preserve">    "description" : "Rockwell"</w:t>
            </w:r>
          </w:p>
          <w:p w14:paraId="259F4DD0" w14:textId="09180AB4" w:rsidR="0020678B" w:rsidRPr="00187E9B" w:rsidRDefault="00EF56C2" w:rsidP="00EF56C2">
            <w:pPr>
              <w:pStyle w:val="E-TableText"/>
              <w:rPr>
                <w:lang w:val="en-US"/>
              </w:rPr>
            </w:pPr>
            <w:r w:rsidRPr="00187E9B">
              <w:rPr>
                <w:lang w:val="en-US"/>
              </w:rPr>
              <w:t>}</w:t>
            </w:r>
          </w:p>
        </w:tc>
      </w:tr>
    </w:tbl>
    <w:p w14:paraId="6EFB6136" w14:textId="77777777" w:rsidR="0020678B" w:rsidRPr="00187E9B" w:rsidRDefault="0020678B" w:rsidP="0020678B">
      <w:pPr>
        <w:rPr>
          <w:lang w:val="en-US" w:eastAsia="en-US"/>
        </w:rPr>
      </w:pPr>
    </w:p>
    <w:tbl>
      <w:tblPr>
        <w:tblW w:w="9322" w:type="dxa"/>
        <w:tblLayout w:type="fixed"/>
        <w:tblLook w:val="0000" w:firstRow="0" w:lastRow="0" w:firstColumn="0" w:lastColumn="0" w:noHBand="0" w:noVBand="0"/>
      </w:tblPr>
      <w:tblGrid>
        <w:gridCol w:w="2093"/>
        <w:gridCol w:w="7229"/>
      </w:tblGrid>
      <w:tr w:rsidR="00AC6C15" w:rsidRPr="00187E9B" w14:paraId="310380FF" w14:textId="77777777" w:rsidTr="00301B73">
        <w:trPr>
          <w:cantSplit/>
          <w:tblHeader/>
        </w:trPr>
        <w:tc>
          <w:tcPr>
            <w:tcW w:w="9322" w:type="dxa"/>
            <w:gridSpan w:val="2"/>
            <w:tcBorders>
              <w:bottom w:val="single" w:sz="12" w:space="0" w:color="auto"/>
            </w:tcBorders>
            <w:shd w:val="clear" w:color="auto" w:fill="auto"/>
          </w:tcPr>
          <w:p w14:paraId="479818FD" w14:textId="7A59E682" w:rsidR="00AC6C15" w:rsidRPr="00187E9B" w:rsidRDefault="00AC6C15" w:rsidP="00AC6C15">
            <w:pPr>
              <w:pStyle w:val="E-TableTitle"/>
              <w:rPr>
                <w:lang w:val="en-US"/>
              </w:rPr>
            </w:pPr>
            <w:bookmarkStart w:id="90" w:name="_Toc456854673"/>
            <w:r w:rsidRPr="00187E9B">
              <w:rPr>
                <w:lang w:val="en-US"/>
              </w:rPr>
              <w:t xml:space="preserve">Table </w:t>
            </w:r>
            <w:r w:rsidR="003522B0" w:rsidRPr="00187E9B">
              <w:rPr>
                <w:lang w:val="en-US"/>
              </w:rPr>
              <w:fldChar w:fldCharType="begin"/>
            </w:r>
            <w:r w:rsidR="003522B0" w:rsidRPr="00187E9B">
              <w:rPr>
                <w:lang w:val="en-US"/>
              </w:rPr>
              <w:instrText xml:space="preserve"> SEQ Table \* ARABIC </w:instrText>
            </w:r>
            <w:r w:rsidR="003522B0" w:rsidRPr="00187E9B">
              <w:rPr>
                <w:lang w:val="en-US"/>
              </w:rPr>
              <w:fldChar w:fldCharType="separate"/>
            </w:r>
            <w:r w:rsidR="00E0133C" w:rsidRPr="00187E9B">
              <w:rPr>
                <w:noProof/>
                <w:lang w:val="en-US"/>
              </w:rPr>
              <w:t>9</w:t>
            </w:r>
            <w:r w:rsidR="003522B0" w:rsidRPr="00187E9B">
              <w:rPr>
                <w:lang w:val="en-US"/>
              </w:rPr>
              <w:fldChar w:fldCharType="end"/>
            </w:r>
            <w:r w:rsidRPr="00187E9B">
              <w:rPr>
                <w:lang w:val="en-US"/>
              </w:rPr>
              <w:tab/>
              <w:t>Container creation</w:t>
            </w:r>
            <w:r w:rsidR="00301B73" w:rsidRPr="00187E9B">
              <w:rPr>
                <w:lang w:val="en-US"/>
              </w:rPr>
              <w:t xml:space="preserve"> entry</w:t>
            </w:r>
            <w:bookmarkEnd w:id="90"/>
          </w:p>
        </w:tc>
      </w:tr>
      <w:tr w:rsidR="00AC6C15" w:rsidRPr="00187E9B" w14:paraId="6A0A949E" w14:textId="77777777" w:rsidTr="00301B73">
        <w:trPr>
          <w:cantSplit/>
          <w:tblHeader/>
        </w:trPr>
        <w:tc>
          <w:tcPr>
            <w:tcW w:w="2093" w:type="dxa"/>
            <w:tcBorders>
              <w:top w:val="single" w:sz="12" w:space="0" w:color="auto"/>
              <w:bottom w:val="single" w:sz="6" w:space="0" w:color="auto"/>
            </w:tcBorders>
            <w:shd w:val="clear" w:color="auto" w:fill="auto"/>
          </w:tcPr>
          <w:p w14:paraId="6E787D5E" w14:textId="77777777" w:rsidR="00AC6C15" w:rsidRPr="00187E9B" w:rsidRDefault="00AC6C15" w:rsidP="00301B73">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1F6E6AF9" w14:textId="77777777" w:rsidR="00AC6C15" w:rsidRPr="00187E9B" w:rsidRDefault="00AC6C15" w:rsidP="00301B73">
            <w:pPr>
              <w:pStyle w:val="E-TableHeader"/>
              <w:ind w:left="-121" w:firstLine="121"/>
              <w:rPr>
                <w:lang w:val="en-US"/>
              </w:rPr>
            </w:pPr>
            <w:r w:rsidRPr="00187E9B">
              <w:rPr>
                <w:lang w:val="en-US"/>
              </w:rPr>
              <w:t>Value</w:t>
            </w:r>
          </w:p>
        </w:tc>
      </w:tr>
      <w:tr w:rsidR="00AC6C15" w:rsidRPr="00187E9B" w14:paraId="3F6EF903" w14:textId="77777777" w:rsidTr="00301B73">
        <w:trPr>
          <w:cantSplit/>
        </w:trPr>
        <w:tc>
          <w:tcPr>
            <w:tcW w:w="2093" w:type="dxa"/>
            <w:tcBorders>
              <w:top w:val="single" w:sz="6" w:space="0" w:color="auto"/>
            </w:tcBorders>
            <w:shd w:val="clear" w:color="auto" w:fill="auto"/>
          </w:tcPr>
          <w:p w14:paraId="32F45A26" w14:textId="77777777" w:rsidR="00AC6C15" w:rsidRPr="00187E9B" w:rsidRDefault="00AC6C15" w:rsidP="00301B73">
            <w:pPr>
              <w:pStyle w:val="E-TableText"/>
              <w:rPr>
                <w:lang w:val="en-US"/>
              </w:rPr>
            </w:pPr>
            <w:r w:rsidRPr="00187E9B">
              <w:rPr>
                <w:lang w:val="en-US"/>
              </w:rPr>
              <w:t>Parent entity</w:t>
            </w:r>
          </w:p>
        </w:tc>
        <w:tc>
          <w:tcPr>
            <w:tcW w:w="7229" w:type="dxa"/>
            <w:tcBorders>
              <w:top w:val="single" w:sz="6" w:space="0" w:color="auto"/>
            </w:tcBorders>
            <w:shd w:val="clear" w:color="auto" w:fill="auto"/>
          </w:tcPr>
          <w:p w14:paraId="63333B18" w14:textId="2827D38C" w:rsidR="00AC6C15" w:rsidRPr="00187E9B" w:rsidRDefault="00AC6C15" w:rsidP="00AC6C15">
            <w:pPr>
              <w:pStyle w:val="E-TableText"/>
              <w:rPr>
                <w:lang w:val="en-US"/>
              </w:rPr>
            </w:pPr>
            <w:r w:rsidRPr="00187E9B">
              <w:rPr>
                <w:lang w:val="en-US"/>
              </w:rPr>
              <w:t>Unique identifier of the “Power equipment” device type DB entity</w:t>
            </w:r>
          </w:p>
        </w:tc>
      </w:tr>
      <w:tr w:rsidR="00AC6C15" w:rsidRPr="00187E9B" w14:paraId="58BA6ADC" w14:textId="77777777" w:rsidTr="00301B73">
        <w:trPr>
          <w:cantSplit/>
        </w:trPr>
        <w:tc>
          <w:tcPr>
            <w:tcW w:w="2093" w:type="dxa"/>
            <w:shd w:val="clear" w:color="auto" w:fill="auto"/>
          </w:tcPr>
          <w:p w14:paraId="1F53B425" w14:textId="77777777" w:rsidR="00AC6C15" w:rsidRPr="00187E9B" w:rsidRDefault="00AC6C15" w:rsidP="00301B73">
            <w:pPr>
              <w:pStyle w:val="E-TableText"/>
              <w:rPr>
                <w:lang w:val="en-US"/>
              </w:rPr>
            </w:pPr>
            <w:r w:rsidRPr="00187E9B">
              <w:rPr>
                <w:lang w:val="en-US"/>
              </w:rPr>
              <w:t>Action</w:t>
            </w:r>
          </w:p>
        </w:tc>
        <w:tc>
          <w:tcPr>
            <w:tcW w:w="7229" w:type="dxa"/>
            <w:shd w:val="clear" w:color="auto" w:fill="auto"/>
          </w:tcPr>
          <w:p w14:paraId="6932B0ED" w14:textId="610DF973" w:rsidR="00AC6C15" w:rsidRPr="00187E9B" w:rsidRDefault="00F750C6" w:rsidP="00301B73">
            <w:pPr>
              <w:pStyle w:val="E-TableText"/>
              <w:rPr>
                <w:lang w:val="en-US"/>
              </w:rPr>
            </w:pPr>
            <w:r w:rsidRPr="00187E9B">
              <w:rPr>
                <w:lang w:val="en-US"/>
              </w:rPr>
              <w:t>CREATE</w:t>
            </w:r>
          </w:p>
        </w:tc>
      </w:tr>
      <w:tr w:rsidR="00AC6C15" w:rsidRPr="00187E9B" w14:paraId="14952F90" w14:textId="77777777" w:rsidTr="00301B73">
        <w:trPr>
          <w:cantSplit/>
        </w:trPr>
        <w:tc>
          <w:tcPr>
            <w:tcW w:w="2093" w:type="dxa"/>
            <w:shd w:val="clear" w:color="auto" w:fill="auto"/>
          </w:tcPr>
          <w:p w14:paraId="02A24FF2" w14:textId="77777777" w:rsidR="00AC6C15" w:rsidRPr="00187E9B" w:rsidRDefault="00AC6C15" w:rsidP="00301B73">
            <w:pPr>
              <w:pStyle w:val="E-TableText"/>
              <w:rPr>
                <w:lang w:val="en-US"/>
              </w:rPr>
            </w:pPr>
            <w:r w:rsidRPr="00187E9B">
              <w:rPr>
                <w:lang w:val="en-US"/>
              </w:rPr>
              <w:t>User</w:t>
            </w:r>
          </w:p>
        </w:tc>
        <w:tc>
          <w:tcPr>
            <w:tcW w:w="7229" w:type="dxa"/>
            <w:shd w:val="clear" w:color="auto" w:fill="auto"/>
          </w:tcPr>
          <w:p w14:paraId="27E1981C" w14:textId="77777777" w:rsidR="00AC6C15" w:rsidRPr="00187E9B" w:rsidRDefault="00AC6C15" w:rsidP="00301B73">
            <w:pPr>
              <w:pStyle w:val="E-TableText"/>
              <w:rPr>
                <w:lang w:val="en-US"/>
              </w:rPr>
            </w:pPr>
            <w:r w:rsidRPr="00187E9B">
              <w:rPr>
                <w:lang w:val="en-US"/>
              </w:rPr>
              <w:t>mvitorovic</w:t>
            </w:r>
          </w:p>
        </w:tc>
      </w:tr>
      <w:tr w:rsidR="00AC6C15" w:rsidRPr="00187E9B" w14:paraId="46C25CBD" w14:textId="77777777" w:rsidTr="00301B73">
        <w:trPr>
          <w:cantSplit/>
        </w:trPr>
        <w:tc>
          <w:tcPr>
            <w:tcW w:w="2093" w:type="dxa"/>
            <w:shd w:val="clear" w:color="auto" w:fill="auto"/>
          </w:tcPr>
          <w:p w14:paraId="3A4E5312" w14:textId="77777777" w:rsidR="00AC6C15" w:rsidRPr="00187E9B" w:rsidRDefault="00AC6C15" w:rsidP="00301B73">
            <w:pPr>
              <w:pStyle w:val="E-TableText"/>
              <w:rPr>
                <w:lang w:val="en-US"/>
              </w:rPr>
            </w:pPr>
            <w:r w:rsidRPr="00187E9B">
              <w:rPr>
                <w:lang w:val="en-US"/>
              </w:rPr>
              <w:t>Timestamp</w:t>
            </w:r>
          </w:p>
        </w:tc>
        <w:tc>
          <w:tcPr>
            <w:tcW w:w="7229" w:type="dxa"/>
            <w:shd w:val="clear" w:color="auto" w:fill="auto"/>
          </w:tcPr>
          <w:p w14:paraId="69D5B65F" w14:textId="77777777" w:rsidR="00AC6C15" w:rsidRPr="00187E9B" w:rsidRDefault="00AC6C15" w:rsidP="00301B73">
            <w:pPr>
              <w:pStyle w:val="E-TableText"/>
              <w:rPr>
                <w:lang w:val="en-US"/>
              </w:rPr>
            </w:pPr>
            <w:r w:rsidRPr="00187E9B">
              <w:rPr>
                <w:lang w:val="en-US"/>
              </w:rPr>
              <w:t>2014-05-05 14:29:17</w:t>
            </w:r>
          </w:p>
        </w:tc>
      </w:tr>
      <w:tr w:rsidR="00AC6C15" w:rsidRPr="00187E9B" w14:paraId="40B96EA6" w14:textId="77777777" w:rsidTr="00301B73">
        <w:trPr>
          <w:cantSplit/>
        </w:trPr>
        <w:tc>
          <w:tcPr>
            <w:tcW w:w="2093" w:type="dxa"/>
            <w:shd w:val="clear" w:color="auto" w:fill="auto"/>
          </w:tcPr>
          <w:p w14:paraId="296C8CAA" w14:textId="77777777" w:rsidR="00AC6C15" w:rsidRPr="00187E9B" w:rsidRDefault="00AC6C15" w:rsidP="00301B73">
            <w:pPr>
              <w:pStyle w:val="E-TableText"/>
              <w:rPr>
                <w:lang w:val="en-US"/>
              </w:rPr>
            </w:pPr>
            <w:r w:rsidRPr="00187E9B">
              <w:rPr>
                <w:lang w:val="en-US"/>
              </w:rPr>
              <w:t>Entity type</w:t>
            </w:r>
          </w:p>
        </w:tc>
        <w:tc>
          <w:tcPr>
            <w:tcW w:w="7229" w:type="dxa"/>
            <w:shd w:val="clear" w:color="auto" w:fill="auto"/>
          </w:tcPr>
          <w:p w14:paraId="445D0C9B" w14:textId="54351362" w:rsidR="00AC6C15" w:rsidRPr="00187E9B" w:rsidRDefault="00AC6C15" w:rsidP="00301B73">
            <w:pPr>
              <w:pStyle w:val="E-TableText"/>
              <w:rPr>
                <w:lang w:val="en-US"/>
              </w:rPr>
            </w:pPr>
            <w:r w:rsidRPr="00187E9B">
              <w:rPr>
                <w:lang w:val="en-US"/>
              </w:rPr>
              <w:t>Container</w:t>
            </w:r>
          </w:p>
        </w:tc>
      </w:tr>
      <w:tr w:rsidR="00AC6C15" w:rsidRPr="00187E9B" w14:paraId="6EC5D849" w14:textId="77777777" w:rsidTr="00301B73">
        <w:trPr>
          <w:cantSplit/>
        </w:trPr>
        <w:tc>
          <w:tcPr>
            <w:tcW w:w="2093" w:type="dxa"/>
            <w:shd w:val="clear" w:color="auto" w:fill="auto"/>
          </w:tcPr>
          <w:p w14:paraId="24D6B611" w14:textId="77777777" w:rsidR="00AC6C15" w:rsidRPr="00187E9B" w:rsidRDefault="00AC6C15" w:rsidP="00301B73">
            <w:pPr>
              <w:pStyle w:val="E-TableText"/>
              <w:rPr>
                <w:lang w:val="en-US"/>
              </w:rPr>
            </w:pPr>
            <w:r w:rsidRPr="00187E9B">
              <w:rPr>
                <w:lang w:val="en-US"/>
              </w:rPr>
              <w:t>Name</w:t>
            </w:r>
          </w:p>
        </w:tc>
        <w:tc>
          <w:tcPr>
            <w:tcW w:w="7229" w:type="dxa"/>
            <w:shd w:val="clear" w:color="auto" w:fill="auto"/>
          </w:tcPr>
          <w:p w14:paraId="5C1362E5" w14:textId="05EABC6C" w:rsidR="00AC6C15" w:rsidRPr="00187E9B" w:rsidRDefault="00AC6C15" w:rsidP="00301B73">
            <w:pPr>
              <w:pStyle w:val="E-TableText"/>
              <w:rPr>
                <w:lang w:val="en-US"/>
              </w:rPr>
            </w:pPr>
            <w:r w:rsidRPr="00187E9B">
              <w:rPr>
                <w:lang w:val="en-US"/>
              </w:rPr>
              <w:t>Power equipment</w:t>
            </w:r>
          </w:p>
        </w:tc>
      </w:tr>
      <w:tr w:rsidR="00AC6C15" w:rsidRPr="00187E9B" w14:paraId="71C18EC3" w14:textId="77777777" w:rsidTr="00301B73">
        <w:trPr>
          <w:cantSplit/>
        </w:trPr>
        <w:tc>
          <w:tcPr>
            <w:tcW w:w="2093" w:type="dxa"/>
            <w:tcBorders>
              <w:bottom w:val="single" w:sz="12" w:space="0" w:color="auto"/>
            </w:tcBorders>
            <w:shd w:val="clear" w:color="auto" w:fill="auto"/>
          </w:tcPr>
          <w:p w14:paraId="37075458" w14:textId="77777777" w:rsidR="00AC6C15" w:rsidRPr="00187E9B" w:rsidRDefault="00AC6C15" w:rsidP="00301B73">
            <w:pPr>
              <w:pStyle w:val="E-TableText"/>
              <w:rPr>
                <w:lang w:val="en-US"/>
              </w:rPr>
            </w:pPr>
            <w:r w:rsidRPr="00187E9B">
              <w:rPr>
                <w:lang w:val="en-US"/>
              </w:rPr>
              <w:lastRenderedPageBreak/>
              <w:t>Change</w:t>
            </w:r>
          </w:p>
        </w:tc>
        <w:tc>
          <w:tcPr>
            <w:tcW w:w="7229" w:type="dxa"/>
            <w:tcBorders>
              <w:bottom w:val="single" w:sz="12" w:space="0" w:color="auto"/>
            </w:tcBorders>
            <w:shd w:val="clear" w:color="auto" w:fill="auto"/>
          </w:tcPr>
          <w:p w14:paraId="231C16DB" w14:textId="77777777" w:rsidR="00AC6C15" w:rsidRPr="00187E9B" w:rsidRDefault="00AC6C15" w:rsidP="00AC6C15">
            <w:pPr>
              <w:pStyle w:val="E-TableText"/>
              <w:rPr>
                <w:lang w:val="en-US"/>
              </w:rPr>
            </w:pPr>
            <w:r w:rsidRPr="00187E9B">
              <w:rPr>
                <w:lang w:val="en-US"/>
              </w:rPr>
              <w:t>{</w:t>
            </w:r>
          </w:p>
          <w:p w14:paraId="7707BAC1" w14:textId="2F8E5F26" w:rsidR="00AC6C15" w:rsidRPr="00187E9B" w:rsidRDefault="00AC6C15" w:rsidP="00AC6C15">
            <w:pPr>
              <w:pStyle w:val="E-TableText"/>
              <w:rPr>
                <w:lang w:val="en-US"/>
              </w:rPr>
            </w:pPr>
          </w:p>
          <w:p w14:paraId="7E9468CF" w14:textId="03E50B0D" w:rsidR="00AC6C15" w:rsidRPr="00187E9B" w:rsidRDefault="00AC6C15" w:rsidP="00AC6C15">
            <w:pPr>
              <w:pStyle w:val="E-TableText"/>
              <w:rPr>
                <w:lang w:val="en-US"/>
              </w:rPr>
            </w:pPr>
            <w:r w:rsidRPr="00187E9B">
              <w:rPr>
                <w:lang w:val="en-US"/>
              </w:rPr>
              <w:t xml:space="preserve">    "description" : "Power equipment logical group",</w:t>
            </w:r>
          </w:p>
          <w:p w14:paraId="1E85C037" w14:textId="0CC76318" w:rsidR="00AC6C15" w:rsidRPr="00187E9B" w:rsidRDefault="00AC6C15" w:rsidP="00AC6C15">
            <w:pPr>
              <w:pStyle w:val="E-TableText"/>
              <w:rPr>
                <w:lang w:val="en-US"/>
              </w:rPr>
            </w:pPr>
            <w:r w:rsidRPr="00187E9B">
              <w:rPr>
                <w:lang w:val="en-US"/>
              </w:rPr>
              <w:t xml:space="preserve">    "</w:t>
            </w:r>
            <w:r w:rsidR="00F750C6" w:rsidRPr="00187E9B" w:rsidDel="00F750C6">
              <w:rPr>
                <w:lang w:val="en-US"/>
              </w:rPr>
              <w:t xml:space="preserve"> </w:t>
            </w:r>
            <w:r w:rsidRPr="00187E9B">
              <w:rPr>
                <w:lang w:val="en-US"/>
              </w:rPr>
              <w:t>hosting</w:t>
            </w:r>
            <w:r w:rsidR="00F750C6" w:rsidRPr="00187E9B">
              <w:rPr>
                <w:lang w:val="en-US"/>
              </w:rPr>
              <w:t>S</w:t>
            </w:r>
            <w:r w:rsidRPr="00187E9B">
              <w:rPr>
                <w:lang w:val="en-US"/>
              </w:rPr>
              <w:t>lot" : false</w:t>
            </w:r>
            <w:r w:rsidR="003522B0" w:rsidRPr="00187E9B">
              <w:rPr>
                <w:lang w:val="en-US"/>
              </w:rPr>
              <w:t>,</w:t>
            </w:r>
          </w:p>
          <w:p w14:paraId="72808AB4" w14:textId="07CEDFB6" w:rsidR="00AC6C15" w:rsidRPr="00187E9B" w:rsidRDefault="00AC6C15" w:rsidP="00AC6C15">
            <w:pPr>
              <w:pStyle w:val="E-TableText"/>
              <w:rPr>
                <w:lang w:val="en-US"/>
              </w:rPr>
            </w:pPr>
            <w:r w:rsidRPr="00187E9B">
              <w:rPr>
                <w:lang w:val="en-US"/>
              </w:rPr>
              <w:t xml:space="preserve">    "</w:t>
            </w:r>
            <w:r w:rsidR="00DE5FCD" w:rsidRPr="00187E9B">
              <w:rPr>
                <w:lang w:val="en-US"/>
              </w:rPr>
              <w:t>componentType</w:t>
            </w:r>
            <w:r w:rsidRPr="00187E9B">
              <w:rPr>
                <w:lang w:val="en-US"/>
              </w:rPr>
              <w:t xml:space="preserve">" : </w:t>
            </w:r>
            <w:r w:rsidR="00DE5FCD" w:rsidRPr="00187E9B">
              <w:rPr>
                <w:lang w:val="en-US"/>
              </w:rPr>
              <w:t>"_GRP"</w:t>
            </w:r>
            <w:r w:rsidRPr="00187E9B">
              <w:rPr>
                <w:lang w:val="en-US"/>
              </w:rPr>
              <w:t>,</w:t>
            </w:r>
          </w:p>
          <w:p w14:paraId="766E7E54" w14:textId="7BC7DED3" w:rsidR="00DE5FCD" w:rsidRPr="00187E9B" w:rsidRDefault="00AC6C15" w:rsidP="00DE5FCD">
            <w:pPr>
              <w:pStyle w:val="E-TableText"/>
              <w:rPr>
                <w:lang w:val="en-US"/>
              </w:rPr>
            </w:pPr>
            <w:r w:rsidRPr="00187E9B">
              <w:rPr>
                <w:lang w:val="en-US"/>
              </w:rPr>
              <w:t xml:space="preserve">    </w:t>
            </w:r>
            <w:r w:rsidR="00DE5FCD" w:rsidRPr="00187E9B">
              <w:rPr>
                <w:lang w:val="en-US"/>
              </w:rPr>
              <w:t>"parentSlots" : [ {</w:t>
            </w:r>
          </w:p>
          <w:p w14:paraId="07F150F5" w14:textId="6C14A993" w:rsidR="00DE5FCD" w:rsidRPr="00187E9B" w:rsidRDefault="00DE5FCD" w:rsidP="00DE5FCD">
            <w:pPr>
              <w:pStyle w:val="E-TableText"/>
              <w:rPr>
                <w:lang w:val="en-US"/>
              </w:rPr>
            </w:pPr>
            <w:r w:rsidRPr="00187E9B">
              <w:rPr>
                <w:lang w:val="en-US"/>
              </w:rPr>
              <w:t xml:space="preserve">        "</w:t>
            </w:r>
            <w:r w:rsidR="00650877" w:rsidRPr="00187E9B">
              <w:rPr>
                <w:lang w:val="en-US"/>
              </w:rPr>
              <w:t>Inventory</w:t>
            </w:r>
            <w:r w:rsidRPr="00187E9B">
              <w:rPr>
                <w:lang w:val="en-US"/>
              </w:rPr>
              <w:t>" : "[Contained in]"</w:t>
            </w:r>
          </w:p>
          <w:p w14:paraId="7C911E2F" w14:textId="3DBC521E" w:rsidR="00AC6C15" w:rsidRPr="00187E9B" w:rsidRDefault="00DE5FCD" w:rsidP="00DE5FCD">
            <w:pPr>
              <w:pStyle w:val="E-TableText"/>
              <w:rPr>
                <w:lang w:val="en-US"/>
              </w:rPr>
            </w:pPr>
            <w:r w:rsidRPr="00187E9B">
              <w:rPr>
                <w:lang w:val="en-US"/>
              </w:rPr>
              <w:t xml:space="preserve">    } ]</w:t>
            </w:r>
          </w:p>
          <w:p w14:paraId="04CE19D4" w14:textId="3C51D6F9" w:rsidR="00AC6C15" w:rsidRPr="00187E9B" w:rsidRDefault="00AC6C15" w:rsidP="00AC6C15">
            <w:pPr>
              <w:pStyle w:val="E-TableText"/>
              <w:rPr>
                <w:lang w:val="en-US"/>
              </w:rPr>
            </w:pPr>
            <w:r w:rsidRPr="00187E9B">
              <w:rPr>
                <w:lang w:val="en-US"/>
              </w:rPr>
              <w:t>}</w:t>
            </w:r>
          </w:p>
        </w:tc>
      </w:tr>
    </w:tbl>
    <w:p w14:paraId="3F80B477" w14:textId="77777777" w:rsidR="00AC6C15" w:rsidRPr="00187E9B" w:rsidRDefault="00AC6C15" w:rsidP="0020678B">
      <w:pPr>
        <w:rPr>
          <w:lang w:val="en-US" w:eastAsia="en-US"/>
        </w:rPr>
      </w:pPr>
    </w:p>
    <w:tbl>
      <w:tblPr>
        <w:tblW w:w="9322" w:type="dxa"/>
        <w:tblLayout w:type="fixed"/>
        <w:tblLook w:val="0000" w:firstRow="0" w:lastRow="0" w:firstColumn="0" w:lastColumn="0" w:noHBand="0" w:noVBand="0"/>
      </w:tblPr>
      <w:tblGrid>
        <w:gridCol w:w="2093"/>
        <w:gridCol w:w="7229"/>
      </w:tblGrid>
      <w:tr w:rsidR="00494E24" w:rsidRPr="00187E9B" w14:paraId="23471ED6" w14:textId="77777777" w:rsidTr="00CD13BC">
        <w:trPr>
          <w:cantSplit/>
          <w:tblHeader/>
        </w:trPr>
        <w:tc>
          <w:tcPr>
            <w:tcW w:w="9322" w:type="dxa"/>
            <w:gridSpan w:val="2"/>
            <w:tcBorders>
              <w:bottom w:val="single" w:sz="12" w:space="0" w:color="auto"/>
            </w:tcBorders>
            <w:shd w:val="clear" w:color="auto" w:fill="auto"/>
          </w:tcPr>
          <w:p w14:paraId="087C4A9D" w14:textId="35BD63C3" w:rsidR="00494E24" w:rsidRPr="00187E9B" w:rsidRDefault="00494E24" w:rsidP="003522B0">
            <w:pPr>
              <w:pStyle w:val="E-TableTitle"/>
              <w:rPr>
                <w:lang w:val="en-US"/>
              </w:rPr>
            </w:pPr>
            <w:bookmarkStart w:id="91" w:name="_Ref445301246"/>
            <w:bookmarkStart w:id="92" w:name="_Toc456854674"/>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10</w:t>
            </w:r>
            <w:r w:rsidRPr="00187E9B">
              <w:rPr>
                <w:lang w:val="en-US"/>
              </w:rPr>
              <w:fldChar w:fldCharType="end"/>
            </w:r>
            <w:bookmarkEnd w:id="91"/>
            <w:r w:rsidRPr="00187E9B">
              <w:rPr>
                <w:lang w:val="en-US"/>
              </w:rPr>
              <w:tab/>
            </w:r>
            <w:r w:rsidR="003522B0" w:rsidRPr="00187E9B">
              <w:rPr>
                <w:lang w:val="en-US"/>
              </w:rPr>
              <w:t>Adding r</w:t>
            </w:r>
            <w:r w:rsidR="00EC5402" w:rsidRPr="00187E9B">
              <w:rPr>
                <w:lang w:val="en-US"/>
              </w:rPr>
              <w:t>elationships</w:t>
            </w:r>
            <w:bookmarkEnd w:id="92"/>
          </w:p>
        </w:tc>
      </w:tr>
      <w:tr w:rsidR="00494E24" w:rsidRPr="00187E9B" w14:paraId="1F0DD872" w14:textId="77777777" w:rsidTr="00CD13BC">
        <w:trPr>
          <w:cantSplit/>
          <w:tblHeader/>
        </w:trPr>
        <w:tc>
          <w:tcPr>
            <w:tcW w:w="2093" w:type="dxa"/>
            <w:tcBorders>
              <w:top w:val="single" w:sz="12" w:space="0" w:color="auto"/>
              <w:bottom w:val="single" w:sz="6" w:space="0" w:color="auto"/>
            </w:tcBorders>
            <w:shd w:val="clear" w:color="auto" w:fill="auto"/>
          </w:tcPr>
          <w:p w14:paraId="7A76BB40" w14:textId="77777777" w:rsidR="00494E24" w:rsidRPr="00187E9B" w:rsidRDefault="00494E24" w:rsidP="00CD13BC">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37FA7957" w14:textId="77777777" w:rsidR="00494E24" w:rsidRPr="00187E9B" w:rsidRDefault="00494E24" w:rsidP="00CD13BC">
            <w:pPr>
              <w:pStyle w:val="E-TableHeader"/>
              <w:ind w:left="-121" w:firstLine="121"/>
              <w:rPr>
                <w:lang w:val="en-US"/>
              </w:rPr>
            </w:pPr>
            <w:r w:rsidRPr="00187E9B">
              <w:rPr>
                <w:lang w:val="en-US"/>
              </w:rPr>
              <w:t>Value</w:t>
            </w:r>
          </w:p>
        </w:tc>
      </w:tr>
      <w:tr w:rsidR="00494E24" w:rsidRPr="00187E9B" w14:paraId="008185E8" w14:textId="77777777" w:rsidTr="00CD13BC">
        <w:trPr>
          <w:cantSplit/>
        </w:trPr>
        <w:tc>
          <w:tcPr>
            <w:tcW w:w="2093" w:type="dxa"/>
            <w:tcBorders>
              <w:top w:val="single" w:sz="6" w:space="0" w:color="auto"/>
            </w:tcBorders>
            <w:shd w:val="clear" w:color="auto" w:fill="auto"/>
          </w:tcPr>
          <w:p w14:paraId="71355F15" w14:textId="77777777" w:rsidR="00494E24" w:rsidRPr="00187E9B" w:rsidRDefault="00494E24" w:rsidP="00CD13BC">
            <w:pPr>
              <w:pStyle w:val="E-TableText"/>
              <w:rPr>
                <w:lang w:val="en-US"/>
              </w:rPr>
            </w:pPr>
            <w:r w:rsidRPr="00187E9B">
              <w:rPr>
                <w:lang w:val="en-US"/>
              </w:rPr>
              <w:t>Parent entity</w:t>
            </w:r>
          </w:p>
        </w:tc>
        <w:tc>
          <w:tcPr>
            <w:tcW w:w="7229" w:type="dxa"/>
            <w:tcBorders>
              <w:top w:val="single" w:sz="6" w:space="0" w:color="auto"/>
            </w:tcBorders>
            <w:shd w:val="clear" w:color="auto" w:fill="auto"/>
          </w:tcPr>
          <w:p w14:paraId="278DA862" w14:textId="5053FCA4" w:rsidR="00494E24" w:rsidRPr="00187E9B" w:rsidRDefault="00BE291C" w:rsidP="00EC5402">
            <w:pPr>
              <w:pStyle w:val="E-TableText"/>
              <w:rPr>
                <w:lang w:val="en-US"/>
              </w:rPr>
            </w:pPr>
            <w:r w:rsidRPr="00187E9B">
              <w:rPr>
                <w:lang w:val="en-US"/>
              </w:rPr>
              <w:t>Unique identifier of the “</w:t>
            </w:r>
            <w:r w:rsidR="00494E24" w:rsidRPr="00187E9B">
              <w:rPr>
                <w:lang w:val="en-US"/>
              </w:rPr>
              <w:t xml:space="preserve">Power </w:t>
            </w:r>
            <w:r w:rsidR="00EC5402" w:rsidRPr="00187E9B">
              <w:rPr>
                <w:lang w:val="en-US"/>
              </w:rPr>
              <w:t>equipment</w:t>
            </w:r>
            <w:r w:rsidRPr="00187E9B">
              <w:rPr>
                <w:lang w:val="en-US"/>
              </w:rPr>
              <w:t>”</w:t>
            </w:r>
            <w:r w:rsidR="00494E24" w:rsidRPr="00187E9B">
              <w:rPr>
                <w:lang w:val="en-US"/>
              </w:rPr>
              <w:t xml:space="preserve"> </w:t>
            </w:r>
            <w:r w:rsidR="00EC5402" w:rsidRPr="00187E9B">
              <w:rPr>
                <w:lang w:val="en-US"/>
              </w:rPr>
              <w:t>container</w:t>
            </w:r>
            <w:r w:rsidR="00494E24" w:rsidRPr="00187E9B">
              <w:rPr>
                <w:lang w:val="en-US"/>
              </w:rPr>
              <w:t xml:space="preserve"> </w:t>
            </w:r>
            <w:r w:rsidRPr="00187E9B">
              <w:rPr>
                <w:lang w:val="en-US"/>
              </w:rPr>
              <w:t>DB entity</w:t>
            </w:r>
          </w:p>
        </w:tc>
      </w:tr>
      <w:tr w:rsidR="00494E24" w:rsidRPr="00187E9B" w14:paraId="42902714" w14:textId="77777777" w:rsidTr="00CD13BC">
        <w:trPr>
          <w:cantSplit/>
        </w:trPr>
        <w:tc>
          <w:tcPr>
            <w:tcW w:w="2093" w:type="dxa"/>
            <w:shd w:val="clear" w:color="auto" w:fill="auto"/>
          </w:tcPr>
          <w:p w14:paraId="03FAC1A5" w14:textId="77777777" w:rsidR="00494E24" w:rsidRPr="00187E9B" w:rsidRDefault="00494E24" w:rsidP="00CD13BC">
            <w:pPr>
              <w:pStyle w:val="E-TableText"/>
              <w:rPr>
                <w:lang w:val="en-US"/>
              </w:rPr>
            </w:pPr>
            <w:r w:rsidRPr="00187E9B">
              <w:rPr>
                <w:lang w:val="en-US"/>
              </w:rPr>
              <w:t>Action</w:t>
            </w:r>
          </w:p>
        </w:tc>
        <w:tc>
          <w:tcPr>
            <w:tcW w:w="7229" w:type="dxa"/>
            <w:shd w:val="clear" w:color="auto" w:fill="auto"/>
          </w:tcPr>
          <w:p w14:paraId="45E3786F" w14:textId="4BD0568F" w:rsidR="00494E24" w:rsidRPr="00187E9B" w:rsidRDefault="00DF1FA0" w:rsidP="00CD13BC">
            <w:pPr>
              <w:pStyle w:val="E-TableText"/>
              <w:rPr>
                <w:lang w:val="en-US"/>
              </w:rPr>
            </w:pPr>
            <w:r w:rsidRPr="00187E9B">
              <w:rPr>
                <w:lang w:val="en-US"/>
              </w:rPr>
              <w:t>UPDATE</w:t>
            </w:r>
          </w:p>
        </w:tc>
      </w:tr>
      <w:tr w:rsidR="00494E24" w:rsidRPr="00187E9B" w14:paraId="0462C7B3" w14:textId="77777777" w:rsidTr="00CD13BC">
        <w:trPr>
          <w:cantSplit/>
        </w:trPr>
        <w:tc>
          <w:tcPr>
            <w:tcW w:w="2093" w:type="dxa"/>
            <w:shd w:val="clear" w:color="auto" w:fill="auto"/>
          </w:tcPr>
          <w:p w14:paraId="2F38024F" w14:textId="77777777" w:rsidR="00494E24" w:rsidRPr="00187E9B" w:rsidRDefault="00494E24" w:rsidP="00CD13BC">
            <w:pPr>
              <w:pStyle w:val="E-TableText"/>
              <w:rPr>
                <w:lang w:val="en-US"/>
              </w:rPr>
            </w:pPr>
            <w:r w:rsidRPr="00187E9B">
              <w:rPr>
                <w:lang w:val="en-US"/>
              </w:rPr>
              <w:t>User</w:t>
            </w:r>
          </w:p>
        </w:tc>
        <w:tc>
          <w:tcPr>
            <w:tcW w:w="7229" w:type="dxa"/>
            <w:shd w:val="clear" w:color="auto" w:fill="auto"/>
          </w:tcPr>
          <w:p w14:paraId="12BD5496" w14:textId="26D2CFED" w:rsidR="00494E24" w:rsidRPr="00187E9B" w:rsidRDefault="00EC5402" w:rsidP="00CD13BC">
            <w:pPr>
              <w:pStyle w:val="E-TableText"/>
              <w:rPr>
                <w:lang w:val="en-US"/>
              </w:rPr>
            </w:pPr>
            <w:r w:rsidRPr="00187E9B">
              <w:rPr>
                <w:lang w:val="en-US"/>
              </w:rPr>
              <w:t>M</w:t>
            </w:r>
            <w:r w:rsidR="00494E24" w:rsidRPr="00187E9B">
              <w:rPr>
                <w:lang w:val="en-US"/>
              </w:rPr>
              <w:t>vitorovic</w:t>
            </w:r>
          </w:p>
        </w:tc>
      </w:tr>
      <w:tr w:rsidR="00494E24" w:rsidRPr="00187E9B" w14:paraId="12FF5040" w14:textId="77777777" w:rsidTr="00CD13BC">
        <w:trPr>
          <w:cantSplit/>
        </w:trPr>
        <w:tc>
          <w:tcPr>
            <w:tcW w:w="2093" w:type="dxa"/>
            <w:shd w:val="clear" w:color="auto" w:fill="auto"/>
          </w:tcPr>
          <w:p w14:paraId="5C93E342" w14:textId="77777777" w:rsidR="00494E24" w:rsidRPr="00187E9B" w:rsidRDefault="00494E24" w:rsidP="00CD13BC">
            <w:pPr>
              <w:pStyle w:val="E-TableText"/>
              <w:rPr>
                <w:lang w:val="en-US"/>
              </w:rPr>
            </w:pPr>
            <w:r w:rsidRPr="00187E9B">
              <w:rPr>
                <w:lang w:val="en-US"/>
              </w:rPr>
              <w:t>Timestamp</w:t>
            </w:r>
          </w:p>
        </w:tc>
        <w:tc>
          <w:tcPr>
            <w:tcW w:w="7229" w:type="dxa"/>
            <w:shd w:val="clear" w:color="auto" w:fill="auto"/>
          </w:tcPr>
          <w:p w14:paraId="308254E3" w14:textId="77777777" w:rsidR="00494E24" w:rsidRPr="00187E9B" w:rsidRDefault="00494E24" w:rsidP="00CD13BC">
            <w:pPr>
              <w:pStyle w:val="E-TableText"/>
              <w:rPr>
                <w:lang w:val="en-US"/>
              </w:rPr>
            </w:pPr>
            <w:r w:rsidRPr="00187E9B">
              <w:rPr>
                <w:lang w:val="en-US"/>
              </w:rPr>
              <w:t>2014-05-05 14:29:17</w:t>
            </w:r>
          </w:p>
        </w:tc>
      </w:tr>
      <w:tr w:rsidR="00494E24" w:rsidRPr="00187E9B" w14:paraId="4D699642" w14:textId="77777777" w:rsidTr="00CD13BC">
        <w:trPr>
          <w:cantSplit/>
        </w:trPr>
        <w:tc>
          <w:tcPr>
            <w:tcW w:w="2093" w:type="dxa"/>
            <w:shd w:val="clear" w:color="auto" w:fill="auto"/>
          </w:tcPr>
          <w:p w14:paraId="67B65B2C" w14:textId="77777777" w:rsidR="00494E24" w:rsidRPr="00187E9B" w:rsidRDefault="00494E24" w:rsidP="00CD13BC">
            <w:pPr>
              <w:pStyle w:val="E-TableText"/>
              <w:rPr>
                <w:lang w:val="en-US"/>
              </w:rPr>
            </w:pPr>
            <w:r w:rsidRPr="00187E9B">
              <w:rPr>
                <w:lang w:val="en-US"/>
              </w:rPr>
              <w:t>Entity type</w:t>
            </w:r>
          </w:p>
        </w:tc>
        <w:tc>
          <w:tcPr>
            <w:tcW w:w="7229" w:type="dxa"/>
            <w:shd w:val="clear" w:color="auto" w:fill="auto"/>
          </w:tcPr>
          <w:p w14:paraId="59D4A277" w14:textId="3DA90436" w:rsidR="00494E24" w:rsidRPr="00187E9B" w:rsidRDefault="003522B0" w:rsidP="00EC5402">
            <w:pPr>
              <w:pStyle w:val="E-TableText"/>
              <w:rPr>
                <w:lang w:val="en-US"/>
              </w:rPr>
            </w:pPr>
            <w:r w:rsidRPr="00187E9B">
              <w:rPr>
                <w:lang w:val="en-US"/>
              </w:rPr>
              <w:t>Container</w:t>
            </w:r>
          </w:p>
        </w:tc>
      </w:tr>
      <w:tr w:rsidR="00494E24" w:rsidRPr="00187E9B" w14:paraId="62A01CA3" w14:textId="77777777" w:rsidTr="005625B0">
        <w:trPr>
          <w:cantSplit/>
        </w:trPr>
        <w:tc>
          <w:tcPr>
            <w:tcW w:w="2093" w:type="dxa"/>
            <w:shd w:val="clear" w:color="auto" w:fill="auto"/>
          </w:tcPr>
          <w:p w14:paraId="66B63273" w14:textId="77777777" w:rsidR="00494E24" w:rsidRPr="00187E9B" w:rsidRDefault="00494E24" w:rsidP="00CD13BC">
            <w:pPr>
              <w:pStyle w:val="E-TableText"/>
              <w:rPr>
                <w:lang w:val="en-US"/>
              </w:rPr>
            </w:pPr>
            <w:r w:rsidRPr="00187E9B">
              <w:rPr>
                <w:lang w:val="en-US"/>
              </w:rPr>
              <w:t>Name</w:t>
            </w:r>
          </w:p>
        </w:tc>
        <w:tc>
          <w:tcPr>
            <w:tcW w:w="7229" w:type="dxa"/>
            <w:shd w:val="clear" w:color="auto" w:fill="auto"/>
          </w:tcPr>
          <w:p w14:paraId="76BA42C3" w14:textId="18135354" w:rsidR="00494E24" w:rsidRPr="00187E9B" w:rsidRDefault="00D26011" w:rsidP="00CD13BC">
            <w:pPr>
              <w:pStyle w:val="E-TableText"/>
              <w:rPr>
                <w:lang w:val="en-US"/>
              </w:rPr>
            </w:pPr>
            <w:r w:rsidRPr="00187E9B">
              <w:rPr>
                <w:lang w:val="en-US"/>
              </w:rPr>
              <w:t>Power Equipment</w:t>
            </w:r>
            <w:r w:rsidRPr="00187E9B">
              <w:rPr>
                <w:lang w:val="en-US"/>
              </w:rPr>
              <w:br/>
            </w:r>
          </w:p>
        </w:tc>
      </w:tr>
      <w:tr w:rsidR="00494E24" w:rsidRPr="00187E9B" w14:paraId="271E2631" w14:textId="77777777" w:rsidTr="005625B0">
        <w:trPr>
          <w:cantSplit/>
        </w:trPr>
        <w:tc>
          <w:tcPr>
            <w:tcW w:w="2093" w:type="dxa"/>
            <w:tcBorders>
              <w:bottom w:val="single" w:sz="12" w:space="0" w:color="auto"/>
            </w:tcBorders>
            <w:shd w:val="clear" w:color="auto" w:fill="auto"/>
          </w:tcPr>
          <w:p w14:paraId="33778556" w14:textId="36A9AF5C" w:rsidR="00494E24" w:rsidRPr="00187E9B" w:rsidRDefault="005625B0" w:rsidP="00CD13BC">
            <w:pPr>
              <w:pStyle w:val="E-TableText"/>
              <w:rPr>
                <w:lang w:val="en-US"/>
              </w:rPr>
            </w:pPr>
            <w:r w:rsidRPr="00187E9B">
              <w:rPr>
                <w:lang w:val="en-US"/>
              </w:rPr>
              <w:t>Change</w:t>
            </w:r>
          </w:p>
        </w:tc>
        <w:tc>
          <w:tcPr>
            <w:tcW w:w="7229" w:type="dxa"/>
            <w:tcBorders>
              <w:bottom w:val="single" w:sz="12" w:space="0" w:color="auto"/>
            </w:tcBorders>
            <w:shd w:val="clear" w:color="auto" w:fill="auto"/>
          </w:tcPr>
          <w:p w14:paraId="5F5E4619" w14:textId="77777777" w:rsidR="00DE5FCD" w:rsidRPr="00187E9B" w:rsidRDefault="00DE5FCD" w:rsidP="00DE5FCD">
            <w:pPr>
              <w:pStyle w:val="E-TableText"/>
              <w:rPr>
                <w:lang w:val="en-US"/>
              </w:rPr>
            </w:pPr>
            <w:r w:rsidRPr="00187E9B">
              <w:rPr>
                <w:lang w:val="en-US"/>
              </w:rPr>
              <w:t>{</w:t>
            </w:r>
          </w:p>
          <w:p w14:paraId="3EB4263E" w14:textId="3FBF5552"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"description" : "Power equipment logical group",</w:t>
            </w:r>
          </w:p>
          <w:p w14:paraId="202BE75A" w14:textId="2A3905C1"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"hostingSlot" : false,</w:t>
            </w:r>
          </w:p>
          <w:p w14:paraId="4F571E78" w14:textId="689E8438"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"componentType" : "_GRP",</w:t>
            </w:r>
          </w:p>
          <w:p w14:paraId="5C38B2F7" w14:textId="244340A5"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"childrenSlots" : [ {</w:t>
            </w:r>
          </w:p>
          <w:p w14:paraId="0636919D" w14:textId="4313CDC9"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"ISrc-01:PS-A01" : "[Contains]"</w:t>
            </w:r>
          </w:p>
          <w:p w14:paraId="767CEC61" w14:textId="69CA7BAC"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 ],</w:t>
            </w:r>
          </w:p>
          <w:p w14:paraId="318535DB" w14:textId="17F765A8"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"parentSlots" : [ {</w:t>
            </w:r>
          </w:p>
          <w:p w14:paraId="5E6FECB2" w14:textId="09038E4A"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 xml:space="preserve"> "</w:t>
            </w:r>
            <w:r w:rsidR="00650877" w:rsidRPr="00187E9B">
              <w:rPr>
                <w:lang w:val="en-US"/>
              </w:rPr>
              <w:t>Inventory</w:t>
            </w:r>
            <w:r w:rsidRPr="00187E9B">
              <w:rPr>
                <w:lang w:val="en-US"/>
              </w:rPr>
              <w:t>" : "[Contained in]"</w:t>
            </w:r>
          </w:p>
          <w:p w14:paraId="06D85637" w14:textId="68765F75" w:rsidR="00DE5FCD" w:rsidRPr="00187E9B" w:rsidRDefault="00DE5FCD" w:rsidP="00DE5FCD">
            <w:pPr>
              <w:pStyle w:val="E-TableText"/>
              <w:rPr>
                <w:lang w:val="en-US"/>
              </w:rPr>
            </w:pPr>
            <w:r w:rsidRPr="00187E9B">
              <w:rPr>
                <w:lang w:val="en-US"/>
              </w:rPr>
              <w:t xml:space="preserve">  </w:t>
            </w:r>
            <w:r w:rsidR="00DF1FA0" w:rsidRPr="00187E9B">
              <w:rPr>
                <w:lang w:val="en-US"/>
              </w:rPr>
              <w:t xml:space="preserve">  </w:t>
            </w:r>
            <w:r w:rsidRPr="00187E9B">
              <w:rPr>
                <w:lang w:val="en-US"/>
              </w:rPr>
              <w:t>} ]</w:t>
            </w:r>
          </w:p>
          <w:p w14:paraId="0B431235" w14:textId="64D3CE40" w:rsidR="00494E24" w:rsidRPr="00187E9B" w:rsidRDefault="00DE5FCD" w:rsidP="003522B0">
            <w:pPr>
              <w:pStyle w:val="E-TableText"/>
              <w:rPr>
                <w:lang w:val="en-US"/>
              </w:rPr>
            </w:pPr>
            <w:r w:rsidRPr="00187E9B">
              <w:rPr>
                <w:lang w:val="en-US"/>
              </w:rPr>
              <w:t>}</w:t>
            </w:r>
          </w:p>
        </w:tc>
      </w:tr>
    </w:tbl>
    <w:p w14:paraId="54916E43" w14:textId="77777777" w:rsidR="00494E24" w:rsidRPr="00187E9B" w:rsidRDefault="00494E24" w:rsidP="00494E24">
      <w:pPr>
        <w:rPr>
          <w:lang w:val="en-US" w:eastAsia="en-US"/>
        </w:rPr>
      </w:pPr>
    </w:p>
    <w:tbl>
      <w:tblPr>
        <w:tblW w:w="9322" w:type="dxa"/>
        <w:tblLayout w:type="fixed"/>
        <w:tblLook w:val="0000" w:firstRow="0" w:lastRow="0" w:firstColumn="0" w:lastColumn="0" w:noHBand="0" w:noVBand="0"/>
      </w:tblPr>
      <w:tblGrid>
        <w:gridCol w:w="2093"/>
        <w:gridCol w:w="7229"/>
      </w:tblGrid>
      <w:tr w:rsidR="00301B73" w:rsidRPr="00187E9B" w14:paraId="4DCF41B2" w14:textId="77777777" w:rsidTr="00301B73">
        <w:trPr>
          <w:cantSplit/>
          <w:tblHeader/>
        </w:trPr>
        <w:tc>
          <w:tcPr>
            <w:tcW w:w="9322" w:type="dxa"/>
            <w:gridSpan w:val="2"/>
            <w:tcBorders>
              <w:bottom w:val="single" w:sz="12" w:space="0" w:color="auto"/>
            </w:tcBorders>
            <w:shd w:val="clear" w:color="auto" w:fill="auto"/>
          </w:tcPr>
          <w:p w14:paraId="01D11996" w14:textId="09DA70C6" w:rsidR="00301B73" w:rsidRPr="00187E9B" w:rsidRDefault="00301B73" w:rsidP="00301B73">
            <w:pPr>
              <w:pStyle w:val="E-TableTitle"/>
              <w:rPr>
                <w:lang w:val="en-US"/>
              </w:rPr>
            </w:pPr>
            <w:bookmarkStart w:id="93" w:name="_Toc456854675"/>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11</w:t>
            </w:r>
            <w:r w:rsidRPr="00187E9B">
              <w:rPr>
                <w:lang w:val="en-US"/>
              </w:rPr>
              <w:fldChar w:fldCharType="end"/>
            </w:r>
            <w:r w:rsidRPr="00187E9B">
              <w:rPr>
                <w:lang w:val="en-US"/>
              </w:rPr>
              <w:tab/>
              <w:t>Installation slot creation entry</w:t>
            </w:r>
            <w:bookmarkEnd w:id="93"/>
          </w:p>
        </w:tc>
      </w:tr>
      <w:tr w:rsidR="00301B73" w:rsidRPr="00187E9B" w14:paraId="65546F4B" w14:textId="77777777" w:rsidTr="00301B73">
        <w:trPr>
          <w:cantSplit/>
          <w:tblHeader/>
        </w:trPr>
        <w:tc>
          <w:tcPr>
            <w:tcW w:w="2093" w:type="dxa"/>
            <w:tcBorders>
              <w:top w:val="single" w:sz="12" w:space="0" w:color="auto"/>
              <w:bottom w:val="single" w:sz="6" w:space="0" w:color="auto"/>
            </w:tcBorders>
            <w:shd w:val="clear" w:color="auto" w:fill="auto"/>
          </w:tcPr>
          <w:p w14:paraId="231817F8" w14:textId="77777777" w:rsidR="00301B73" w:rsidRPr="00187E9B" w:rsidRDefault="00301B73" w:rsidP="00301B73">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6E5C4874" w14:textId="77777777" w:rsidR="00301B73" w:rsidRPr="00187E9B" w:rsidRDefault="00301B73" w:rsidP="00301B73">
            <w:pPr>
              <w:pStyle w:val="E-TableHeader"/>
              <w:ind w:left="-121" w:firstLine="121"/>
              <w:rPr>
                <w:lang w:val="en-US"/>
              </w:rPr>
            </w:pPr>
            <w:r w:rsidRPr="00187E9B">
              <w:rPr>
                <w:lang w:val="en-US"/>
              </w:rPr>
              <w:t>Value</w:t>
            </w:r>
          </w:p>
        </w:tc>
      </w:tr>
      <w:tr w:rsidR="00301B73" w:rsidRPr="00187E9B" w14:paraId="39606A0D" w14:textId="77777777" w:rsidTr="00301B73">
        <w:trPr>
          <w:cantSplit/>
        </w:trPr>
        <w:tc>
          <w:tcPr>
            <w:tcW w:w="2093" w:type="dxa"/>
            <w:tcBorders>
              <w:top w:val="single" w:sz="6" w:space="0" w:color="auto"/>
            </w:tcBorders>
            <w:shd w:val="clear" w:color="auto" w:fill="auto"/>
          </w:tcPr>
          <w:p w14:paraId="733E7279" w14:textId="77777777" w:rsidR="00301B73" w:rsidRPr="00187E9B" w:rsidRDefault="00301B73" w:rsidP="00301B73">
            <w:pPr>
              <w:pStyle w:val="E-TableText"/>
              <w:rPr>
                <w:lang w:val="en-US"/>
              </w:rPr>
            </w:pPr>
            <w:r w:rsidRPr="00187E9B">
              <w:rPr>
                <w:lang w:val="en-US"/>
              </w:rPr>
              <w:t>Parent entity</w:t>
            </w:r>
          </w:p>
        </w:tc>
        <w:tc>
          <w:tcPr>
            <w:tcW w:w="7229" w:type="dxa"/>
            <w:tcBorders>
              <w:top w:val="single" w:sz="6" w:space="0" w:color="auto"/>
            </w:tcBorders>
            <w:shd w:val="clear" w:color="auto" w:fill="auto"/>
          </w:tcPr>
          <w:p w14:paraId="3DBA912E" w14:textId="6037E739" w:rsidR="00301B73" w:rsidRPr="00187E9B" w:rsidRDefault="00301B73" w:rsidP="00301B73">
            <w:pPr>
              <w:pStyle w:val="E-TableText"/>
              <w:rPr>
                <w:lang w:val="en-US"/>
              </w:rPr>
            </w:pPr>
            <w:r w:rsidRPr="00187E9B">
              <w:rPr>
                <w:lang w:val="en-US"/>
              </w:rPr>
              <w:t>Unique identifier of the “ISrc-01:Chop-A01” device type DB entity</w:t>
            </w:r>
          </w:p>
        </w:tc>
      </w:tr>
      <w:tr w:rsidR="00301B73" w:rsidRPr="00187E9B" w14:paraId="4856394C" w14:textId="77777777" w:rsidTr="00301B73">
        <w:trPr>
          <w:cantSplit/>
        </w:trPr>
        <w:tc>
          <w:tcPr>
            <w:tcW w:w="2093" w:type="dxa"/>
            <w:shd w:val="clear" w:color="auto" w:fill="auto"/>
          </w:tcPr>
          <w:p w14:paraId="42D1547B" w14:textId="77777777" w:rsidR="00301B73" w:rsidRPr="00187E9B" w:rsidRDefault="00301B73" w:rsidP="00301B73">
            <w:pPr>
              <w:pStyle w:val="E-TableText"/>
              <w:rPr>
                <w:lang w:val="en-US"/>
              </w:rPr>
            </w:pPr>
            <w:r w:rsidRPr="00187E9B">
              <w:rPr>
                <w:lang w:val="en-US"/>
              </w:rPr>
              <w:t>Action</w:t>
            </w:r>
          </w:p>
        </w:tc>
        <w:tc>
          <w:tcPr>
            <w:tcW w:w="7229" w:type="dxa"/>
            <w:shd w:val="clear" w:color="auto" w:fill="auto"/>
          </w:tcPr>
          <w:p w14:paraId="73A2D1C4" w14:textId="627C10B6" w:rsidR="00301B73" w:rsidRPr="00187E9B" w:rsidRDefault="00DF1FA0" w:rsidP="00301B73">
            <w:pPr>
              <w:pStyle w:val="E-TableText"/>
              <w:rPr>
                <w:lang w:val="en-US"/>
              </w:rPr>
            </w:pPr>
            <w:r w:rsidRPr="00187E9B">
              <w:rPr>
                <w:lang w:val="en-US"/>
              </w:rPr>
              <w:t>CREATE</w:t>
            </w:r>
          </w:p>
        </w:tc>
      </w:tr>
      <w:tr w:rsidR="00301B73" w:rsidRPr="00187E9B" w14:paraId="3C4215ED" w14:textId="77777777" w:rsidTr="00301B73">
        <w:trPr>
          <w:cantSplit/>
        </w:trPr>
        <w:tc>
          <w:tcPr>
            <w:tcW w:w="2093" w:type="dxa"/>
            <w:shd w:val="clear" w:color="auto" w:fill="auto"/>
          </w:tcPr>
          <w:p w14:paraId="2EE1046F" w14:textId="77777777" w:rsidR="00301B73" w:rsidRPr="00187E9B" w:rsidRDefault="00301B73" w:rsidP="00301B73">
            <w:pPr>
              <w:pStyle w:val="E-TableText"/>
              <w:rPr>
                <w:lang w:val="en-US"/>
              </w:rPr>
            </w:pPr>
            <w:r w:rsidRPr="00187E9B">
              <w:rPr>
                <w:lang w:val="en-US"/>
              </w:rPr>
              <w:t>User</w:t>
            </w:r>
          </w:p>
        </w:tc>
        <w:tc>
          <w:tcPr>
            <w:tcW w:w="7229" w:type="dxa"/>
            <w:shd w:val="clear" w:color="auto" w:fill="auto"/>
          </w:tcPr>
          <w:p w14:paraId="0973D86A" w14:textId="77777777" w:rsidR="00301B73" w:rsidRPr="00187E9B" w:rsidRDefault="00301B73" w:rsidP="00301B73">
            <w:pPr>
              <w:pStyle w:val="E-TableText"/>
              <w:rPr>
                <w:lang w:val="en-US"/>
              </w:rPr>
            </w:pPr>
            <w:r w:rsidRPr="00187E9B">
              <w:rPr>
                <w:lang w:val="en-US"/>
              </w:rPr>
              <w:t>mvitorovic</w:t>
            </w:r>
          </w:p>
        </w:tc>
      </w:tr>
      <w:tr w:rsidR="00301B73" w:rsidRPr="00187E9B" w14:paraId="52B19704" w14:textId="77777777" w:rsidTr="00301B73">
        <w:trPr>
          <w:cantSplit/>
        </w:trPr>
        <w:tc>
          <w:tcPr>
            <w:tcW w:w="2093" w:type="dxa"/>
            <w:shd w:val="clear" w:color="auto" w:fill="auto"/>
          </w:tcPr>
          <w:p w14:paraId="4E500082" w14:textId="77777777" w:rsidR="00301B73" w:rsidRPr="00187E9B" w:rsidRDefault="00301B73" w:rsidP="00301B73">
            <w:pPr>
              <w:pStyle w:val="E-TableText"/>
              <w:rPr>
                <w:lang w:val="en-US"/>
              </w:rPr>
            </w:pPr>
            <w:r w:rsidRPr="00187E9B">
              <w:rPr>
                <w:lang w:val="en-US"/>
              </w:rPr>
              <w:lastRenderedPageBreak/>
              <w:t>Timestamp</w:t>
            </w:r>
          </w:p>
        </w:tc>
        <w:tc>
          <w:tcPr>
            <w:tcW w:w="7229" w:type="dxa"/>
            <w:shd w:val="clear" w:color="auto" w:fill="auto"/>
          </w:tcPr>
          <w:p w14:paraId="6E306C24" w14:textId="77777777" w:rsidR="00301B73" w:rsidRPr="00187E9B" w:rsidRDefault="00301B73" w:rsidP="00301B73">
            <w:pPr>
              <w:pStyle w:val="E-TableText"/>
              <w:rPr>
                <w:lang w:val="en-US"/>
              </w:rPr>
            </w:pPr>
            <w:r w:rsidRPr="00187E9B">
              <w:rPr>
                <w:lang w:val="en-US"/>
              </w:rPr>
              <w:t>2014-05-05 14:29:17</w:t>
            </w:r>
          </w:p>
        </w:tc>
      </w:tr>
      <w:tr w:rsidR="00301B73" w:rsidRPr="00187E9B" w14:paraId="20B38A03" w14:textId="77777777" w:rsidTr="00301B73">
        <w:trPr>
          <w:cantSplit/>
        </w:trPr>
        <w:tc>
          <w:tcPr>
            <w:tcW w:w="2093" w:type="dxa"/>
            <w:shd w:val="clear" w:color="auto" w:fill="auto"/>
          </w:tcPr>
          <w:p w14:paraId="01FB4AB3" w14:textId="77777777" w:rsidR="00301B73" w:rsidRPr="00187E9B" w:rsidRDefault="00301B73" w:rsidP="00301B73">
            <w:pPr>
              <w:pStyle w:val="E-TableText"/>
              <w:rPr>
                <w:lang w:val="en-US"/>
              </w:rPr>
            </w:pPr>
            <w:r w:rsidRPr="00187E9B">
              <w:rPr>
                <w:lang w:val="en-US"/>
              </w:rPr>
              <w:t>Entity type</w:t>
            </w:r>
          </w:p>
        </w:tc>
        <w:tc>
          <w:tcPr>
            <w:tcW w:w="7229" w:type="dxa"/>
            <w:shd w:val="clear" w:color="auto" w:fill="auto"/>
          </w:tcPr>
          <w:p w14:paraId="206D6B21" w14:textId="4B5F0650" w:rsidR="00301B73" w:rsidRPr="00187E9B" w:rsidRDefault="00301B73" w:rsidP="00301B73">
            <w:pPr>
              <w:pStyle w:val="E-TableText"/>
              <w:rPr>
                <w:lang w:val="en-US"/>
              </w:rPr>
            </w:pPr>
            <w:r w:rsidRPr="00187E9B">
              <w:rPr>
                <w:lang w:val="en-US"/>
              </w:rPr>
              <w:t>Installation slot</w:t>
            </w:r>
          </w:p>
        </w:tc>
      </w:tr>
      <w:tr w:rsidR="00301B73" w:rsidRPr="00187E9B" w14:paraId="2DC0F55D" w14:textId="77777777" w:rsidTr="00301B73">
        <w:trPr>
          <w:cantSplit/>
        </w:trPr>
        <w:tc>
          <w:tcPr>
            <w:tcW w:w="2093" w:type="dxa"/>
            <w:shd w:val="clear" w:color="auto" w:fill="auto"/>
          </w:tcPr>
          <w:p w14:paraId="22C26856" w14:textId="77777777" w:rsidR="00301B73" w:rsidRPr="00187E9B" w:rsidRDefault="00301B73" w:rsidP="00301B73">
            <w:pPr>
              <w:pStyle w:val="E-TableText"/>
              <w:rPr>
                <w:lang w:val="en-US"/>
              </w:rPr>
            </w:pPr>
            <w:r w:rsidRPr="00187E9B">
              <w:rPr>
                <w:lang w:val="en-US"/>
              </w:rPr>
              <w:t>Name</w:t>
            </w:r>
          </w:p>
        </w:tc>
        <w:tc>
          <w:tcPr>
            <w:tcW w:w="7229" w:type="dxa"/>
            <w:shd w:val="clear" w:color="auto" w:fill="auto"/>
          </w:tcPr>
          <w:p w14:paraId="17297D84" w14:textId="03336086" w:rsidR="00301B73" w:rsidRPr="00187E9B" w:rsidRDefault="00301B73" w:rsidP="00301B73">
            <w:pPr>
              <w:pStyle w:val="E-TableText"/>
              <w:rPr>
                <w:lang w:val="en-US"/>
              </w:rPr>
            </w:pPr>
            <w:r w:rsidRPr="00187E9B">
              <w:rPr>
                <w:lang w:val="en-US"/>
              </w:rPr>
              <w:t>ISrc-01:Chop-A01</w:t>
            </w:r>
          </w:p>
        </w:tc>
      </w:tr>
      <w:tr w:rsidR="00301B73" w:rsidRPr="00187E9B" w14:paraId="41945178" w14:textId="77777777" w:rsidTr="00301B73">
        <w:trPr>
          <w:cantSplit/>
        </w:trPr>
        <w:tc>
          <w:tcPr>
            <w:tcW w:w="2093" w:type="dxa"/>
            <w:tcBorders>
              <w:bottom w:val="single" w:sz="12" w:space="0" w:color="auto"/>
            </w:tcBorders>
            <w:shd w:val="clear" w:color="auto" w:fill="auto"/>
          </w:tcPr>
          <w:p w14:paraId="5E91C467" w14:textId="77777777" w:rsidR="00301B73" w:rsidRPr="00187E9B" w:rsidRDefault="00301B73" w:rsidP="00301B73">
            <w:pPr>
              <w:pStyle w:val="E-TableText"/>
              <w:rPr>
                <w:lang w:val="en-US"/>
              </w:rPr>
            </w:pPr>
            <w:r w:rsidRPr="00187E9B">
              <w:rPr>
                <w:lang w:val="en-US"/>
              </w:rPr>
              <w:t>Change</w:t>
            </w:r>
          </w:p>
        </w:tc>
        <w:tc>
          <w:tcPr>
            <w:tcW w:w="7229" w:type="dxa"/>
            <w:tcBorders>
              <w:bottom w:val="single" w:sz="12" w:space="0" w:color="auto"/>
            </w:tcBorders>
            <w:shd w:val="clear" w:color="auto" w:fill="auto"/>
          </w:tcPr>
          <w:p w14:paraId="2DE46CF8" w14:textId="77777777" w:rsidR="00DF1FA0" w:rsidRPr="00187E9B" w:rsidRDefault="00DF1FA0" w:rsidP="00DF1FA0">
            <w:pPr>
              <w:pStyle w:val="E-TableText"/>
              <w:rPr>
                <w:lang w:val="en-US"/>
              </w:rPr>
            </w:pPr>
            <w:r w:rsidRPr="00187E9B">
              <w:rPr>
                <w:lang w:val="en-US"/>
              </w:rPr>
              <w:t>{</w:t>
            </w:r>
          </w:p>
          <w:p w14:paraId="2F353EE3" w14:textId="77777777" w:rsidR="00DF1FA0" w:rsidRPr="00187E9B" w:rsidRDefault="00DF1FA0" w:rsidP="00DF1FA0">
            <w:pPr>
              <w:pStyle w:val="E-TableText"/>
              <w:rPr>
                <w:lang w:val="en-US"/>
              </w:rPr>
            </w:pPr>
            <w:r w:rsidRPr="00187E9B">
              <w:rPr>
                <w:lang w:val="en-US"/>
              </w:rPr>
              <w:t xml:space="preserve">    "description" : "Ion source chopper",</w:t>
            </w:r>
          </w:p>
          <w:p w14:paraId="28BA474F" w14:textId="77777777" w:rsidR="00DF1FA0" w:rsidRPr="00187E9B" w:rsidRDefault="00DF1FA0" w:rsidP="00DF1FA0">
            <w:pPr>
              <w:pStyle w:val="E-TableText"/>
              <w:rPr>
                <w:lang w:val="en-US"/>
              </w:rPr>
            </w:pPr>
            <w:r w:rsidRPr="00187E9B">
              <w:rPr>
                <w:lang w:val="en-US"/>
              </w:rPr>
              <w:t xml:space="preserve">    "hostingSlot" : true,</w:t>
            </w:r>
          </w:p>
          <w:p w14:paraId="0D4E680F" w14:textId="77777777" w:rsidR="00DF1FA0" w:rsidRPr="00187E9B" w:rsidRDefault="00DF1FA0" w:rsidP="00DF1FA0">
            <w:pPr>
              <w:pStyle w:val="E-TableText"/>
              <w:rPr>
                <w:lang w:val="en-US"/>
              </w:rPr>
            </w:pPr>
            <w:r w:rsidRPr="00187E9B">
              <w:rPr>
                <w:lang w:val="en-US"/>
              </w:rPr>
              <w:t xml:space="preserve">    "componentType" : "Chopper",</w:t>
            </w:r>
          </w:p>
          <w:p w14:paraId="13FAD06F" w14:textId="77777777" w:rsidR="00DF1FA0" w:rsidRPr="00187E9B" w:rsidRDefault="00DF1FA0" w:rsidP="00DF1FA0">
            <w:pPr>
              <w:pStyle w:val="E-TableText"/>
              <w:rPr>
                <w:lang w:val="en-US"/>
              </w:rPr>
            </w:pPr>
            <w:r w:rsidRPr="00187E9B">
              <w:rPr>
                <w:lang w:val="en-US"/>
              </w:rPr>
              <w:t xml:space="preserve">    "parentSlots" : [ {</w:t>
            </w:r>
          </w:p>
          <w:p w14:paraId="181AE2A8" w14:textId="77777777" w:rsidR="00DF1FA0" w:rsidRPr="00187E9B" w:rsidRDefault="00DF1FA0" w:rsidP="00DF1FA0">
            <w:pPr>
              <w:pStyle w:val="E-TableText"/>
              <w:rPr>
                <w:lang w:val="en-US"/>
              </w:rPr>
            </w:pPr>
            <w:r w:rsidRPr="00187E9B">
              <w:rPr>
                <w:lang w:val="en-US"/>
              </w:rPr>
              <w:t xml:space="preserve">        "ISrc" : "[Contained in]"</w:t>
            </w:r>
          </w:p>
          <w:p w14:paraId="5A760093" w14:textId="77777777" w:rsidR="00DF1FA0" w:rsidRPr="00187E9B" w:rsidRDefault="00DF1FA0" w:rsidP="00DF1FA0">
            <w:pPr>
              <w:pStyle w:val="E-TableText"/>
              <w:rPr>
                <w:lang w:val="en-US"/>
              </w:rPr>
            </w:pPr>
            <w:r w:rsidRPr="00187E9B">
              <w:rPr>
                <w:lang w:val="en-US"/>
              </w:rPr>
              <w:t xml:space="preserve">  } ]</w:t>
            </w:r>
          </w:p>
          <w:p w14:paraId="442E5C36" w14:textId="1CCC49F9" w:rsidR="00301B73" w:rsidRPr="00187E9B" w:rsidRDefault="00DF1FA0" w:rsidP="00301B73">
            <w:pPr>
              <w:pStyle w:val="E-TableText"/>
              <w:rPr>
                <w:lang w:val="en-US"/>
              </w:rPr>
            </w:pPr>
            <w:r w:rsidRPr="00187E9B">
              <w:rPr>
                <w:lang w:val="en-US"/>
              </w:rPr>
              <w:t>}</w:t>
            </w:r>
          </w:p>
        </w:tc>
      </w:tr>
    </w:tbl>
    <w:p w14:paraId="07E89CB9" w14:textId="77777777" w:rsidR="00301B73" w:rsidRPr="00187E9B" w:rsidRDefault="00301B73" w:rsidP="00494E24">
      <w:pPr>
        <w:rPr>
          <w:lang w:val="en-US" w:eastAsia="en-US"/>
        </w:rPr>
      </w:pPr>
    </w:p>
    <w:tbl>
      <w:tblPr>
        <w:tblW w:w="9322" w:type="dxa"/>
        <w:tblLayout w:type="fixed"/>
        <w:tblLook w:val="0000" w:firstRow="0" w:lastRow="0" w:firstColumn="0" w:lastColumn="0" w:noHBand="0" w:noVBand="0"/>
      </w:tblPr>
      <w:tblGrid>
        <w:gridCol w:w="2093"/>
        <w:gridCol w:w="7229"/>
      </w:tblGrid>
      <w:tr w:rsidR="00736164" w:rsidRPr="00187E9B" w14:paraId="510F81A2" w14:textId="77777777" w:rsidTr="00CD13BC">
        <w:trPr>
          <w:cantSplit/>
          <w:tblHeader/>
        </w:trPr>
        <w:tc>
          <w:tcPr>
            <w:tcW w:w="9322" w:type="dxa"/>
            <w:gridSpan w:val="2"/>
            <w:tcBorders>
              <w:bottom w:val="single" w:sz="12" w:space="0" w:color="auto"/>
            </w:tcBorders>
            <w:shd w:val="clear" w:color="auto" w:fill="auto"/>
          </w:tcPr>
          <w:p w14:paraId="0EAAFF44" w14:textId="0455AE8A" w:rsidR="00736164" w:rsidRPr="00187E9B" w:rsidRDefault="00736164" w:rsidP="00736164">
            <w:pPr>
              <w:pStyle w:val="E-TableTitle"/>
              <w:rPr>
                <w:lang w:val="en-US"/>
              </w:rPr>
            </w:pPr>
            <w:bookmarkStart w:id="94" w:name="_Toc456854676"/>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12</w:t>
            </w:r>
            <w:r w:rsidRPr="00187E9B">
              <w:rPr>
                <w:lang w:val="en-US"/>
              </w:rPr>
              <w:fldChar w:fldCharType="end"/>
            </w:r>
            <w:r w:rsidRPr="00187E9B">
              <w:rPr>
                <w:lang w:val="en-US"/>
              </w:rPr>
              <w:tab/>
              <w:t>Device type add property</w:t>
            </w:r>
            <w:r w:rsidR="00BE291C" w:rsidRPr="00187E9B">
              <w:rPr>
                <w:lang w:val="en-US"/>
              </w:rPr>
              <w:t xml:space="preserve"> definition</w:t>
            </w:r>
            <w:bookmarkEnd w:id="94"/>
          </w:p>
        </w:tc>
      </w:tr>
      <w:tr w:rsidR="00736164" w:rsidRPr="00187E9B" w14:paraId="2BF1A07F" w14:textId="77777777" w:rsidTr="00CD13BC">
        <w:trPr>
          <w:cantSplit/>
          <w:tblHeader/>
        </w:trPr>
        <w:tc>
          <w:tcPr>
            <w:tcW w:w="2093" w:type="dxa"/>
            <w:tcBorders>
              <w:top w:val="single" w:sz="12" w:space="0" w:color="auto"/>
              <w:bottom w:val="single" w:sz="6" w:space="0" w:color="auto"/>
            </w:tcBorders>
            <w:shd w:val="clear" w:color="auto" w:fill="auto"/>
          </w:tcPr>
          <w:p w14:paraId="5AED0AF4" w14:textId="77777777" w:rsidR="00736164" w:rsidRPr="00187E9B" w:rsidRDefault="00736164" w:rsidP="00CD13BC">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52CA0A15" w14:textId="77777777" w:rsidR="00736164" w:rsidRPr="00187E9B" w:rsidRDefault="00736164" w:rsidP="00CD13BC">
            <w:pPr>
              <w:pStyle w:val="E-TableHeader"/>
              <w:ind w:left="-121" w:firstLine="121"/>
              <w:rPr>
                <w:lang w:val="en-US"/>
              </w:rPr>
            </w:pPr>
            <w:r w:rsidRPr="00187E9B">
              <w:rPr>
                <w:lang w:val="en-US"/>
              </w:rPr>
              <w:t>Value</w:t>
            </w:r>
          </w:p>
        </w:tc>
      </w:tr>
      <w:tr w:rsidR="00736164" w:rsidRPr="00187E9B" w14:paraId="03131050" w14:textId="77777777" w:rsidTr="00CD13BC">
        <w:trPr>
          <w:cantSplit/>
        </w:trPr>
        <w:tc>
          <w:tcPr>
            <w:tcW w:w="2093" w:type="dxa"/>
            <w:tcBorders>
              <w:top w:val="single" w:sz="6" w:space="0" w:color="auto"/>
            </w:tcBorders>
            <w:shd w:val="clear" w:color="auto" w:fill="auto"/>
          </w:tcPr>
          <w:p w14:paraId="6FA6EBF2" w14:textId="77777777" w:rsidR="00736164" w:rsidRPr="00187E9B" w:rsidRDefault="00736164" w:rsidP="00CD13BC">
            <w:pPr>
              <w:pStyle w:val="E-TableText"/>
              <w:rPr>
                <w:lang w:val="en-US"/>
              </w:rPr>
            </w:pPr>
            <w:r w:rsidRPr="00187E9B">
              <w:rPr>
                <w:lang w:val="en-US"/>
              </w:rPr>
              <w:t>Parent entity</w:t>
            </w:r>
          </w:p>
        </w:tc>
        <w:tc>
          <w:tcPr>
            <w:tcW w:w="7229" w:type="dxa"/>
            <w:tcBorders>
              <w:top w:val="single" w:sz="6" w:space="0" w:color="auto"/>
            </w:tcBorders>
            <w:shd w:val="clear" w:color="auto" w:fill="auto"/>
          </w:tcPr>
          <w:p w14:paraId="71B68B83" w14:textId="09469909" w:rsidR="00736164" w:rsidRPr="00187E9B" w:rsidRDefault="00BE291C" w:rsidP="00BE291C">
            <w:pPr>
              <w:pStyle w:val="E-TableText"/>
              <w:rPr>
                <w:lang w:val="en-US"/>
              </w:rPr>
            </w:pPr>
            <w:r w:rsidRPr="00187E9B">
              <w:rPr>
                <w:lang w:val="en-US"/>
              </w:rPr>
              <w:t>Unique identifier of the “</w:t>
            </w:r>
            <w:r w:rsidR="00736164" w:rsidRPr="00187E9B">
              <w:rPr>
                <w:lang w:val="en-US"/>
              </w:rPr>
              <w:t>Power supply</w:t>
            </w:r>
            <w:r w:rsidRPr="00187E9B">
              <w:rPr>
                <w:lang w:val="en-US"/>
              </w:rPr>
              <w:t>”</w:t>
            </w:r>
            <w:r w:rsidR="00736164" w:rsidRPr="00187E9B">
              <w:rPr>
                <w:lang w:val="en-US"/>
              </w:rPr>
              <w:t xml:space="preserve"> device type </w:t>
            </w:r>
            <w:r w:rsidRPr="00187E9B">
              <w:rPr>
                <w:lang w:val="en-US"/>
              </w:rPr>
              <w:t>DB entity</w:t>
            </w:r>
          </w:p>
        </w:tc>
      </w:tr>
      <w:tr w:rsidR="00736164" w:rsidRPr="00187E9B" w14:paraId="7B2E0BD9" w14:textId="77777777" w:rsidTr="00CD13BC">
        <w:trPr>
          <w:cantSplit/>
        </w:trPr>
        <w:tc>
          <w:tcPr>
            <w:tcW w:w="2093" w:type="dxa"/>
            <w:shd w:val="clear" w:color="auto" w:fill="auto"/>
          </w:tcPr>
          <w:p w14:paraId="0D6579F3" w14:textId="77777777" w:rsidR="00736164" w:rsidRPr="00187E9B" w:rsidRDefault="00736164" w:rsidP="00CD13BC">
            <w:pPr>
              <w:pStyle w:val="E-TableText"/>
              <w:rPr>
                <w:lang w:val="en-US"/>
              </w:rPr>
            </w:pPr>
            <w:r w:rsidRPr="00187E9B">
              <w:rPr>
                <w:lang w:val="en-US"/>
              </w:rPr>
              <w:t>Action</w:t>
            </w:r>
          </w:p>
        </w:tc>
        <w:tc>
          <w:tcPr>
            <w:tcW w:w="7229" w:type="dxa"/>
            <w:shd w:val="clear" w:color="auto" w:fill="auto"/>
          </w:tcPr>
          <w:p w14:paraId="09040B31" w14:textId="5D703ECE" w:rsidR="00736164" w:rsidRPr="00187E9B" w:rsidRDefault="0066489E" w:rsidP="00CD13BC">
            <w:pPr>
              <w:pStyle w:val="E-TableText"/>
              <w:rPr>
                <w:lang w:val="en-US"/>
              </w:rPr>
            </w:pPr>
            <w:r w:rsidRPr="00187E9B">
              <w:rPr>
                <w:lang w:val="en-US"/>
              </w:rPr>
              <w:t>UPDATE</w:t>
            </w:r>
          </w:p>
        </w:tc>
      </w:tr>
      <w:tr w:rsidR="00736164" w:rsidRPr="00187E9B" w14:paraId="47E55B1E" w14:textId="77777777" w:rsidTr="00CD13BC">
        <w:trPr>
          <w:cantSplit/>
        </w:trPr>
        <w:tc>
          <w:tcPr>
            <w:tcW w:w="2093" w:type="dxa"/>
            <w:shd w:val="clear" w:color="auto" w:fill="auto"/>
          </w:tcPr>
          <w:p w14:paraId="308974C0" w14:textId="77777777" w:rsidR="00736164" w:rsidRPr="00187E9B" w:rsidRDefault="00736164" w:rsidP="00CD13BC">
            <w:pPr>
              <w:pStyle w:val="E-TableText"/>
              <w:rPr>
                <w:lang w:val="en-US"/>
              </w:rPr>
            </w:pPr>
            <w:r w:rsidRPr="00187E9B">
              <w:rPr>
                <w:lang w:val="en-US"/>
              </w:rPr>
              <w:t>User</w:t>
            </w:r>
          </w:p>
        </w:tc>
        <w:tc>
          <w:tcPr>
            <w:tcW w:w="7229" w:type="dxa"/>
            <w:shd w:val="clear" w:color="auto" w:fill="auto"/>
          </w:tcPr>
          <w:p w14:paraId="2450B967" w14:textId="77777777" w:rsidR="00736164" w:rsidRPr="00187E9B" w:rsidRDefault="00736164" w:rsidP="00CD13BC">
            <w:pPr>
              <w:pStyle w:val="E-TableText"/>
              <w:rPr>
                <w:lang w:val="en-US"/>
              </w:rPr>
            </w:pPr>
            <w:r w:rsidRPr="00187E9B">
              <w:rPr>
                <w:lang w:val="en-US"/>
              </w:rPr>
              <w:t>mvitorovic</w:t>
            </w:r>
          </w:p>
        </w:tc>
      </w:tr>
      <w:tr w:rsidR="00736164" w:rsidRPr="00187E9B" w14:paraId="25E353CB" w14:textId="77777777" w:rsidTr="00CD13BC">
        <w:trPr>
          <w:cantSplit/>
        </w:trPr>
        <w:tc>
          <w:tcPr>
            <w:tcW w:w="2093" w:type="dxa"/>
            <w:shd w:val="clear" w:color="auto" w:fill="auto"/>
          </w:tcPr>
          <w:p w14:paraId="44E5584D" w14:textId="77777777" w:rsidR="00736164" w:rsidRPr="00187E9B" w:rsidRDefault="00736164" w:rsidP="00CD13BC">
            <w:pPr>
              <w:pStyle w:val="E-TableText"/>
              <w:rPr>
                <w:lang w:val="en-US"/>
              </w:rPr>
            </w:pPr>
            <w:r w:rsidRPr="00187E9B">
              <w:rPr>
                <w:lang w:val="en-US"/>
              </w:rPr>
              <w:t>Timestamp</w:t>
            </w:r>
          </w:p>
        </w:tc>
        <w:tc>
          <w:tcPr>
            <w:tcW w:w="7229" w:type="dxa"/>
            <w:shd w:val="clear" w:color="auto" w:fill="auto"/>
          </w:tcPr>
          <w:p w14:paraId="2D7969F9" w14:textId="03DDFE31" w:rsidR="00736164" w:rsidRPr="00187E9B" w:rsidRDefault="00736164" w:rsidP="00736164">
            <w:pPr>
              <w:pStyle w:val="E-TableText"/>
              <w:rPr>
                <w:lang w:val="en-US"/>
              </w:rPr>
            </w:pPr>
            <w:r w:rsidRPr="00187E9B">
              <w:rPr>
                <w:lang w:val="en-US"/>
              </w:rPr>
              <w:t>2014-05-05 14:33:12</w:t>
            </w:r>
          </w:p>
        </w:tc>
      </w:tr>
      <w:tr w:rsidR="00736164" w:rsidRPr="00187E9B" w14:paraId="5B17F440" w14:textId="77777777" w:rsidTr="00CD13BC">
        <w:trPr>
          <w:cantSplit/>
        </w:trPr>
        <w:tc>
          <w:tcPr>
            <w:tcW w:w="2093" w:type="dxa"/>
            <w:shd w:val="clear" w:color="auto" w:fill="auto"/>
          </w:tcPr>
          <w:p w14:paraId="1D126086" w14:textId="77777777" w:rsidR="00736164" w:rsidRPr="00187E9B" w:rsidRDefault="00736164" w:rsidP="00CD13BC">
            <w:pPr>
              <w:pStyle w:val="E-TableText"/>
              <w:rPr>
                <w:lang w:val="en-US"/>
              </w:rPr>
            </w:pPr>
            <w:r w:rsidRPr="00187E9B">
              <w:rPr>
                <w:lang w:val="en-US"/>
              </w:rPr>
              <w:t>Entity type</w:t>
            </w:r>
          </w:p>
        </w:tc>
        <w:tc>
          <w:tcPr>
            <w:tcW w:w="7229" w:type="dxa"/>
            <w:shd w:val="clear" w:color="auto" w:fill="auto"/>
          </w:tcPr>
          <w:p w14:paraId="650DBCFC" w14:textId="479DE0A9" w:rsidR="00736164" w:rsidRPr="00187E9B" w:rsidRDefault="00736164" w:rsidP="00CD13BC">
            <w:pPr>
              <w:pStyle w:val="E-TableText"/>
              <w:rPr>
                <w:lang w:val="en-US"/>
              </w:rPr>
            </w:pPr>
            <w:r w:rsidRPr="00187E9B">
              <w:rPr>
                <w:lang w:val="en-US"/>
              </w:rPr>
              <w:t>Device type</w:t>
            </w:r>
          </w:p>
        </w:tc>
      </w:tr>
      <w:tr w:rsidR="00736164" w:rsidRPr="00187E9B" w14:paraId="2ACC8FF0" w14:textId="77777777" w:rsidTr="005625B0">
        <w:trPr>
          <w:cantSplit/>
        </w:trPr>
        <w:tc>
          <w:tcPr>
            <w:tcW w:w="2093" w:type="dxa"/>
            <w:shd w:val="clear" w:color="auto" w:fill="auto"/>
          </w:tcPr>
          <w:p w14:paraId="410219E2" w14:textId="77777777" w:rsidR="00736164" w:rsidRPr="00187E9B" w:rsidRDefault="00736164" w:rsidP="00CD13BC">
            <w:pPr>
              <w:pStyle w:val="E-TableText"/>
              <w:rPr>
                <w:lang w:val="en-US"/>
              </w:rPr>
            </w:pPr>
            <w:r w:rsidRPr="00187E9B">
              <w:rPr>
                <w:lang w:val="en-US"/>
              </w:rPr>
              <w:t>Name</w:t>
            </w:r>
          </w:p>
        </w:tc>
        <w:tc>
          <w:tcPr>
            <w:tcW w:w="7229" w:type="dxa"/>
            <w:shd w:val="clear" w:color="auto" w:fill="auto"/>
          </w:tcPr>
          <w:p w14:paraId="08A7DCC1" w14:textId="77777777" w:rsidR="00736164" w:rsidRPr="00187E9B" w:rsidRDefault="00736164" w:rsidP="00CD13BC">
            <w:pPr>
              <w:pStyle w:val="E-TableText"/>
              <w:rPr>
                <w:lang w:val="en-US"/>
              </w:rPr>
            </w:pPr>
            <w:r w:rsidRPr="00187E9B">
              <w:rPr>
                <w:lang w:val="en-US"/>
              </w:rPr>
              <w:t>ControlLogix AC Power Supply</w:t>
            </w:r>
          </w:p>
        </w:tc>
      </w:tr>
      <w:tr w:rsidR="00736164" w:rsidRPr="00187E9B" w14:paraId="59F9194F" w14:textId="77777777" w:rsidTr="005625B0">
        <w:trPr>
          <w:cantSplit/>
        </w:trPr>
        <w:tc>
          <w:tcPr>
            <w:tcW w:w="2093" w:type="dxa"/>
            <w:tcBorders>
              <w:bottom w:val="single" w:sz="12" w:space="0" w:color="auto"/>
            </w:tcBorders>
            <w:shd w:val="clear" w:color="auto" w:fill="auto"/>
          </w:tcPr>
          <w:p w14:paraId="04BAAA08" w14:textId="2B15B1FF" w:rsidR="00736164" w:rsidRPr="00187E9B" w:rsidRDefault="005625B0" w:rsidP="00623DA8">
            <w:pPr>
              <w:pStyle w:val="E-TableText"/>
              <w:rPr>
                <w:lang w:val="en-US"/>
              </w:rPr>
            </w:pPr>
            <w:r w:rsidRPr="00187E9B">
              <w:rPr>
                <w:lang w:val="en-US"/>
              </w:rPr>
              <w:t>Change</w:t>
            </w:r>
          </w:p>
        </w:tc>
        <w:tc>
          <w:tcPr>
            <w:tcW w:w="7229" w:type="dxa"/>
            <w:tcBorders>
              <w:bottom w:val="single" w:sz="12" w:space="0" w:color="auto"/>
            </w:tcBorders>
            <w:shd w:val="clear" w:color="auto" w:fill="auto"/>
          </w:tcPr>
          <w:p w14:paraId="3ABB0177" w14:textId="77777777" w:rsidR="00383918" w:rsidRPr="00187E9B" w:rsidRDefault="00383918" w:rsidP="00383918">
            <w:pPr>
              <w:pStyle w:val="E-TableText"/>
              <w:rPr>
                <w:lang w:val="en-US"/>
              </w:rPr>
            </w:pPr>
            <w:r w:rsidRPr="00187E9B">
              <w:rPr>
                <w:lang w:val="en-US"/>
              </w:rPr>
              <w:t>{</w:t>
            </w:r>
          </w:p>
          <w:p w14:paraId="3333FA76" w14:textId="2A51C270" w:rsidR="00383918" w:rsidRPr="00187E9B" w:rsidRDefault="00383918" w:rsidP="00383918">
            <w:pPr>
              <w:pStyle w:val="E-TableText"/>
              <w:rPr>
                <w:lang w:val="en-US"/>
              </w:rPr>
            </w:pPr>
            <w:r w:rsidRPr="00187E9B">
              <w:rPr>
                <w:lang w:val="en-US"/>
              </w:rPr>
              <w:t xml:space="preserve">    "description" : "Rockwell",</w:t>
            </w:r>
          </w:p>
          <w:p w14:paraId="6C1C5E9A" w14:textId="1D9D121D" w:rsidR="00383918" w:rsidRPr="00187E9B" w:rsidRDefault="00383918" w:rsidP="00383918">
            <w:pPr>
              <w:pStyle w:val="E-TableText"/>
              <w:rPr>
                <w:lang w:val="en-US"/>
              </w:rPr>
            </w:pPr>
            <w:r w:rsidRPr="00187E9B">
              <w:rPr>
                <w:lang w:val="en-US"/>
              </w:rPr>
              <w:t xml:space="preserve">    "devicePropertyList" : [ {</w:t>
            </w:r>
          </w:p>
          <w:p w14:paraId="17661CB4" w14:textId="2DCCAAB1" w:rsidR="00383918" w:rsidRPr="00187E9B" w:rsidRDefault="00383918" w:rsidP="00383918">
            <w:pPr>
              <w:pStyle w:val="E-TableText"/>
              <w:rPr>
                <w:lang w:val="en-US"/>
              </w:rPr>
            </w:pPr>
            <w:r w:rsidRPr="00187E9B">
              <w:rPr>
                <w:lang w:val="en-US"/>
              </w:rPr>
              <w:t xml:space="preserve">        "Current" : null</w:t>
            </w:r>
          </w:p>
          <w:p w14:paraId="4367E874" w14:textId="1FBD1F12" w:rsidR="00383918" w:rsidRPr="00187E9B" w:rsidRDefault="00383918" w:rsidP="00383918">
            <w:pPr>
              <w:pStyle w:val="E-TableText"/>
              <w:rPr>
                <w:lang w:val="en-US"/>
              </w:rPr>
            </w:pPr>
            <w:r w:rsidRPr="00187E9B">
              <w:rPr>
                <w:lang w:val="en-US"/>
              </w:rPr>
              <w:t xml:space="preserve">    }</w:t>
            </w:r>
          </w:p>
          <w:p w14:paraId="08199F18" w14:textId="48256D44" w:rsidR="00736164" w:rsidRPr="00187E9B" w:rsidRDefault="00383918" w:rsidP="00970020">
            <w:pPr>
              <w:pStyle w:val="E-TableText"/>
              <w:rPr>
                <w:lang w:val="en-US"/>
              </w:rPr>
            </w:pPr>
            <w:r w:rsidRPr="00187E9B">
              <w:rPr>
                <w:lang w:val="en-US"/>
              </w:rPr>
              <w:t>}</w:t>
            </w:r>
          </w:p>
        </w:tc>
      </w:tr>
    </w:tbl>
    <w:p w14:paraId="634FFD08" w14:textId="52AC6761" w:rsidR="00736164" w:rsidRPr="00187E9B" w:rsidRDefault="00736164" w:rsidP="0020678B">
      <w:pPr>
        <w:rPr>
          <w:lang w:val="en-US" w:eastAsia="en-US"/>
        </w:rPr>
      </w:pPr>
    </w:p>
    <w:tbl>
      <w:tblPr>
        <w:tblW w:w="9322" w:type="dxa"/>
        <w:tblLayout w:type="fixed"/>
        <w:tblLook w:val="0000" w:firstRow="0" w:lastRow="0" w:firstColumn="0" w:lastColumn="0" w:noHBand="0" w:noVBand="0"/>
      </w:tblPr>
      <w:tblGrid>
        <w:gridCol w:w="2093"/>
        <w:gridCol w:w="7229"/>
      </w:tblGrid>
      <w:tr w:rsidR="00736164" w:rsidRPr="00187E9B" w14:paraId="2E5C1D18" w14:textId="77777777" w:rsidTr="00CD13BC">
        <w:trPr>
          <w:cantSplit/>
          <w:tblHeader/>
        </w:trPr>
        <w:tc>
          <w:tcPr>
            <w:tcW w:w="9322" w:type="dxa"/>
            <w:gridSpan w:val="2"/>
            <w:tcBorders>
              <w:bottom w:val="single" w:sz="12" w:space="0" w:color="auto"/>
            </w:tcBorders>
            <w:shd w:val="clear" w:color="auto" w:fill="auto"/>
          </w:tcPr>
          <w:p w14:paraId="1311D66F" w14:textId="63244756" w:rsidR="00736164" w:rsidRPr="00187E9B" w:rsidRDefault="00736164" w:rsidP="00BE291C">
            <w:pPr>
              <w:pStyle w:val="E-TableTitle"/>
              <w:rPr>
                <w:lang w:val="en-US"/>
              </w:rPr>
            </w:pPr>
            <w:bookmarkStart w:id="95" w:name="_Toc456854677"/>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13</w:t>
            </w:r>
            <w:r w:rsidRPr="00187E9B">
              <w:rPr>
                <w:lang w:val="en-US"/>
              </w:rPr>
              <w:fldChar w:fldCharType="end"/>
            </w:r>
            <w:r w:rsidRPr="00187E9B">
              <w:rPr>
                <w:lang w:val="en-US"/>
              </w:rPr>
              <w:tab/>
            </w:r>
            <w:r w:rsidR="00BE291C" w:rsidRPr="00187E9B">
              <w:rPr>
                <w:lang w:val="en-US"/>
              </w:rPr>
              <w:t>A</w:t>
            </w:r>
            <w:r w:rsidRPr="00187E9B">
              <w:rPr>
                <w:lang w:val="en-US"/>
              </w:rPr>
              <w:t xml:space="preserve">dd </w:t>
            </w:r>
            <w:r w:rsidR="00BE291C" w:rsidRPr="00187E9B">
              <w:rPr>
                <w:lang w:val="en-US"/>
              </w:rPr>
              <w:t xml:space="preserve">device type </w:t>
            </w:r>
            <w:r w:rsidRPr="00187E9B">
              <w:rPr>
                <w:lang w:val="en-US"/>
              </w:rPr>
              <w:t>property</w:t>
            </w:r>
            <w:bookmarkEnd w:id="95"/>
          </w:p>
        </w:tc>
      </w:tr>
      <w:tr w:rsidR="00736164" w:rsidRPr="00187E9B" w14:paraId="345F9FC0" w14:textId="77777777" w:rsidTr="00CD13BC">
        <w:trPr>
          <w:cantSplit/>
          <w:tblHeader/>
        </w:trPr>
        <w:tc>
          <w:tcPr>
            <w:tcW w:w="2093" w:type="dxa"/>
            <w:tcBorders>
              <w:top w:val="single" w:sz="12" w:space="0" w:color="auto"/>
              <w:bottom w:val="single" w:sz="6" w:space="0" w:color="auto"/>
            </w:tcBorders>
            <w:shd w:val="clear" w:color="auto" w:fill="auto"/>
          </w:tcPr>
          <w:p w14:paraId="1ED4E11C" w14:textId="77777777" w:rsidR="00736164" w:rsidRPr="00187E9B" w:rsidRDefault="00736164" w:rsidP="00CD13BC">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67CCBC45" w14:textId="77777777" w:rsidR="00736164" w:rsidRPr="00187E9B" w:rsidRDefault="00736164" w:rsidP="00CD13BC">
            <w:pPr>
              <w:pStyle w:val="E-TableHeader"/>
              <w:ind w:left="-121" w:firstLine="121"/>
              <w:rPr>
                <w:lang w:val="en-US"/>
              </w:rPr>
            </w:pPr>
            <w:r w:rsidRPr="00187E9B">
              <w:rPr>
                <w:lang w:val="en-US"/>
              </w:rPr>
              <w:t>Value</w:t>
            </w:r>
          </w:p>
        </w:tc>
      </w:tr>
      <w:tr w:rsidR="00736164" w:rsidRPr="00187E9B" w14:paraId="46759A6B" w14:textId="77777777" w:rsidTr="00CD13BC">
        <w:trPr>
          <w:cantSplit/>
        </w:trPr>
        <w:tc>
          <w:tcPr>
            <w:tcW w:w="2093" w:type="dxa"/>
            <w:tcBorders>
              <w:top w:val="single" w:sz="6" w:space="0" w:color="auto"/>
            </w:tcBorders>
            <w:shd w:val="clear" w:color="auto" w:fill="auto"/>
          </w:tcPr>
          <w:p w14:paraId="538045D1" w14:textId="77777777" w:rsidR="00736164" w:rsidRPr="00187E9B" w:rsidRDefault="00736164" w:rsidP="00CD13BC">
            <w:pPr>
              <w:pStyle w:val="E-TableText"/>
              <w:rPr>
                <w:lang w:val="en-US"/>
              </w:rPr>
            </w:pPr>
            <w:r w:rsidRPr="00187E9B">
              <w:rPr>
                <w:lang w:val="en-US"/>
              </w:rPr>
              <w:t>Parent entity</w:t>
            </w:r>
          </w:p>
        </w:tc>
        <w:tc>
          <w:tcPr>
            <w:tcW w:w="7229" w:type="dxa"/>
            <w:tcBorders>
              <w:top w:val="single" w:sz="6" w:space="0" w:color="auto"/>
            </w:tcBorders>
            <w:shd w:val="clear" w:color="auto" w:fill="auto"/>
          </w:tcPr>
          <w:p w14:paraId="7B033E2F" w14:textId="72F86610" w:rsidR="00736164" w:rsidRPr="00187E9B" w:rsidRDefault="00BE291C" w:rsidP="00BE291C">
            <w:pPr>
              <w:pStyle w:val="E-TableText"/>
              <w:rPr>
                <w:lang w:val="en-US"/>
              </w:rPr>
            </w:pPr>
            <w:r w:rsidRPr="00187E9B">
              <w:rPr>
                <w:lang w:val="en-US"/>
              </w:rPr>
              <w:t>Unique identifier of the “</w:t>
            </w:r>
            <w:r w:rsidR="00736164" w:rsidRPr="00187E9B">
              <w:rPr>
                <w:lang w:val="en-US"/>
              </w:rPr>
              <w:t>Power supply</w:t>
            </w:r>
            <w:r w:rsidRPr="00187E9B">
              <w:rPr>
                <w:lang w:val="en-US"/>
              </w:rPr>
              <w:t>”</w:t>
            </w:r>
            <w:r w:rsidR="00736164" w:rsidRPr="00187E9B">
              <w:rPr>
                <w:lang w:val="en-US"/>
              </w:rPr>
              <w:t xml:space="preserve"> device type </w:t>
            </w:r>
            <w:r w:rsidRPr="00187E9B">
              <w:rPr>
                <w:lang w:val="en-US"/>
              </w:rPr>
              <w:t>DB entity</w:t>
            </w:r>
          </w:p>
        </w:tc>
      </w:tr>
      <w:tr w:rsidR="00736164" w:rsidRPr="00187E9B" w14:paraId="22222C9E" w14:textId="77777777" w:rsidTr="00CD13BC">
        <w:trPr>
          <w:cantSplit/>
        </w:trPr>
        <w:tc>
          <w:tcPr>
            <w:tcW w:w="2093" w:type="dxa"/>
            <w:shd w:val="clear" w:color="auto" w:fill="auto"/>
          </w:tcPr>
          <w:p w14:paraId="28B1D2C4" w14:textId="77777777" w:rsidR="00736164" w:rsidRPr="00187E9B" w:rsidRDefault="00736164" w:rsidP="00CD13BC">
            <w:pPr>
              <w:pStyle w:val="E-TableText"/>
              <w:rPr>
                <w:lang w:val="en-US"/>
              </w:rPr>
            </w:pPr>
            <w:r w:rsidRPr="00187E9B">
              <w:rPr>
                <w:lang w:val="en-US"/>
              </w:rPr>
              <w:t>Action</w:t>
            </w:r>
          </w:p>
        </w:tc>
        <w:tc>
          <w:tcPr>
            <w:tcW w:w="7229" w:type="dxa"/>
            <w:shd w:val="clear" w:color="auto" w:fill="auto"/>
          </w:tcPr>
          <w:p w14:paraId="48EF5F27" w14:textId="3184C747" w:rsidR="00736164" w:rsidRPr="00187E9B" w:rsidRDefault="00383918" w:rsidP="00CD13BC">
            <w:pPr>
              <w:pStyle w:val="E-TableText"/>
              <w:rPr>
                <w:lang w:val="en-US"/>
              </w:rPr>
            </w:pPr>
            <w:r w:rsidRPr="00187E9B">
              <w:rPr>
                <w:lang w:val="en-US"/>
              </w:rPr>
              <w:t>UPDATE</w:t>
            </w:r>
          </w:p>
        </w:tc>
      </w:tr>
      <w:tr w:rsidR="00736164" w:rsidRPr="00187E9B" w14:paraId="1184BDEF" w14:textId="77777777" w:rsidTr="00CD13BC">
        <w:trPr>
          <w:cantSplit/>
        </w:trPr>
        <w:tc>
          <w:tcPr>
            <w:tcW w:w="2093" w:type="dxa"/>
            <w:shd w:val="clear" w:color="auto" w:fill="auto"/>
          </w:tcPr>
          <w:p w14:paraId="14166DE3" w14:textId="77777777" w:rsidR="00736164" w:rsidRPr="00187E9B" w:rsidRDefault="00736164" w:rsidP="00CD13BC">
            <w:pPr>
              <w:pStyle w:val="E-TableText"/>
              <w:rPr>
                <w:lang w:val="en-US"/>
              </w:rPr>
            </w:pPr>
            <w:r w:rsidRPr="00187E9B">
              <w:rPr>
                <w:lang w:val="en-US"/>
              </w:rPr>
              <w:t>User</w:t>
            </w:r>
          </w:p>
        </w:tc>
        <w:tc>
          <w:tcPr>
            <w:tcW w:w="7229" w:type="dxa"/>
            <w:shd w:val="clear" w:color="auto" w:fill="auto"/>
          </w:tcPr>
          <w:p w14:paraId="3B8251B1" w14:textId="77777777" w:rsidR="00736164" w:rsidRPr="00187E9B" w:rsidRDefault="00736164" w:rsidP="00CD13BC">
            <w:pPr>
              <w:pStyle w:val="E-TableText"/>
              <w:rPr>
                <w:lang w:val="en-US"/>
              </w:rPr>
            </w:pPr>
            <w:r w:rsidRPr="00187E9B">
              <w:rPr>
                <w:lang w:val="en-US"/>
              </w:rPr>
              <w:t>mvitorovic</w:t>
            </w:r>
          </w:p>
        </w:tc>
      </w:tr>
      <w:tr w:rsidR="00736164" w:rsidRPr="00187E9B" w14:paraId="1531C425" w14:textId="77777777" w:rsidTr="00CD13BC">
        <w:trPr>
          <w:cantSplit/>
        </w:trPr>
        <w:tc>
          <w:tcPr>
            <w:tcW w:w="2093" w:type="dxa"/>
            <w:shd w:val="clear" w:color="auto" w:fill="auto"/>
          </w:tcPr>
          <w:p w14:paraId="2C772A01" w14:textId="77777777" w:rsidR="00736164" w:rsidRPr="00187E9B" w:rsidRDefault="00736164" w:rsidP="00CD13BC">
            <w:pPr>
              <w:pStyle w:val="E-TableText"/>
              <w:rPr>
                <w:lang w:val="en-US"/>
              </w:rPr>
            </w:pPr>
            <w:r w:rsidRPr="00187E9B">
              <w:rPr>
                <w:lang w:val="en-US"/>
              </w:rPr>
              <w:t>Timestamp</w:t>
            </w:r>
          </w:p>
        </w:tc>
        <w:tc>
          <w:tcPr>
            <w:tcW w:w="7229" w:type="dxa"/>
            <w:shd w:val="clear" w:color="auto" w:fill="auto"/>
          </w:tcPr>
          <w:p w14:paraId="72933A55" w14:textId="571E567D" w:rsidR="00736164" w:rsidRPr="00187E9B" w:rsidRDefault="00736164" w:rsidP="00736164">
            <w:pPr>
              <w:pStyle w:val="E-TableText"/>
              <w:rPr>
                <w:lang w:val="en-US"/>
              </w:rPr>
            </w:pPr>
            <w:r w:rsidRPr="00187E9B">
              <w:rPr>
                <w:lang w:val="en-US"/>
              </w:rPr>
              <w:t>2014-05-05 14:33:48</w:t>
            </w:r>
          </w:p>
        </w:tc>
      </w:tr>
      <w:tr w:rsidR="00736164" w:rsidRPr="00187E9B" w14:paraId="60FE5B4C" w14:textId="77777777" w:rsidTr="00CD13BC">
        <w:trPr>
          <w:cantSplit/>
        </w:trPr>
        <w:tc>
          <w:tcPr>
            <w:tcW w:w="2093" w:type="dxa"/>
            <w:shd w:val="clear" w:color="auto" w:fill="auto"/>
          </w:tcPr>
          <w:p w14:paraId="313E7D42" w14:textId="77777777" w:rsidR="00736164" w:rsidRPr="00187E9B" w:rsidRDefault="00736164" w:rsidP="00CD13BC">
            <w:pPr>
              <w:pStyle w:val="E-TableText"/>
              <w:rPr>
                <w:lang w:val="en-US"/>
              </w:rPr>
            </w:pPr>
            <w:r w:rsidRPr="00187E9B">
              <w:rPr>
                <w:lang w:val="en-US"/>
              </w:rPr>
              <w:t>Entity type</w:t>
            </w:r>
          </w:p>
        </w:tc>
        <w:tc>
          <w:tcPr>
            <w:tcW w:w="7229" w:type="dxa"/>
            <w:shd w:val="clear" w:color="auto" w:fill="auto"/>
          </w:tcPr>
          <w:p w14:paraId="45582132" w14:textId="77777777" w:rsidR="00736164" w:rsidRPr="00187E9B" w:rsidRDefault="00736164" w:rsidP="00CD13BC">
            <w:pPr>
              <w:pStyle w:val="E-TableText"/>
              <w:rPr>
                <w:lang w:val="en-US"/>
              </w:rPr>
            </w:pPr>
            <w:r w:rsidRPr="00187E9B">
              <w:rPr>
                <w:lang w:val="en-US"/>
              </w:rPr>
              <w:t>Device type</w:t>
            </w:r>
          </w:p>
        </w:tc>
      </w:tr>
      <w:tr w:rsidR="00736164" w:rsidRPr="00187E9B" w14:paraId="1E6AFDA8" w14:textId="77777777" w:rsidTr="005625B0">
        <w:trPr>
          <w:cantSplit/>
        </w:trPr>
        <w:tc>
          <w:tcPr>
            <w:tcW w:w="2093" w:type="dxa"/>
            <w:shd w:val="clear" w:color="auto" w:fill="auto"/>
          </w:tcPr>
          <w:p w14:paraId="19014E2D" w14:textId="77777777" w:rsidR="00736164" w:rsidRPr="00187E9B" w:rsidRDefault="00736164" w:rsidP="00CD13BC">
            <w:pPr>
              <w:pStyle w:val="E-TableText"/>
              <w:rPr>
                <w:lang w:val="en-US"/>
              </w:rPr>
            </w:pPr>
            <w:r w:rsidRPr="00187E9B">
              <w:rPr>
                <w:lang w:val="en-US"/>
              </w:rPr>
              <w:lastRenderedPageBreak/>
              <w:t>Name</w:t>
            </w:r>
          </w:p>
        </w:tc>
        <w:tc>
          <w:tcPr>
            <w:tcW w:w="7229" w:type="dxa"/>
            <w:shd w:val="clear" w:color="auto" w:fill="auto"/>
          </w:tcPr>
          <w:p w14:paraId="6220C679" w14:textId="77777777" w:rsidR="00736164" w:rsidRPr="00187E9B" w:rsidRDefault="00736164" w:rsidP="00CD13BC">
            <w:pPr>
              <w:pStyle w:val="E-TableText"/>
              <w:rPr>
                <w:lang w:val="en-US"/>
              </w:rPr>
            </w:pPr>
            <w:r w:rsidRPr="00187E9B">
              <w:rPr>
                <w:lang w:val="en-US"/>
              </w:rPr>
              <w:t>ControlLogix AC Power Supply</w:t>
            </w:r>
          </w:p>
        </w:tc>
      </w:tr>
      <w:tr w:rsidR="00736164" w:rsidRPr="00187E9B" w14:paraId="220E3252" w14:textId="77777777" w:rsidTr="005625B0">
        <w:trPr>
          <w:cantSplit/>
        </w:trPr>
        <w:tc>
          <w:tcPr>
            <w:tcW w:w="2093" w:type="dxa"/>
            <w:tcBorders>
              <w:bottom w:val="single" w:sz="12" w:space="0" w:color="auto"/>
            </w:tcBorders>
            <w:shd w:val="clear" w:color="auto" w:fill="auto"/>
          </w:tcPr>
          <w:p w14:paraId="0991C683" w14:textId="73E40F7A" w:rsidR="00736164" w:rsidRPr="00187E9B" w:rsidRDefault="005625B0" w:rsidP="00623DA8">
            <w:pPr>
              <w:pStyle w:val="E-TableText"/>
              <w:rPr>
                <w:lang w:val="en-US"/>
              </w:rPr>
            </w:pPr>
            <w:r w:rsidRPr="00187E9B">
              <w:rPr>
                <w:lang w:val="en-US"/>
              </w:rPr>
              <w:t>Change</w:t>
            </w:r>
          </w:p>
        </w:tc>
        <w:tc>
          <w:tcPr>
            <w:tcW w:w="7229" w:type="dxa"/>
            <w:tcBorders>
              <w:bottom w:val="single" w:sz="12" w:space="0" w:color="auto"/>
            </w:tcBorders>
            <w:shd w:val="clear" w:color="auto" w:fill="auto"/>
          </w:tcPr>
          <w:p w14:paraId="676C0C3B" w14:textId="77777777" w:rsidR="00BA470D" w:rsidRPr="00187E9B" w:rsidRDefault="00BA470D" w:rsidP="00BA470D">
            <w:pPr>
              <w:pStyle w:val="E-TableText"/>
              <w:rPr>
                <w:lang w:val="en-US"/>
              </w:rPr>
            </w:pPr>
            <w:r w:rsidRPr="00187E9B">
              <w:rPr>
                <w:lang w:val="en-US"/>
              </w:rPr>
              <w:t>{</w:t>
            </w:r>
          </w:p>
          <w:p w14:paraId="371E184A" w14:textId="543A120E" w:rsidR="00BA470D" w:rsidRPr="00187E9B" w:rsidRDefault="00BA470D" w:rsidP="00BA470D">
            <w:pPr>
              <w:pStyle w:val="E-TableText"/>
              <w:rPr>
                <w:lang w:val="en-US"/>
              </w:rPr>
            </w:pPr>
            <w:r w:rsidRPr="00187E9B">
              <w:rPr>
                <w:lang w:val="en-US"/>
              </w:rPr>
              <w:t xml:space="preserve">    "description" : "Rockwell",</w:t>
            </w:r>
          </w:p>
          <w:p w14:paraId="18969518" w14:textId="52D39640" w:rsidR="00BA470D" w:rsidRPr="00187E9B" w:rsidRDefault="00BA470D" w:rsidP="00BA470D">
            <w:pPr>
              <w:pStyle w:val="E-TableText"/>
              <w:rPr>
                <w:lang w:val="en-US"/>
              </w:rPr>
            </w:pPr>
            <w:r w:rsidRPr="00187E9B">
              <w:rPr>
                <w:lang w:val="en-US"/>
              </w:rPr>
              <w:t xml:space="preserve">    "comptypePropertyList" : [ {</w:t>
            </w:r>
          </w:p>
          <w:p w14:paraId="63E274C3" w14:textId="1A37F60F" w:rsidR="00BA470D" w:rsidRPr="00187E9B" w:rsidRDefault="00BA470D" w:rsidP="00BA470D">
            <w:pPr>
              <w:pStyle w:val="E-TableText"/>
              <w:rPr>
                <w:lang w:val="en-US"/>
              </w:rPr>
            </w:pPr>
            <w:r w:rsidRPr="00187E9B">
              <w:rPr>
                <w:lang w:val="en-US"/>
              </w:rPr>
              <w:t xml:space="preserve">        "Weight" : 132.42</w:t>
            </w:r>
          </w:p>
          <w:p w14:paraId="01A63BC7" w14:textId="77777777" w:rsidR="00BA470D" w:rsidRPr="00187E9B" w:rsidRDefault="00BA470D" w:rsidP="00BA470D">
            <w:pPr>
              <w:pStyle w:val="E-TableText"/>
              <w:rPr>
                <w:lang w:val="en-US"/>
              </w:rPr>
            </w:pPr>
            <w:r w:rsidRPr="00187E9B">
              <w:rPr>
                <w:lang w:val="en-US"/>
              </w:rPr>
              <w:t xml:space="preserve">  } ]</w:t>
            </w:r>
            <w:r w:rsidR="006B0649" w:rsidRPr="00187E9B">
              <w:rPr>
                <w:lang w:val="en-US"/>
              </w:rPr>
              <w:t>,</w:t>
            </w:r>
          </w:p>
          <w:p w14:paraId="3C311FE8" w14:textId="5B3A75E9" w:rsidR="006B0649" w:rsidRPr="00187E9B" w:rsidRDefault="006B0649" w:rsidP="006B0649">
            <w:pPr>
              <w:pStyle w:val="E-TableText"/>
              <w:rPr>
                <w:lang w:val="en-US"/>
              </w:rPr>
            </w:pPr>
            <w:r w:rsidRPr="00187E9B">
              <w:rPr>
                <w:lang w:val="en-US"/>
              </w:rPr>
              <w:t xml:space="preserve">    "devicePropertyList" : [ {</w:t>
            </w:r>
          </w:p>
          <w:p w14:paraId="43A1D44F" w14:textId="6CCA4688" w:rsidR="006B0649" w:rsidRPr="00187E9B" w:rsidRDefault="006B0649" w:rsidP="006B0649">
            <w:pPr>
              <w:pStyle w:val="E-TableText"/>
              <w:rPr>
                <w:lang w:val="en-US"/>
              </w:rPr>
            </w:pPr>
            <w:r w:rsidRPr="00187E9B">
              <w:rPr>
                <w:lang w:val="en-US"/>
              </w:rPr>
              <w:t xml:space="preserve">        "Current" : null</w:t>
            </w:r>
          </w:p>
          <w:p w14:paraId="53A49255" w14:textId="2700B5E9" w:rsidR="006B0649" w:rsidRPr="00187E9B" w:rsidRDefault="006B0649" w:rsidP="006B0649">
            <w:pPr>
              <w:pStyle w:val="E-TableText"/>
              <w:rPr>
                <w:lang w:val="en-US"/>
              </w:rPr>
            </w:pPr>
            <w:r w:rsidRPr="00187E9B">
              <w:rPr>
                <w:lang w:val="en-US"/>
              </w:rPr>
              <w:t xml:space="preserve">    }</w:t>
            </w:r>
          </w:p>
          <w:p w14:paraId="38795712" w14:textId="6D63143B" w:rsidR="00736164" w:rsidRPr="00187E9B" w:rsidRDefault="00BA470D" w:rsidP="00970020">
            <w:pPr>
              <w:pStyle w:val="E-TableText"/>
              <w:rPr>
                <w:lang w:val="en-US"/>
              </w:rPr>
            </w:pPr>
            <w:r w:rsidRPr="00187E9B">
              <w:rPr>
                <w:lang w:val="en-US"/>
              </w:rPr>
              <w:t>}</w:t>
            </w:r>
          </w:p>
        </w:tc>
      </w:tr>
    </w:tbl>
    <w:p w14:paraId="21B76106" w14:textId="6B8EB565" w:rsidR="00736164" w:rsidRPr="00187E9B" w:rsidRDefault="00736164" w:rsidP="0020678B">
      <w:pPr>
        <w:rPr>
          <w:lang w:val="en-US" w:eastAsia="en-US"/>
        </w:rPr>
      </w:pPr>
    </w:p>
    <w:tbl>
      <w:tblPr>
        <w:tblW w:w="9322" w:type="dxa"/>
        <w:tblLayout w:type="fixed"/>
        <w:tblLook w:val="0000" w:firstRow="0" w:lastRow="0" w:firstColumn="0" w:lastColumn="0" w:noHBand="0" w:noVBand="0"/>
      </w:tblPr>
      <w:tblGrid>
        <w:gridCol w:w="2093"/>
        <w:gridCol w:w="7229"/>
      </w:tblGrid>
      <w:tr w:rsidR="00736164" w:rsidRPr="00187E9B" w14:paraId="15036085" w14:textId="77777777" w:rsidTr="00CD13BC">
        <w:trPr>
          <w:cantSplit/>
          <w:tblHeader/>
        </w:trPr>
        <w:tc>
          <w:tcPr>
            <w:tcW w:w="9322" w:type="dxa"/>
            <w:gridSpan w:val="2"/>
            <w:tcBorders>
              <w:bottom w:val="single" w:sz="12" w:space="0" w:color="auto"/>
            </w:tcBorders>
            <w:shd w:val="clear" w:color="auto" w:fill="auto"/>
          </w:tcPr>
          <w:p w14:paraId="230BC14D" w14:textId="61B418E4" w:rsidR="00736164" w:rsidRPr="00187E9B" w:rsidRDefault="00736164" w:rsidP="00736164">
            <w:pPr>
              <w:pStyle w:val="E-TableTitle"/>
              <w:rPr>
                <w:lang w:val="en-US"/>
              </w:rPr>
            </w:pPr>
            <w:bookmarkStart w:id="96" w:name="_Toc456854678"/>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14</w:t>
            </w:r>
            <w:r w:rsidRPr="00187E9B">
              <w:rPr>
                <w:lang w:val="en-US"/>
              </w:rPr>
              <w:fldChar w:fldCharType="end"/>
            </w:r>
            <w:r w:rsidRPr="00187E9B">
              <w:rPr>
                <w:lang w:val="en-US"/>
              </w:rPr>
              <w:tab/>
              <w:t>Device type remove property</w:t>
            </w:r>
            <w:r w:rsidR="00474A23" w:rsidRPr="00187E9B">
              <w:rPr>
                <w:lang w:val="en-US"/>
              </w:rPr>
              <w:t xml:space="preserve"> definition</w:t>
            </w:r>
            <w:bookmarkEnd w:id="96"/>
          </w:p>
        </w:tc>
      </w:tr>
      <w:tr w:rsidR="00736164" w:rsidRPr="00187E9B" w14:paraId="59D63845" w14:textId="77777777" w:rsidTr="00CD13BC">
        <w:trPr>
          <w:cantSplit/>
          <w:tblHeader/>
        </w:trPr>
        <w:tc>
          <w:tcPr>
            <w:tcW w:w="2093" w:type="dxa"/>
            <w:tcBorders>
              <w:top w:val="single" w:sz="12" w:space="0" w:color="auto"/>
              <w:bottom w:val="single" w:sz="6" w:space="0" w:color="auto"/>
            </w:tcBorders>
            <w:shd w:val="clear" w:color="auto" w:fill="auto"/>
          </w:tcPr>
          <w:p w14:paraId="3D9A94F9" w14:textId="77777777" w:rsidR="00736164" w:rsidRPr="00187E9B" w:rsidRDefault="00736164" w:rsidP="00CD13BC">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6E51F94F" w14:textId="77777777" w:rsidR="00736164" w:rsidRPr="00187E9B" w:rsidRDefault="00736164" w:rsidP="00CD13BC">
            <w:pPr>
              <w:pStyle w:val="E-TableHeader"/>
              <w:ind w:left="-121" w:firstLine="121"/>
              <w:rPr>
                <w:lang w:val="en-US"/>
              </w:rPr>
            </w:pPr>
            <w:r w:rsidRPr="00187E9B">
              <w:rPr>
                <w:lang w:val="en-US"/>
              </w:rPr>
              <w:t>Value</w:t>
            </w:r>
          </w:p>
        </w:tc>
      </w:tr>
      <w:tr w:rsidR="00736164" w:rsidRPr="00187E9B" w14:paraId="743A83E0" w14:textId="77777777" w:rsidTr="00CD13BC">
        <w:trPr>
          <w:cantSplit/>
        </w:trPr>
        <w:tc>
          <w:tcPr>
            <w:tcW w:w="2093" w:type="dxa"/>
            <w:tcBorders>
              <w:top w:val="single" w:sz="6" w:space="0" w:color="auto"/>
            </w:tcBorders>
            <w:shd w:val="clear" w:color="auto" w:fill="auto"/>
          </w:tcPr>
          <w:p w14:paraId="0A39908D" w14:textId="77777777" w:rsidR="00736164" w:rsidRPr="00187E9B" w:rsidRDefault="00736164" w:rsidP="00CD13BC">
            <w:pPr>
              <w:pStyle w:val="E-TableText"/>
              <w:rPr>
                <w:lang w:val="en-US"/>
              </w:rPr>
            </w:pPr>
            <w:r w:rsidRPr="00187E9B">
              <w:rPr>
                <w:lang w:val="en-US"/>
              </w:rPr>
              <w:t>Parent entity</w:t>
            </w:r>
          </w:p>
        </w:tc>
        <w:tc>
          <w:tcPr>
            <w:tcW w:w="7229" w:type="dxa"/>
            <w:tcBorders>
              <w:top w:val="single" w:sz="6" w:space="0" w:color="auto"/>
            </w:tcBorders>
            <w:shd w:val="clear" w:color="auto" w:fill="auto"/>
          </w:tcPr>
          <w:p w14:paraId="5D6B30C3" w14:textId="4EBD52D7" w:rsidR="00736164" w:rsidRPr="00187E9B" w:rsidRDefault="00474A23" w:rsidP="00474A23">
            <w:pPr>
              <w:pStyle w:val="E-TableText"/>
              <w:rPr>
                <w:lang w:val="en-US"/>
              </w:rPr>
            </w:pPr>
            <w:r w:rsidRPr="00187E9B">
              <w:rPr>
                <w:lang w:val="en-US"/>
              </w:rPr>
              <w:t>Unique identifier of the “</w:t>
            </w:r>
            <w:r w:rsidR="00736164" w:rsidRPr="00187E9B">
              <w:rPr>
                <w:lang w:val="en-US"/>
              </w:rPr>
              <w:t>Power supply</w:t>
            </w:r>
            <w:r w:rsidRPr="00187E9B">
              <w:rPr>
                <w:lang w:val="en-US"/>
              </w:rPr>
              <w:t>”</w:t>
            </w:r>
            <w:r w:rsidR="00736164" w:rsidRPr="00187E9B">
              <w:rPr>
                <w:lang w:val="en-US"/>
              </w:rPr>
              <w:t xml:space="preserve"> device type </w:t>
            </w:r>
            <w:r w:rsidRPr="00187E9B">
              <w:rPr>
                <w:lang w:val="en-US"/>
              </w:rPr>
              <w:t>DB entity</w:t>
            </w:r>
          </w:p>
        </w:tc>
      </w:tr>
      <w:tr w:rsidR="00736164" w:rsidRPr="00187E9B" w14:paraId="639E7BFB" w14:textId="77777777" w:rsidTr="00CD13BC">
        <w:trPr>
          <w:cantSplit/>
        </w:trPr>
        <w:tc>
          <w:tcPr>
            <w:tcW w:w="2093" w:type="dxa"/>
            <w:shd w:val="clear" w:color="auto" w:fill="auto"/>
          </w:tcPr>
          <w:p w14:paraId="03E21CD1" w14:textId="77777777" w:rsidR="00736164" w:rsidRPr="00187E9B" w:rsidRDefault="00736164" w:rsidP="00CD13BC">
            <w:pPr>
              <w:pStyle w:val="E-TableText"/>
              <w:rPr>
                <w:lang w:val="en-US"/>
              </w:rPr>
            </w:pPr>
            <w:r w:rsidRPr="00187E9B">
              <w:rPr>
                <w:lang w:val="en-US"/>
              </w:rPr>
              <w:t>Action</w:t>
            </w:r>
          </w:p>
        </w:tc>
        <w:tc>
          <w:tcPr>
            <w:tcW w:w="7229" w:type="dxa"/>
            <w:shd w:val="clear" w:color="auto" w:fill="auto"/>
          </w:tcPr>
          <w:p w14:paraId="14783BE5" w14:textId="2ABDACE9" w:rsidR="00736164" w:rsidRPr="00187E9B" w:rsidRDefault="006B0649" w:rsidP="00CD13BC">
            <w:pPr>
              <w:pStyle w:val="E-TableText"/>
              <w:rPr>
                <w:lang w:val="en-US"/>
              </w:rPr>
            </w:pPr>
            <w:r w:rsidRPr="00187E9B">
              <w:rPr>
                <w:lang w:val="en-US"/>
              </w:rPr>
              <w:t>UPDATE</w:t>
            </w:r>
          </w:p>
        </w:tc>
      </w:tr>
      <w:tr w:rsidR="00736164" w:rsidRPr="00187E9B" w14:paraId="5AAADC72" w14:textId="77777777" w:rsidTr="00CD13BC">
        <w:trPr>
          <w:cantSplit/>
        </w:trPr>
        <w:tc>
          <w:tcPr>
            <w:tcW w:w="2093" w:type="dxa"/>
            <w:shd w:val="clear" w:color="auto" w:fill="auto"/>
          </w:tcPr>
          <w:p w14:paraId="52074A70" w14:textId="77777777" w:rsidR="00736164" w:rsidRPr="00187E9B" w:rsidRDefault="00736164" w:rsidP="00CD13BC">
            <w:pPr>
              <w:pStyle w:val="E-TableText"/>
              <w:rPr>
                <w:lang w:val="en-US"/>
              </w:rPr>
            </w:pPr>
            <w:r w:rsidRPr="00187E9B">
              <w:rPr>
                <w:lang w:val="en-US"/>
              </w:rPr>
              <w:t>User</w:t>
            </w:r>
          </w:p>
        </w:tc>
        <w:tc>
          <w:tcPr>
            <w:tcW w:w="7229" w:type="dxa"/>
            <w:shd w:val="clear" w:color="auto" w:fill="auto"/>
          </w:tcPr>
          <w:p w14:paraId="7CBF86FF" w14:textId="77777777" w:rsidR="00736164" w:rsidRPr="00187E9B" w:rsidRDefault="00736164" w:rsidP="00CD13BC">
            <w:pPr>
              <w:pStyle w:val="E-TableText"/>
              <w:rPr>
                <w:lang w:val="en-US"/>
              </w:rPr>
            </w:pPr>
            <w:r w:rsidRPr="00187E9B">
              <w:rPr>
                <w:lang w:val="en-US"/>
              </w:rPr>
              <w:t>mvitorovic</w:t>
            </w:r>
          </w:p>
        </w:tc>
      </w:tr>
      <w:tr w:rsidR="00736164" w:rsidRPr="00187E9B" w14:paraId="4C63FEFB" w14:textId="77777777" w:rsidTr="00CD13BC">
        <w:trPr>
          <w:cantSplit/>
        </w:trPr>
        <w:tc>
          <w:tcPr>
            <w:tcW w:w="2093" w:type="dxa"/>
            <w:shd w:val="clear" w:color="auto" w:fill="auto"/>
          </w:tcPr>
          <w:p w14:paraId="67D7EC56" w14:textId="77777777" w:rsidR="00736164" w:rsidRPr="00187E9B" w:rsidRDefault="00736164" w:rsidP="00CD13BC">
            <w:pPr>
              <w:pStyle w:val="E-TableText"/>
              <w:rPr>
                <w:lang w:val="en-US"/>
              </w:rPr>
            </w:pPr>
            <w:r w:rsidRPr="00187E9B">
              <w:rPr>
                <w:lang w:val="en-US"/>
              </w:rPr>
              <w:t>Timestamp</w:t>
            </w:r>
          </w:p>
        </w:tc>
        <w:tc>
          <w:tcPr>
            <w:tcW w:w="7229" w:type="dxa"/>
            <w:shd w:val="clear" w:color="auto" w:fill="auto"/>
          </w:tcPr>
          <w:p w14:paraId="619280CC" w14:textId="77777777" w:rsidR="00736164" w:rsidRPr="00187E9B" w:rsidRDefault="00736164" w:rsidP="00CD13BC">
            <w:pPr>
              <w:pStyle w:val="E-TableText"/>
              <w:rPr>
                <w:lang w:val="en-US"/>
              </w:rPr>
            </w:pPr>
            <w:r w:rsidRPr="00187E9B">
              <w:rPr>
                <w:lang w:val="en-US"/>
              </w:rPr>
              <w:t>2014-05-05 14:33:48</w:t>
            </w:r>
          </w:p>
        </w:tc>
      </w:tr>
      <w:tr w:rsidR="00736164" w:rsidRPr="00187E9B" w14:paraId="077742DA" w14:textId="77777777" w:rsidTr="00CD13BC">
        <w:trPr>
          <w:cantSplit/>
        </w:trPr>
        <w:tc>
          <w:tcPr>
            <w:tcW w:w="2093" w:type="dxa"/>
            <w:shd w:val="clear" w:color="auto" w:fill="auto"/>
          </w:tcPr>
          <w:p w14:paraId="3339BA1A" w14:textId="77777777" w:rsidR="00736164" w:rsidRPr="00187E9B" w:rsidRDefault="00736164" w:rsidP="00CD13BC">
            <w:pPr>
              <w:pStyle w:val="E-TableText"/>
              <w:rPr>
                <w:lang w:val="en-US"/>
              </w:rPr>
            </w:pPr>
            <w:r w:rsidRPr="00187E9B">
              <w:rPr>
                <w:lang w:val="en-US"/>
              </w:rPr>
              <w:t>Entity type</w:t>
            </w:r>
          </w:p>
        </w:tc>
        <w:tc>
          <w:tcPr>
            <w:tcW w:w="7229" w:type="dxa"/>
            <w:shd w:val="clear" w:color="auto" w:fill="auto"/>
          </w:tcPr>
          <w:p w14:paraId="48A545E5" w14:textId="77777777" w:rsidR="00736164" w:rsidRPr="00187E9B" w:rsidRDefault="00736164" w:rsidP="00CD13BC">
            <w:pPr>
              <w:pStyle w:val="E-TableText"/>
              <w:rPr>
                <w:lang w:val="en-US"/>
              </w:rPr>
            </w:pPr>
            <w:r w:rsidRPr="00187E9B">
              <w:rPr>
                <w:lang w:val="en-US"/>
              </w:rPr>
              <w:t>Device type</w:t>
            </w:r>
          </w:p>
        </w:tc>
      </w:tr>
      <w:tr w:rsidR="00736164" w:rsidRPr="00187E9B" w14:paraId="29202A36" w14:textId="77777777" w:rsidTr="005625B0">
        <w:trPr>
          <w:cantSplit/>
        </w:trPr>
        <w:tc>
          <w:tcPr>
            <w:tcW w:w="2093" w:type="dxa"/>
            <w:shd w:val="clear" w:color="auto" w:fill="auto"/>
          </w:tcPr>
          <w:p w14:paraId="054C64D0" w14:textId="77777777" w:rsidR="00736164" w:rsidRPr="00187E9B" w:rsidRDefault="00736164" w:rsidP="00CD13BC">
            <w:pPr>
              <w:pStyle w:val="E-TableText"/>
              <w:rPr>
                <w:lang w:val="en-US"/>
              </w:rPr>
            </w:pPr>
            <w:r w:rsidRPr="00187E9B">
              <w:rPr>
                <w:lang w:val="en-US"/>
              </w:rPr>
              <w:t>Name</w:t>
            </w:r>
          </w:p>
        </w:tc>
        <w:tc>
          <w:tcPr>
            <w:tcW w:w="7229" w:type="dxa"/>
            <w:shd w:val="clear" w:color="auto" w:fill="auto"/>
          </w:tcPr>
          <w:p w14:paraId="5EC43B34" w14:textId="77777777" w:rsidR="00736164" w:rsidRPr="00187E9B" w:rsidRDefault="00736164" w:rsidP="00CD13BC">
            <w:pPr>
              <w:pStyle w:val="E-TableText"/>
              <w:rPr>
                <w:lang w:val="en-US"/>
              </w:rPr>
            </w:pPr>
            <w:r w:rsidRPr="00187E9B">
              <w:rPr>
                <w:lang w:val="en-US"/>
              </w:rPr>
              <w:t>ControlLogix AC Power Supply</w:t>
            </w:r>
          </w:p>
        </w:tc>
      </w:tr>
      <w:tr w:rsidR="00736164" w:rsidRPr="00187E9B" w14:paraId="17C6B316" w14:textId="77777777" w:rsidTr="005625B0">
        <w:trPr>
          <w:cantSplit/>
        </w:trPr>
        <w:tc>
          <w:tcPr>
            <w:tcW w:w="2093" w:type="dxa"/>
            <w:tcBorders>
              <w:bottom w:val="single" w:sz="12" w:space="0" w:color="auto"/>
            </w:tcBorders>
            <w:shd w:val="clear" w:color="auto" w:fill="auto"/>
          </w:tcPr>
          <w:p w14:paraId="520017CF" w14:textId="2800590D" w:rsidR="00736164" w:rsidRPr="00187E9B" w:rsidRDefault="005625B0" w:rsidP="00623DA8">
            <w:pPr>
              <w:pStyle w:val="E-TableText"/>
              <w:rPr>
                <w:lang w:val="en-US"/>
              </w:rPr>
            </w:pPr>
            <w:r w:rsidRPr="00187E9B">
              <w:rPr>
                <w:lang w:val="en-US"/>
              </w:rPr>
              <w:t>Change</w:t>
            </w:r>
          </w:p>
        </w:tc>
        <w:tc>
          <w:tcPr>
            <w:tcW w:w="7229" w:type="dxa"/>
            <w:tcBorders>
              <w:bottom w:val="single" w:sz="12" w:space="0" w:color="auto"/>
            </w:tcBorders>
            <w:shd w:val="clear" w:color="auto" w:fill="auto"/>
          </w:tcPr>
          <w:p w14:paraId="3876EFE9" w14:textId="77777777" w:rsidR="006B0649" w:rsidRPr="00187E9B" w:rsidRDefault="006B0649" w:rsidP="006B0649">
            <w:pPr>
              <w:pStyle w:val="E-TableText"/>
              <w:rPr>
                <w:lang w:val="en-US"/>
              </w:rPr>
            </w:pPr>
            <w:r w:rsidRPr="00187E9B">
              <w:rPr>
                <w:lang w:val="en-US"/>
              </w:rPr>
              <w:t>{</w:t>
            </w:r>
          </w:p>
          <w:p w14:paraId="45DE8D38" w14:textId="77777777" w:rsidR="006B0649" w:rsidRPr="00187E9B" w:rsidRDefault="006B0649" w:rsidP="006B0649">
            <w:pPr>
              <w:pStyle w:val="E-TableText"/>
              <w:rPr>
                <w:lang w:val="en-US"/>
              </w:rPr>
            </w:pPr>
            <w:r w:rsidRPr="00187E9B">
              <w:rPr>
                <w:lang w:val="en-US"/>
              </w:rPr>
              <w:t xml:space="preserve">    "description" : "Rockwell",</w:t>
            </w:r>
          </w:p>
          <w:p w14:paraId="05DC7371" w14:textId="77777777" w:rsidR="006B0649" w:rsidRPr="00187E9B" w:rsidRDefault="006B0649" w:rsidP="006B0649">
            <w:pPr>
              <w:pStyle w:val="E-TableText"/>
              <w:rPr>
                <w:lang w:val="en-US"/>
              </w:rPr>
            </w:pPr>
            <w:r w:rsidRPr="00187E9B">
              <w:rPr>
                <w:lang w:val="en-US"/>
              </w:rPr>
              <w:t xml:space="preserve">    "comptypePropertyList" : [ {</w:t>
            </w:r>
          </w:p>
          <w:p w14:paraId="75455E36" w14:textId="77777777" w:rsidR="006B0649" w:rsidRPr="00187E9B" w:rsidRDefault="006B0649" w:rsidP="006B0649">
            <w:pPr>
              <w:pStyle w:val="E-TableText"/>
              <w:rPr>
                <w:lang w:val="en-US"/>
              </w:rPr>
            </w:pPr>
            <w:r w:rsidRPr="00187E9B">
              <w:rPr>
                <w:lang w:val="en-US"/>
              </w:rPr>
              <w:t xml:space="preserve">        "Weight" : 132.42</w:t>
            </w:r>
          </w:p>
          <w:p w14:paraId="013C253F" w14:textId="303A39CA" w:rsidR="006B0649" w:rsidRPr="00187E9B" w:rsidRDefault="006B0649" w:rsidP="006B0649">
            <w:pPr>
              <w:pStyle w:val="E-TableText"/>
              <w:rPr>
                <w:lang w:val="en-US"/>
              </w:rPr>
            </w:pPr>
            <w:r w:rsidRPr="00187E9B">
              <w:rPr>
                <w:lang w:val="en-US"/>
              </w:rPr>
              <w:t xml:space="preserve">  } ]</w:t>
            </w:r>
          </w:p>
          <w:p w14:paraId="689E30E5" w14:textId="709D4A27" w:rsidR="00736164" w:rsidRPr="00187E9B" w:rsidRDefault="006B0649" w:rsidP="00607469">
            <w:pPr>
              <w:pStyle w:val="E-TableText"/>
              <w:rPr>
                <w:lang w:val="en-US"/>
              </w:rPr>
            </w:pPr>
            <w:r w:rsidRPr="00187E9B">
              <w:rPr>
                <w:lang w:val="en-US"/>
              </w:rPr>
              <w:t>}</w:t>
            </w:r>
          </w:p>
        </w:tc>
      </w:tr>
    </w:tbl>
    <w:p w14:paraId="0E642B18" w14:textId="77777777" w:rsidR="00736164" w:rsidRPr="00187E9B" w:rsidRDefault="00736164" w:rsidP="00736164">
      <w:pPr>
        <w:rPr>
          <w:lang w:val="en-US" w:eastAsia="en-US"/>
        </w:rPr>
      </w:pPr>
    </w:p>
    <w:p w14:paraId="2AB95557" w14:textId="6022C458" w:rsidR="00736164" w:rsidRPr="00187E9B" w:rsidRDefault="00B162C0" w:rsidP="00B162C0">
      <w:pPr>
        <w:pStyle w:val="Heading5"/>
        <w:rPr>
          <w:lang w:val="en-US" w:eastAsia="en-US"/>
        </w:rPr>
      </w:pPr>
      <w:r w:rsidRPr="00187E9B">
        <w:rPr>
          <w:lang w:val="en-US" w:eastAsia="en-US"/>
        </w:rPr>
        <w:t xml:space="preserve">Relationship </w:t>
      </w:r>
      <w:r w:rsidR="00171C6C" w:rsidRPr="00187E9B">
        <w:rPr>
          <w:lang w:val="en-US" w:eastAsia="en-US"/>
        </w:rPr>
        <w:t>Removal</w:t>
      </w:r>
    </w:p>
    <w:p w14:paraId="48A81250" w14:textId="77304F5B" w:rsidR="00B162C0" w:rsidRPr="00187E9B" w:rsidRDefault="00B162C0" w:rsidP="00B162C0">
      <w:pPr>
        <w:rPr>
          <w:lang w:val="en-US" w:eastAsia="en-US"/>
        </w:rPr>
      </w:pPr>
      <w:r w:rsidRPr="00187E9B">
        <w:rPr>
          <w:lang w:val="en-US" w:eastAsia="en-US"/>
        </w:rPr>
        <w:t xml:space="preserve">The relationship removal (usually </w:t>
      </w:r>
      <w:r w:rsidR="006B5B3E" w:rsidRPr="00187E9B">
        <w:rPr>
          <w:lang w:val="en-US" w:eastAsia="en-US"/>
        </w:rPr>
        <w:t xml:space="preserve">used for removing the additional relationship from the </w:t>
      </w:r>
      <w:r w:rsidR="00F10FCF" w:rsidRPr="00187E9B">
        <w:rPr>
          <w:lang w:val="en-US" w:eastAsia="en-US"/>
        </w:rPr>
        <w:t>i</w:t>
      </w:r>
      <w:r w:rsidR="000A6934" w:rsidRPr="00187E9B">
        <w:rPr>
          <w:lang w:val="en-US" w:eastAsia="en-US"/>
        </w:rPr>
        <w:t>n</w:t>
      </w:r>
      <w:r w:rsidR="00F10FCF" w:rsidRPr="00187E9B">
        <w:rPr>
          <w:lang w:val="en-US" w:eastAsia="en-US"/>
        </w:rPr>
        <w:t>stallation slot</w:t>
      </w:r>
      <w:r w:rsidR="006B5B3E" w:rsidRPr="00187E9B">
        <w:rPr>
          <w:lang w:val="en-US" w:eastAsia="en-US"/>
        </w:rPr>
        <w:t>) is recorded in the following way.</w:t>
      </w:r>
      <w:r w:rsidR="00404565" w:rsidRPr="00187E9B">
        <w:rPr>
          <w:lang w:val="en-US" w:eastAsia="en-US"/>
        </w:rPr>
        <w:t xml:space="preserve"> As can be seen in </w:t>
      </w:r>
      <w:r w:rsidR="00404565" w:rsidRPr="00187E9B">
        <w:rPr>
          <w:lang w:val="en-US" w:eastAsia="en-US"/>
        </w:rPr>
        <w:fldChar w:fldCharType="begin"/>
      </w:r>
      <w:r w:rsidR="00404565" w:rsidRPr="00187E9B">
        <w:rPr>
          <w:lang w:val="en-US" w:eastAsia="en-US"/>
        </w:rPr>
        <w:instrText xml:space="preserve"> REF _Ref445301246 \h </w:instrText>
      </w:r>
      <w:r w:rsidR="00404565" w:rsidRPr="00187E9B">
        <w:rPr>
          <w:lang w:val="en-US" w:eastAsia="en-US"/>
        </w:rPr>
      </w:r>
      <w:r w:rsidR="00404565" w:rsidRPr="00187E9B">
        <w:rPr>
          <w:lang w:val="en-US" w:eastAsia="en-US"/>
        </w:rPr>
        <w:fldChar w:fldCharType="separate"/>
      </w:r>
      <w:r w:rsidR="00E0133C" w:rsidRPr="00187E9B">
        <w:rPr>
          <w:lang w:val="en-US"/>
        </w:rPr>
        <w:t xml:space="preserve">Table </w:t>
      </w:r>
      <w:r w:rsidR="00E0133C" w:rsidRPr="00187E9B">
        <w:rPr>
          <w:noProof/>
          <w:lang w:val="en-US"/>
        </w:rPr>
        <w:t>10</w:t>
      </w:r>
      <w:r w:rsidR="00404565" w:rsidRPr="00187E9B">
        <w:rPr>
          <w:lang w:val="en-US" w:eastAsia="en-US"/>
        </w:rPr>
        <w:fldChar w:fldCharType="end"/>
      </w:r>
      <w:r w:rsidR="00404565" w:rsidRPr="00187E9B">
        <w:rPr>
          <w:lang w:val="en-US" w:eastAsia="en-US"/>
        </w:rPr>
        <w:t xml:space="preserve"> each container lists all its parent and child relationships in two lists, which are the snapshot of the current parent and child relationships. The removal of the relationship is simply recorded as a new snapshot. To reconstruct which relationship was deleted, this entry must be compared to the previous entry.</w:t>
      </w:r>
    </w:p>
    <w:p w14:paraId="21EB0404" w14:textId="53B289A0" w:rsidR="0015666C" w:rsidRPr="00187E9B" w:rsidRDefault="0015666C" w:rsidP="0015666C">
      <w:pPr>
        <w:pStyle w:val="Heading5"/>
        <w:rPr>
          <w:lang w:val="en-US" w:eastAsia="en-US"/>
        </w:rPr>
      </w:pPr>
      <w:r w:rsidRPr="00187E9B">
        <w:rPr>
          <w:lang w:val="en-US" w:eastAsia="en-US"/>
        </w:rPr>
        <w:lastRenderedPageBreak/>
        <w:t>Working with tags</w:t>
      </w:r>
    </w:p>
    <w:tbl>
      <w:tblPr>
        <w:tblW w:w="9322" w:type="dxa"/>
        <w:tblLayout w:type="fixed"/>
        <w:tblLook w:val="0000" w:firstRow="0" w:lastRow="0" w:firstColumn="0" w:lastColumn="0" w:noHBand="0" w:noVBand="0"/>
      </w:tblPr>
      <w:tblGrid>
        <w:gridCol w:w="2093"/>
        <w:gridCol w:w="7229"/>
      </w:tblGrid>
      <w:tr w:rsidR="0015666C" w:rsidRPr="00187E9B" w14:paraId="737C553C" w14:textId="77777777" w:rsidTr="00A2296D">
        <w:trPr>
          <w:cantSplit/>
          <w:tblHeader/>
        </w:trPr>
        <w:tc>
          <w:tcPr>
            <w:tcW w:w="9322" w:type="dxa"/>
            <w:gridSpan w:val="2"/>
            <w:tcBorders>
              <w:bottom w:val="single" w:sz="12" w:space="0" w:color="auto"/>
            </w:tcBorders>
            <w:shd w:val="clear" w:color="auto" w:fill="auto"/>
          </w:tcPr>
          <w:p w14:paraId="05C862A0" w14:textId="7A408F50" w:rsidR="0015666C" w:rsidRPr="00187E9B" w:rsidRDefault="0015666C" w:rsidP="0015666C">
            <w:pPr>
              <w:pStyle w:val="E-TableTitle"/>
              <w:rPr>
                <w:lang w:val="en-US"/>
              </w:rPr>
            </w:pPr>
            <w:bookmarkStart w:id="97" w:name="_Toc456854679"/>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15</w:t>
            </w:r>
            <w:r w:rsidRPr="00187E9B">
              <w:rPr>
                <w:lang w:val="en-US"/>
              </w:rPr>
              <w:fldChar w:fldCharType="end"/>
            </w:r>
            <w:r w:rsidRPr="00187E9B">
              <w:rPr>
                <w:lang w:val="en-US"/>
              </w:rPr>
              <w:tab/>
              <w:t>Device type adding and removing tags</w:t>
            </w:r>
            <w:bookmarkEnd w:id="97"/>
          </w:p>
        </w:tc>
      </w:tr>
      <w:tr w:rsidR="0015666C" w:rsidRPr="00187E9B" w14:paraId="43B9F683" w14:textId="77777777" w:rsidTr="00A2296D">
        <w:trPr>
          <w:cantSplit/>
          <w:tblHeader/>
        </w:trPr>
        <w:tc>
          <w:tcPr>
            <w:tcW w:w="2093" w:type="dxa"/>
            <w:tcBorders>
              <w:top w:val="single" w:sz="12" w:space="0" w:color="auto"/>
              <w:bottom w:val="single" w:sz="6" w:space="0" w:color="auto"/>
            </w:tcBorders>
            <w:shd w:val="clear" w:color="auto" w:fill="auto"/>
          </w:tcPr>
          <w:p w14:paraId="03DED915" w14:textId="77777777" w:rsidR="0015666C" w:rsidRPr="00187E9B" w:rsidRDefault="0015666C" w:rsidP="00A2296D">
            <w:pPr>
              <w:pStyle w:val="E-TableHeader"/>
              <w:rPr>
                <w:lang w:val="en-US"/>
              </w:rPr>
            </w:pPr>
            <w:r w:rsidRPr="00187E9B">
              <w:rPr>
                <w:lang w:val="en-US"/>
              </w:rPr>
              <w:t>Name</w:t>
            </w:r>
          </w:p>
        </w:tc>
        <w:tc>
          <w:tcPr>
            <w:tcW w:w="7229" w:type="dxa"/>
            <w:tcBorders>
              <w:top w:val="single" w:sz="12" w:space="0" w:color="auto"/>
              <w:bottom w:val="single" w:sz="6" w:space="0" w:color="auto"/>
            </w:tcBorders>
            <w:shd w:val="clear" w:color="auto" w:fill="auto"/>
          </w:tcPr>
          <w:p w14:paraId="173ABEE4" w14:textId="77777777" w:rsidR="0015666C" w:rsidRPr="00187E9B" w:rsidRDefault="0015666C" w:rsidP="00A2296D">
            <w:pPr>
              <w:pStyle w:val="E-TableHeader"/>
              <w:ind w:left="-121" w:firstLine="121"/>
              <w:rPr>
                <w:lang w:val="en-US"/>
              </w:rPr>
            </w:pPr>
            <w:r w:rsidRPr="00187E9B">
              <w:rPr>
                <w:lang w:val="en-US"/>
              </w:rPr>
              <w:t>Value</w:t>
            </w:r>
          </w:p>
        </w:tc>
      </w:tr>
      <w:tr w:rsidR="0015666C" w:rsidRPr="00187E9B" w14:paraId="58E5C265" w14:textId="77777777" w:rsidTr="00A2296D">
        <w:trPr>
          <w:cantSplit/>
        </w:trPr>
        <w:tc>
          <w:tcPr>
            <w:tcW w:w="2093" w:type="dxa"/>
            <w:tcBorders>
              <w:top w:val="single" w:sz="6" w:space="0" w:color="auto"/>
            </w:tcBorders>
            <w:shd w:val="clear" w:color="auto" w:fill="auto"/>
          </w:tcPr>
          <w:p w14:paraId="5032D695" w14:textId="77777777" w:rsidR="0015666C" w:rsidRPr="00187E9B" w:rsidRDefault="0015666C" w:rsidP="00A2296D">
            <w:pPr>
              <w:pStyle w:val="E-TableText"/>
              <w:rPr>
                <w:lang w:val="en-US"/>
              </w:rPr>
            </w:pPr>
            <w:r w:rsidRPr="00187E9B">
              <w:rPr>
                <w:lang w:val="en-US"/>
              </w:rPr>
              <w:t>Parent entity</w:t>
            </w:r>
          </w:p>
        </w:tc>
        <w:tc>
          <w:tcPr>
            <w:tcW w:w="7229" w:type="dxa"/>
            <w:tcBorders>
              <w:top w:val="single" w:sz="6" w:space="0" w:color="auto"/>
            </w:tcBorders>
            <w:shd w:val="clear" w:color="auto" w:fill="auto"/>
          </w:tcPr>
          <w:p w14:paraId="495EE78C" w14:textId="77777777" w:rsidR="0015666C" w:rsidRPr="00187E9B" w:rsidRDefault="0015666C" w:rsidP="00A2296D">
            <w:pPr>
              <w:pStyle w:val="E-TableText"/>
              <w:rPr>
                <w:lang w:val="en-US"/>
              </w:rPr>
            </w:pPr>
            <w:r w:rsidRPr="00187E9B">
              <w:rPr>
                <w:lang w:val="en-US"/>
              </w:rPr>
              <w:t>Unique identifier of the “Power supply” device type DB entity</w:t>
            </w:r>
          </w:p>
        </w:tc>
      </w:tr>
      <w:tr w:rsidR="0015666C" w:rsidRPr="00187E9B" w14:paraId="6BB21965" w14:textId="77777777" w:rsidTr="00A2296D">
        <w:trPr>
          <w:cantSplit/>
        </w:trPr>
        <w:tc>
          <w:tcPr>
            <w:tcW w:w="2093" w:type="dxa"/>
            <w:shd w:val="clear" w:color="auto" w:fill="auto"/>
          </w:tcPr>
          <w:p w14:paraId="015F830C" w14:textId="77777777" w:rsidR="0015666C" w:rsidRPr="00187E9B" w:rsidRDefault="0015666C" w:rsidP="00A2296D">
            <w:pPr>
              <w:pStyle w:val="E-TableText"/>
              <w:rPr>
                <w:lang w:val="en-US"/>
              </w:rPr>
            </w:pPr>
            <w:r w:rsidRPr="00187E9B">
              <w:rPr>
                <w:lang w:val="en-US"/>
              </w:rPr>
              <w:t>Action</w:t>
            </w:r>
          </w:p>
        </w:tc>
        <w:tc>
          <w:tcPr>
            <w:tcW w:w="7229" w:type="dxa"/>
            <w:shd w:val="clear" w:color="auto" w:fill="auto"/>
          </w:tcPr>
          <w:p w14:paraId="48331B7B" w14:textId="790E451F" w:rsidR="0015666C" w:rsidRPr="00187E9B" w:rsidRDefault="000B7B0B" w:rsidP="00A2296D">
            <w:pPr>
              <w:pStyle w:val="E-TableText"/>
              <w:rPr>
                <w:lang w:val="en-US"/>
              </w:rPr>
            </w:pPr>
            <w:r w:rsidRPr="00187E9B">
              <w:rPr>
                <w:lang w:val="en-US"/>
              </w:rPr>
              <w:t>UPDATE</w:t>
            </w:r>
          </w:p>
        </w:tc>
      </w:tr>
      <w:tr w:rsidR="0015666C" w:rsidRPr="00187E9B" w14:paraId="79037F8E" w14:textId="77777777" w:rsidTr="00A2296D">
        <w:trPr>
          <w:cantSplit/>
        </w:trPr>
        <w:tc>
          <w:tcPr>
            <w:tcW w:w="2093" w:type="dxa"/>
            <w:shd w:val="clear" w:color="auto" w:fill="auto"/>
          </w:tcPr>
          <w:p w14:paraId="2A852996" w14:textId="77777777" w:rsidR="0015666C" w:rsidRPr="00187E9B" w:rsidRDefault="0015666C" w:rsidP="00A2296D">
            <w:pPr>
              <w:pStyle w:val="E-TableText"/>
              <w:rPr>
                <w:lang w:val="en-US"/>
              </w:rPr>
            </w:pPr>
            <w:r w:rsidRPr="00187E9B">
              <w:rPr>
                <w:lang w:val="en-US"/>
              </w:rPr>
              <w:t>User</w:t>
            </w:r>
          </w:p>
        </w:tc>
        <w:tc>
          <w:tcPr>
            <w:tcW w:w="7229" w:type="dxa"/>
            <w:shd w:val="clear" w:color="auto" w:fill="auto"/>
          </w:tcPr>
          <w:p w14:paraId="51991690" w14:textId="77777777" w:rsidR="0015666C" w:rsidRPr="00187E9B" w:rsidRDefault="0015666C" w:rsidP="00A2296D">
            <w:pPr>
              <w:pStyle w:val="E-TableText"/>
              <w:rPr>
                <w:lang w:val="en-US"/>
              </w:rPr>
            </w:pPr>
            <w:r w:rsidRPr="00187E9B">
              <w:rPr>
                <w:lang w:val="en-US"/>
              </w:rPr>
              <w:t>mvitorovic</w:t>
            </w:r>
          </w:p>
        </w:tc>
      </w:tr>
      <w:tr w:rsidR="0015666C" w:rsidRPr="00187E9B" w14:paraId="2E19D4C0" w14:textId="77777777" w:rsidTr="00A2296D">
        <w:trPr>
          <w:cantSplit/>
        </w:trPr>
        <w:tc>
          <w:tcPr>
            <w:tcW w:w="2093" w:type="dxa"/>
            <w:shd w:val="clear" w:color="auto" w:fill="auto"/>
          </w:tcPr>
          <w:p w14:paraId="16416459" w14:textId="77777777" w:rsidR="0015666C" w:rsidRPr="00187E9B" w:rsidRDefault="0015666C" w:rsidP="00A2296D">
            <w:pPr>
              <w:pStyle w:val="E-TableText"/>
              <w:rPr>
                <w:lang w:val="en-US"/>
              </w:rPr>
            </w:pPr>
            <w:r w:rsidRPr="00187E9B">
              <w:rPr>
                <w:lang w:val="en-US"/>
              </w:rPr>
              <w:t>Timestamp</w:t>
            </w:r>
          </w:p>
        </w:tc>
        <w:tc>
          <w:tcPr>
            <w:tcW w:w="7229" w:type="dxa"/>
            <w:shd w:val="clear" w:color="auto" w:fill="auto"/>
          </w:tcPr>
          <w:p w14:paraId="65B36440" w14:textId="77777777" w:rsidR="0015666C" w:rsidRPr="00187E9B" w:rsidRDefault="0015666C" w:rsidP="00A2296D">
            <w:pPr>
              <w:pStyle w:val="E-TableText"/>
              <w:rPr>
                <w:lang w:val="en-US"/>
              </w:rPr>
            </w:pPr>
            <w:r w:rsidRPr="00187E9B">
              <w:rPr>
                <w:lang w:val="en-US"/>
              </w:rPr>
              <w:t>2014-05-05 14:33:48</w:t>
            </w:r>
          </w:p>
        </w:tc>
      </w:tr>
      <w:tr w:rsidR="0015666C" w:rsidRPr="00187E9B" w14:paraId="15EA876E" w14:textId="77777777" w:rsidTr="00A2296D">
        <w:trPr>
          <w:cantSplit/>
        </w:trPr>
        <w:tc>
          <w:tcPr>
            <w:tcW w:w="2093" w:type="dxa"/>
            <w:shd w:val="clear" w:color="auto" w:fill="auto"/>
          </w:tcPr>
          <w:p w14:paraId="30039A00" w14:textId="77777777" w:rsidR="0015666C" w:rsidRPr="00187E9B" w:rsidRDefault="0015666C" w:rsidP="00A2296D">
            <w:pPr>
              <w:pStyle w:val="E-TableText"/>
              <w:rPr>
                <w:lang w:val="en-US"/>
              </w:rPr>
            </w:pPr>
            <w:r w:rsidRPr="00187E9B">
              <w:rPr>
                <w:lang w:val="en-US"/>
              </w:rPr>
              <w:t>Entity type</w:t>
            </w:r>
          </w:p>
        </w:tc>
        <w:tc>
          <w:tcPr>
            <w:tcW w:w="7229" w:type="dxa"/>
            <w:shd w:val="clear" w:color="auto" w:fill="auto"/>
          </w:tcPr>
          <w:p w14:paraId="1537BA15" w14:textId="77777777" w:rsidR="0015666C" w:rsidRPr="00187E9B" w:rsidRDefault="0015666C" w:rsidP="00A2296D">
            <w:pPr>
              <w:pStyle w:val="E-TableText"/>
              <w:rPr>
                <w:lang w:val="en-US"/>
              </w:rPr>
            </w:pPr>
            <w:r w:rsidRPr="00187E9B">
              <w:rPr>
                <w:lang w:val="en-US"/>
              </w:rPr>
              <w:t>Device type</w:t>
            </w:r>
          </w:p>
        </w:tc>
      </w:tr>
      <w:tr w:rsidR="0015666C" w:rsidRPr="00187E9B" w14:paraId="515DD7C6" w14:textId="77777777" w:rsidTr="00A2296D">
        <w:trPr>
          <w:cantSplit/>
        </w:trPr>
        <w:tc>
          <w:tcPr>
            <w:tcW w:w="2093" w:type="dxa"/>
            <w:shd w:val="clear" w:color="auto" w:fill="auto"/>
          </w:tcPr>
          <w:p w14:paraId="615A4B98" w14:textId="77777777" w:rsidR="0015666C" w:rsidRPr="00187E9B" w:rsidRDefault="0015666C" w:rsidP="00A2296D">
            <w:pPr>
              <w:pStyle w:val="E-TableText"/>
              <w:rPr>
                <w:lang w:val="en-US"/>
              </w:rPr>
            </w:pPr>
            <w:r w:rsidRPr="00187E9B">
              <w:rPr>
                <w:lang w:val="en-US"/>
              </w:rPr>
              <w:t>Name</w:t>
            </w:r>
          </w:p>
        </w:tc>
        <w:tc>
          <w:tcPr>
            <w:tcW w:w="7229" w:type="dxa"/>
            <w:shd w:val="clear" w:color="auto" w:fill="auto"/>
          </w:tcPr>
          <w:p w14:paraId="6012EEBE" w14:textId="77777777" w:rsidR="0015666C" w:rsidRPr="00187E9B" w:rsidRDefault="0015666C" w:rsidP="00A2296D">
            <w:pPr>
              <w:pStyle w:val="E-TableText"/>
              <w:rPr>
                <w:lang w:val="en-US"/>
              </w:rPr>
            </w:pPr>
            <w:r w:rsidRPr="00187E9B">
              <w:rPr>
                <w:lang w:val="en-US"/>
              </w:rPr>
              <w:t>ControlLogix AC Power Supply</w:t>
            </w:r>
          </w:p>
        </w:tc>
      </w:tr>
      <w:tr w:rsidR="0015666C" w:rsidRPr="00187E9B" w14:paraId="0C096B6F" w14:textId="77777777" w:rsidTr="00A2296D">
        <w:trPr>
          <w:cantSplit/>
        </w:trPr>
        <w:tc>
          <w:tcPr>
            <w:tcW w:w="2093" w:type="dxa"/>
            <w:tcBorders>
              <w:bottom w:val="single" w:sz="12" w:space="0" w:color="auto"/>
            </w:tcBorders>
            <w:shd w:val="clear" w:color="auto" w:fill="auto"/>
          </w:tcPr>
          <w:p w14:paraId="182B9E39" w14:textId="77777777" w:rsidR="0015666C" w:rsidRPr="00187E9B" w:rsidRDefault="0015666C" w:rsidP="00A2296D">
            <w:pPr>
              <w:pStyle w:val="E-TableText"/>
              <w:rPr>
                <w:lang w:val="en-US"/>
              </w:rPr>
            </w:pPr>
            <w:r w:rsidRPr="00187E9B">
              <w:rPr>
                <w:lang w:val="en-US"/>
              </w:rPr>
              <w:t>Change</w:t>
            </w:r>
          </w:p>
        </w:tc>
        <w:tc>
          <w:tcPr>
            <w:tcW w:w="7229" w:type="dxa"/>
            <w:tcBorders>
              <w:bottom w:val="single" w:sz="12" w:space="0" w:color="auto"/>
            </w:tcBorders>
            <w:shd w:val="clear" w:color="auto" w:fill="auto"/>
          </w:tcPr>
          <w:p w14:paraId="5C61BBA2" w14:textId="77777777" w:rsidR="0015666C" w:rsidRPr="00187E9B" w:rsidRDefault="0015666C" w:rsidP="00A2296D">
            <w:pPr>
              <w:pStyle w:val="E-TableText"/>
              <w:rPr>
                <w:lang w:val="en-US"/>
              </w:rPr>
            </w:pPr>
            <w:r w:rsidRPr="00187E9B">
              <w:rPr>
                <w:lang w:val="en-US"/>
              </w:rPr>
              <w:t>{</w:t>
            </w:r>
          </w:p>
          <w:p w14:paraId="2C682845" w14:textId="77777777" w:rsidR="0015666C" w:rsidRPr="00187E9B" w:rsidRDefault="0015666C" w:rsidP="00A2296D">
            <w:pPr>
              <w:pStyle w:val="E-TableText"/>
              <w:rPr>
                <w:lang w:val="en-US"/>
              </w:rPr>
            </w:pPr>
            <w:r w:rsidRPr="00187E9B">
              <w:rPr>
                <w:lang w:val="en-US"/>
              </w:rPr>
              <w:t xml:space="preserve">    "fields" : {</w:t>
            </w:r>
          </w:p>
          <w:p w14:paraId="32DDA08E" w14:textId="2CE708DF" w:rsidR="0015666C" w:rsidRPr="00187E9B" w:rsidRDefault="0015666C" w:rsidP="00A2296D">
            <w:pPr>
              <w:pStyle w:val="E-TableText"/>
              <w:rPr>
                <w:lang w:val="en-US"/>
              </w:rPr>
            </w:pPr>
            <w:r w:rsidRPr="00187E9B">
              <w:rPr>
                <w:lang w:val="en-US"/>
              </w:rPr>
              <w:t xml:space="preserve">        "name" : "ControlLogix AC Power Supply",</w:t>
            </w:r>
          </w:p>
          <w:p w14:paraId="7B6537FB" w14:textId="77777777" w:rsidR="0015666C" w:rsidRPr="00187E9B" w:rsidRDefault="0015666C" w:rsidP="00A2296D">
            <w:pPr>
              <w:pStyle w:val="E-TableText"/>
              <w:rPr>
                <w:lang w:val="en-US"/>
              </w:rPr>
            </w:pPr>
            <w:r w:rsidRPr="00187E9B">
              <w:rPr>
                <w:lang w:val="en-US"/>
              </w:rPr>
              <w:t xml:space="preserve">        "description" : "Rockwell"</w:t>
            </w:r>
          </w:p>
          <w:p w14:paraId="75219490" w14:textId="77777777" w:rsidR="0015666C" w:rsidRPr="00187E9B" w:rsidRDefault="0015666C" w:rsidP="00A2296D">
            <w:pPr>
              <w:pStyle w:val="E-TableText"/>
              <w:rPr>
                <w:lang w:val="en-US"/>
              </w:rPr>
            </w:pPr>
            <w:r w:rsidRPr="00187E9B">
              <w:rPr>
                <w:lang w:val="en-US"/>
              </w:rPr>
              <w:t xml:space="preserve">    },</w:t>
            </w:r>
          </w:p>
          <w:p w14:paraId="672D0E98" w14:textId="4A1BB82B" w:rsidR="0015666C" w:rsidRPr="00187E9B" w:rsidRDefault="0015666C" w:rsidP="0015666C">
            <w:pPr>
              <w:pStyle w:val="E-TableText"/>
              <w:rPr>
                <w:lang w:val="en-US"/>
              </w:rPr>
            </w:pPr>
            <w:r w:rsidRPr="00187E9B">
              <w:rPr>
                <w:lang w:val="en-US"/>
              </w:rPr>
              <w:t xml:space="preserve">    "properties" : null,</w:t>
            </w:r>
          </w:p>
          <w:p w14:paraId="052BC6D1" w14:textId="77777777" w:rsidR="0015666C" w:rsidRPr="00187E9B" w:rsidRDefault="0015666C" w:rsidP="00A2296D">
            <w:pPr>
              <w:pStyle w:val="E-TableText"/>
              <w:rPr>
                <w:lang w:val="en-US"/>
              </w:rPr>
            </w:pPr>
            <w:r w:rsidRPr="00187E9B">
              <w:rPr>
                <w:lang w:val="en-US"/>
              </w:rPr>
              <w:t xml:space="preserve">    "tags" : {</w:t>
            </w:r>
          </w:p>
          <w:p w14:paraId="2CFAF8DC" w14:textId="18E76284" w:rsidR="0015666C" w:rsidRPr="00187E9B" w:rsidRDefault="0015666C" w:rsidP="00A2296D">
            <w:pPr>
              <w:pStyle w:val="E-TableText"/>
              <w:rPr>
                <w:lang w:val="en-US"/>
              </w:rPr>
            </w:pPr>
            <w:r w:rsidRPr="00187E9B">
              <w:rPr>
                <w:lang w:val="en-US"/>
              </w:rPr>
              <w:t xml:space="preserve">        "add" : [ "Power Supply" ],</w:t>
            </w:r>
          </w:p>
          <w:p w14:paraId="75397809" w14:textId="69784F58" w:rsidR="0015666C" w:rsidRPr="00187E9B" w:rsidRDefault="0015666C" w:rsidP="0015666C">
            <w:pPr>
              <w:pStyle w:val="E-TableText"/>
              <w:rPr>
                <w:lang w:val="en-US"/>
              </w:rPr>
            </w:pPr>
            <w:r w:rsidRPr="00187E9B">
              <w:rPr>
                <w:lang w:val="en-US"/>
              </w:rPr>
              <w:t xml:space="preserve">        "delete" : [ "Testing" ]</w:t>
            </w:r>
          </w:p>
          <w:p w14:paraId="4695B8B5" w14:textId="6A38ECAA" w:rsidR="0015666C" w:rsidRPr="00187E9B" w:rsidRDefault="0015666C" w:rsidP="00A2296D">
            <w:pPr>
              <w:pStyle w:val="E-TableText"/>
              <w:rPr>
                <w:lang w:val="en-US"/>
              </w:rPr>
            </w:pPr>
            <w:r w:rsidRPr="00187E9B">
              <w:rPr>
                <w:lang w:val="en-US"/>
              </w:rPr>
              <w:t xml:space="preserve">    },</w:t>
            </w:r>
          </w:p>
          <w:p w14:paraId="78DBC946" w14:textId="77777777" w:rsidR="0015666C" w:rsidRPr="00187E9B" w:rsidRDefault="0015666C" w:rsidP="00A2296D">
            <w:pPr>
              <w:pStyle w:val="E-TableText"/>
              <w:rPr>
                <w:lang w:val="en-US"/>
              </w:rPr>
            </w:pPr>
            <w:r w:rsidRPr="00187E9B">
              <w:rPr>
                <w:lang w:val="en-US"/>
              </w:rPr>
              <w:t xml:space="preserve">    "relationships" : null</w:t>
            </w:r>
          </w:p>
          <w:p w14:paraId="22C5743F" w14:textId="77777777" w:rsidR="0015666C" w:rsidRPr="00187E9B" w:rsidRDefault="0015666C" w:rsidP="00A2296D">
            <w:pPr>
              <w:pStyle w:val="E-TableText"/>
              <w:rPr>
                <w:lang w:val="en-US"/>
              </w:rPr>
            </w:pPr>
            <w:r w:rsidRPr="00187E9B">
              <w:rPr>
                <w:lang w:val="en-US"/>
              </w:rPr>
              <w:t>}</w:t>
            </w:r>
          </w:p>
        </w:tc>
      </w:tr>
    </w:tbl>
    <w:p w14:paraId="13036F10" w14:textId="77777777" w:rsidR="0015666C" w:rsidRPr="00187E9B" w:rsidRDefault="0015666C" w:rsidP="0015666C">
      <w:pPr>
        <w:rPr>
          <w:lang w:val="en-US" w:eastAsia="en-US"/>
        </w:rPr>
      </w:pPr>
    </w:p>
    <w:p w14:paraId="773A1C04" w14:textId="2AC9D5B3" w:rsidR="00245267" w:rsidRPr="00187E9B" w:rsidRDefault="00245267" w:rsidP="00245267">
      <w:pPr>
        <w:pStyle w:val="Heading2"/>
        <w:rPr>
          <w:lang w:val="en-US"/>
        </w:rPr>
      </w:pPr>
      <w:bookmarkStart w:id="98" w:name="_Ref445292748"/>
      <w:bookmarkStart w:id="99" w:name="_Toc456854631"/>
      <w:r w:rsidRPr="00187E9B">
        <w:rPr>
          <w:lang w:val="en-US"/>
        </w:rPr>
        <w:t xml:space="preserve">User </w:t>
      </w:r>
      <w:r w:rsidR="00171C6C" w:rsidRPr="00187E9B">
        <w:rPr>
          <w:lang w:val="en-US"/>
        </w:rPr>
        <w:t>Roles and Permissions</w:t>
      </w:r>
      <w:bookmarkEnd w:id="98"/>
      <w:bookmarkEnd w:id="99"/>
    </w:p>
    <w:p w14:paraId="33D0D1FD" w14:textId="4C07D7E8" w:rsidR="002F07B3" w:rsidRPr="00187E9B" w:rsidRDefault="002F07B3" w:rsidP="004165DE">
      <w:pPr>
        <w:rPr>
          <w:lang w:val="en-US"/>
        </w:rPr>
      </w:pPr>
      <w:r w:rsidRPr="00187E9B">
        <w:rPr>
          <w:lang w:val="en-US"/>
        </w:rPr>
        <w:t xml:space="preserve">The </w:t>
      </w:r>
      <w:r w:rsidR="00C13685" w:rsidRPr="00187E9B">
        <w:rPr>
          <w:lang w:val="en-US"/>
        </w:rPr>
        <w:t xml:space="preserve">assignment of users to roles </w:t>
      </w:r>
      <w:r w:rsidRPr="00187E9B">
        <w:rPr>
          <w:lang w:val="en-US"/>
        </w:rPr>
        <w:t>will be done through the RBAC service and is out of the scope of the CCDB application</w:t>
      </w:r>
      <w:r w:rsidR="00BE1D73" w:rsidRPr="00187E9B">
        <w:rPr>
          <w:lang w:val="en-US"/>
        </w:rPr>
        <w:t xml:space="preserve"> (</w:t>
      </w:r>
      <w:bookmarkStart w:id="100" w:name="CCDB_175a"/>
      <w:r w:rsidR="00BE1D73" w:rsidRPr="00187E9B">
        <w:rPr>
          <w:lang w:val="en-US"/>
        </w:rPr>
        <w:t>CCDB_175</w:t>
      </w:r>
      <w:bookmarkEnd w:id="100"/>
      <w:r w:rsidR="00BE1D73" w:rsidRPr="00187E9B">
        <w:rPr>
          <w:lang w:val="en-US"/>
        </w:rPr>
        <w:t>)</w:t>
      </w:r>
      <w:r w:rsidRPr="00187E9B">
        <w:rPr>
          <w:lang w:val="en-US"/>
        </w:rPr>
        <w:t>.</w:t>
      </w:r>
    </w:p>
    <w:p w14:paraId="29527ABB" w14:textId="64FCF598" w:rsidR="004164D9" w:rsidRPr="00187E9B" w:rsidRDefault="004164D9" w:rsidP="004165DE">
      <w:pPr>
        <w:rPr>
          <w:lang w:val="en-US"/>
        </w:rPr>
      </w:pPr>
      <w:r w:rsidRPr="00187E9B">
        <w:rPr>
          <w:lang w:val="en-US"/>
        </w:rPr>
        <w:t>The CCDB is registered in RBAC as a resource with the name CCDB.</w:t>
      </w:r>
    </w:p>
    <w:p w14:paraId="1936B5E5" w14:textId="66C63A6C" w:rsidR="00432740" w:rsidRPr="00187E9B" w:rsidRDefault="002F07B3" w:rsidP="004165DE">
      <w:pPr>
        <w:rPr>
          <w:lang w:val="en-US"/>
        </w:rPr>
      </w:pPr>
      <w:r w:rsidRPr="00187E9B">
        <w:rPr>
          <w:lang w:val="en-US"/>
        </w:rPr>
        <w:t xml:space="preserve">There will be 3 types of user </w:t>
      </w:r>
      <w:r w:rsidR="007A4CCC" w:rsidRPr="00187E9B">
        <w:rPr>
          <w:lang w:val="en-US"/>
        </w:rPr>
        <w:t>roles</w:t>
      </w:r>
      <w:r w:rsidRPr="00187E9B">
        <w:rPr>
          <w:lang w:val="en-US"/>
        </w:rPr>
        <w:t xml:space="preserve"> when accessing this application:</w:t>
      </w:r>
    </w:p>
    <w:p w14:paraId="20557660" w14:textId="1166F878" w:rsidR="002F07B3" w:rsidRPr="00187E9B" w:rsidRDefault="00112A1F" w:rsidP="00E36543">
      <w:pPr>
        <w:pStyle w:val="ListParagraph"/>
        <w:numPr>
          <w:ilvl w:val="0"/>
          <w:numId w:val="23"/>
        </w:numPr>
        <w:rPr>
          <w:lang w:val="en-US"/>
        </w:rPr>
      </w:pPr>
      <w:r w:rsidRPr="00187E9B">
        <w:rPr>
          <w:lang w:val="en-US"/>
        </w:rPr>
        <w:t>Administrator</w:t>
      </w:r>
      <w:r w:rsidR="002F07B3" w:rsidRPr="00187E9B">
        <w:rPr>
          <w:lang w:val="en-US"/>
        </w:rPr>
        <w:t xml:space="preserve"> will be able to specify data definitions and also define device instances</w:t>
      </w:r>
    </w:p>
    <w:p w14:paraId="202E47D9" w14:textId="4172C38B" w:rsidR="002F07B3" w:rsidRPr="00187E9B" w:rsidRDefault="002F07B3" w:rsidP="00E36543">
      <w:pPr>
        <w:pStyle w:val="ListParagraph"/>
        <w:numPr>
          <w:ilvl w:val="0"/>
          <w:numId w:val="23"/>
        </w:numPr>
        <w:rPr>
          <w:lang w:val="en-US"/>
        </w:rPr>
      </w:pPr>
      <w:r w:rsidRPr="00187E9B">
        <w:rPr>
          <w:lang w:val="en-US"/>
        </w:rPr>
        <w:t>Authorized user</w:t>
      </w:r>
      <w:r w:rsidR="00F941E9" w:rsidRPr="00187E9B">
        <w:rPr>
          <w:lang w:val="en-US"/>
        </w:rPr>
        <w:t>s will be able to add, modify and delete device instances</w:t>
      </w:r>
      <w:r w:rsidR="00112A1F" w:rsidRPr="00187E9B">
        <w:rPr>
          <w:lang w:val="en-US"/>
        </w:rPr>
        <w:t>, and install them into the installation slots</w:t>
      </w:r>
    </w:p>
    <w:p w14:paraId="565BC52F" w14:textId="6DAF4FF7" w:rsidR="00F941E9" w:rsidRPr="00187E9B" w:rsidRDefault="00F941E9" w:rsidP="00E36543">
      <w:pPr>
        <w:pStyle w:val="ListParagraph"/>
        <w:numPr>
          <w:ilvl w:val="0"/>
          <w:numId w:val="23"/>
        </w:numPr>
        <w:rPr>
          <w:lang w:val="en-US"/>
        </w:rPr>
      </w:pPr>
      <w:r w:rsidRPr="00187E9B">
        <w:rPr>
          <w:lang w:val="en-US"/>
        </w:rPr>
        <w:t>Non-authorized users will have read only access to the device instances</w:t>
      </w:r>
    </w:p>
    <w:p w14:paraId="6DA920FB" w14:textId="65E65D11" w:rsidR="00BF4B6E" w:rsidRPr="00187E9B" w:rsidRDefault="00574CB7" w:rsidP="00BF4B6E">
      <w:pPr>
        <w:rPr>
          <w:lang w:val="en-US"/>
        </w:rPr>
      </w:pPr>
      <w:r w:rsidRPr="00187E9B">
        <w:rPr>
          <w:lang w:val="en-US"/>
        </w:rPr>
        <w:t>By being the only one that is able to create data definitions in the CCDB t</w:t>
      </w:r>
      <w:r w:rsidR="00BF4B6E" w:rsidRPr="00187E9B">
        <w:rPr>
          <w:lang w:val="en-US"/>
        </w:rPr>
        <w:t xml:space="preserve">he </w:t>
      </w:r>
      <w:r w:rsidRPr="00187E9B">
        <w:rPr>
          <w:lang w:val="en-US"/>
        </w:rPr>
        <w:t xml:space="preserve">implicit </w:t>
      </w:r>
      <w:r w:rsidR="00BF4B6E" w:rsidRPr="00187E9B">
        <w:rPr>
          <w:lang w:val="en-US"/>
        </w:rPr>
        <w:t xml:space="preserve">role of the </w:t>
      </w:r>
      <w:r w:rsidR="006D3A93" w:rsidRPr="00187E9B">
        <w:rPr>
          <w:lang w:val="en-US"/>
        </w:rPr>
        <w:t>administrator</w:t>
      </w:r>
      <w:r w:rsidR="00BF4B6E" w:rsidRPr="00187E9B">
        <w:rPr>
          <w:lang w:val="en-US"/>
        </w:rPr>
        <w:t xml:space="preserve"> is </w:t>
      </w:r>
      <w:r w:rsidRPr="00187E9B">
        <w:rPr>
          <w:lang w:val="en-US"/>
        </w:rPr>
        <w:t xml:space="preserve">also </w:t>
      </w:r>
      <w:r w:rsidR="00BF4B6E" w:rsidRPr="00187E9B">
        <w:rPr>
          <w:lang w:val="en-US"/>
        </w:rPr>
        <w:t xml:space="preserve">to guard </w:t>
      </w:r>
      <w:r w:rsidRPr="00187E9B">
        <w:rPr>
          <w:lang w:val="en-US"/>
        </w:rPr>
        <w:t xml:space="preserve">CCDB against </w:t>
      </w:r>
      <w:r w:rsidR="00BF4B6E" w:rsidRPr="00187E9B">
        <w:rPr>
          <w:lang w:val="en-US"/>
        </w:rPr>
        <w:t>proliferation</w:t>
      </w:r>
      <w:r w:rsidR="00F54A46" w:rsidRPr="00187E9B">
        <w:rPr>
          <w:lang w:val="en-US"/>
        </w:rPr>
        <w:t xml:space="preserve"> of</w:t>
      </w:r>
      <w:r w:rsidR="00BF4B6E" w:rsidRPr="00187E9B">
        <w:rPr>
          <w:lang w:val="en-US"/>
        </w:rPr>
        <w:t xml:space="preserve"> </w:t>
      </w:r>
      <w:r w:rsidR="00343E71" w:rsidRPr="00187E9B">
        <w:rPr>
          <w:lang w:val="en-US"/>
        </w:rPr>
        <w:t xml:space="preserve">various data definitions: </w:t>
      </w:r>
      <w:r w:rsidR="00BF4B6E" w:rsidRPr="00187E9B">
        <w:rPr>
          <w:lang w:val="en-US"/>
        </w:rPr>
        <w:t>statuses,</w:t>
      </w:r>
      <w:r w:rsidR="00343E71" w:rsidRPr="00187E9B">
        <w:rPr>
          <w:lang w:val="en-US"/>
        </w:rPr>
        <w:t xml:space="preserve"> units,</w:t>
      </w:r>
      <w:r w:rsidR="00BF4B6E" w:rsidRPr="00187E9B">
        <w:rPr>
          <w:lang w:val="en-US"/>
        </w:rPr>
        <w:t xml:space="preserve"> etc.</w:t>
      </w:r>
    </w:p>
    <w:p w14:paraId="527BB26F" w14:textId="6D938B04" w:rsidR="007A2DC6" w:rsidRPr="00187E9B" w:rsidRDefault="007A2DC6" w:rsidP="00BF4B6E">
      <w:pPr>
        <w:rPr>
          <w:lang w:val="en-US"/>
        </w:rPr>
      </w:pPr>
      <w:r w:rsidRPr="00187E9B">
        <w:rPr>
          <w:lang w:val="en-US"/>
        </w:rPr>
        <w:t xml:space="preserve">The users with the </w:t>
      </w:r>
      <w:r w:rsidR="0078560D" w:rsidRPr="00187E9B">
        <w:rPr>
          <w:lang w:val="en-US"/>
        </w:rPr>
        <w:t>administrator</w:t>
      </w:r>
      <w:r w:rsidRPr="00187E9B">
        <w:rPr>
          <w:lang w:val="en-US"/>
        </w:rPr>
        <w:t xml:space="preserve"> role will be the only ones able to perform tasks described in section</w:t>
      </w:r>
      <w:r w:rsidR="00495E3E" w:rsidRPr="00187E9B">
        <w:rPr>
          <w:lang w:val="en-US"/>
        </w:rPr>
        <w:t>s</w:t>
      </w:r>
      <w:r w:rsidRPr="00187E9B">
        <w:rPr>
          <w:lang w:val="en-US"/>
        </w:rPr>
        <w:t xml:space="preserve"> </w:t>
      </w:r>
      <w:r w:rsidRPr="00187E9B">
        <w:rPr>
          <w:lang w:val="en-US"/>
        </w:rPr>
        <w:fldChar w:fldCharType="begin"/>
      </w:r>
      <w:r w:rsidRPr="00187E9B">
        <w:rPr>
          <w:lang w:val="en-US"/>
        </w:rPr>
        <w:instrText xml:space="preserve"> REF _Ref388878524 \w \h </w:instrText>
      </w:r>
      <w:r w:rsidRPr="00187E9B">
        <w:rPr>
          <w:lang w:val="en-US"/>
        </w:rPr>
      </w:r>
      <w:r w:rsidRPr="00187E9B">
        <w:rPr>
          <w:lang w:val="en-US"/>
        </w:rPr>
        <w:fldChar w:fldCharType="separate"/>
      </w:r>
      <w:r w:rsidR="00E0133C" w:rsidRPr="00187E9B">
        <w:rPr>
          <w:lang w:val="en-US"/>
        </w:rPr>
        <w:t>3.3.1</w:t>
      </w:r>
      <w:r w:rsidRPr="00187E9B">
        <w:rPr>
          <w:lang w:val="en-US"/>
        </w:rPr>
        <w:fldChar w:fldCharType="end"/>
      </w:r>
      <w:r w:rsidR="00495E3E" w:rsidRPr="00187E9B">
        <w:rPr>
          <w:lang w:val="en-US"/>
        </w:rPr>
        <w:t xml:space="preserve"> and </w:t>
      </w:r>
      <w:r w:rsidR="00495E3E" w:rsidRPr="00187E9B">
        <w:rPr>
          <w:lang w:val="en-US"/>
        </w:rPr>
        <w:fldChar w:fldCharType="begin"/>
      </w:r>
      <w:r w:rsidR="00495E3E" w:rsidRPr="00187E9B">
        <w:rPr>
          <w:lang w:val="en-US"/>
        </w:rPr>
        <w:instrText xml:space="preserve"> REF _Ref388878627 \w \h </w:instrText>
      </w:r>
      <w:r w:rsidR="00495E3E" w:rsidRPr="00187E9B">
        <w:rPr>
          <w:lang w:val="en-US"/>
        </w:rPr>
      </w:r>
      <w:r w:rsidR="00495E3E" w:rsidRPr="00187E9B">
        <w:rPr>
          <w:lang w:val="en-US"/>
        </w:rPr>
        <w:fldChar w:fldCharType="separate"/>
      </w:r>
      <w:r w:rsidR="00E0133C" w:rsidRPr="00187E9B">
        <w:rPr>
          <w:lang w:val="en-US"/>
        </w:rPr>
        <w:t>3.3.3.1</w:t>
      </w:r>
      <w:r w:rsidR="00495E3E" w:rsidRPr="00187E9B">
        <w:rPr>
          <w:lang w:val="en-US"/>
        </w:rPr>
        <w:fldChar w:fldCharType="end"/>
      </w:r>
      <w:r w:rsidR="00495E3E" w:rsidRPr="00187E9B">
        <w:rPr>
          <w:lang w:val="en-US"/>
        </w:rPr>
        <w:t>.</w:t>
      </w:r>
    </w:p>
    <w:p w14:paraId="3AE6F717" w14:textId="7A5DF540" w:rsidR="00495E3E" w:rsidRPr="00187E9B" w:rsidRDefault="00495E3E" w:rsidP="00BF4B6E">
      <w:pPr>
        <w:rPr>
          <w:lang w:val="en-US"/>
        </w:rPr>
      </w:pPr>
      <w:r w:rsidRPr="00187E9B">
        <w:rPr>
          <w:lang w:val="en-US"/>
        </w:rPr>
        <w:lastRenderedPageBreak/>
        <w:t xml:space="preserve">The authorized user will be able to perform the other actions described in sections </w:t>
      </w:r>
      <w:r w:rsidRPr="00187E9B">
        <w:rPr>
          <w:lang w:val="en-US"/>
        </w:rPr>
        <w:fldChar w:fldCharType="begin"/>
      </w:r>
      <w:r w:rsidRPr="00187E9B">
        <w:rPr>
          <w:lang w:val="en-US"/>
        </w:rPr>
        <w:instrText xml:space="preserve"> REF _Ref388878829 \w \h </w:instrText>
      </w:r>
      <w:r w:rsidRPr="00187E9B">
        <w:rPr>
          <w:lang w:val="en-US"/>
        </w:rPr>
      </w:r>
      <w:r w:rsidRPr="00187E9B">
        <w:rPr>
          <w:lang w:val="en-US"/>
        </w:rPr>
        <w:fldChar w:fldCharType="separate"/>
      </w:r>
      <w:r w:rsidR="00E0133C" w:rsidRPr="00187E9B">
        <w:rPr>
          <w:lang w:val="en-US"/>
        </w:rPr>
        <w:t>3.3.2</w:t>
      </w:r>
      <w:r w:rsidRPr="00187E9B">
        <w:rPr>
          <w:lang w:val="en-US"/>
        </w:rPr>
        <w:fldChar w:fldCharType="end"/>
      </w:r>
      <w:r w:rsidRPr="00187E9B">
        <w:rPr>
          <w:lang w:val="en-US"/>
        </w:rPr>
        <w:t xml:space="preserve"> through </w:t>
      </w:r>
      <w:r w:rsidRPr="00187E9B">
        <w:rPr>
          <w:lang w:val="en-US"/>
        </w:rPr>
        <w:fldChar w:fldCharType="begin"/>
      </w:r>
      <w:r w:rsidRPr="00187E9B">
        <w:rPr>
          <w:lang w:val="en-US"/>
        </w:rPr>
        <w:instrText xml:space="preserve"> REF _Ref388878845 \w \h </w:instrText>
      </w:r>
      <w:r w:rsidRPr="00187E9B">
        <w:rPr>
          <w:lang w:val="en-US"/>
        </w:rPr>
      </w:r>
      <w:r w:rsidRPr="00187E9B">
        <w:rPr>
          <w:lang w:val="en-US"/>
        </w:rPr>
        <w:fldChar w:fldCharType="separate"/>
      </w:r>
      <w:r w:rsidR="00E0133C" w:rsidRPr="00187E9B">
        <w:rPr>
          <w:lang w:val="en-US"/>
        </w:rPr>
        <w:t>3.3.6</w:t>
      </w:r>
      <w:r w:rsidRPr="00187E9B">
        <w:rPr>
          <w:lang w:val="en-US"/>
        </w:rPr>
        <w:fldChar w:fldCharType="end"/>
      </w:r>
      <w:r w:rsidRPr="00187E9B">
        <w:rPr>
          <w:lang w:val="en-US"/>
        </w:rPr>
        <w:t xml:space="preserve"> (except </w:t>
      </w:r>
      <w:r w:rsidRPr="00187E9B">
        <w:rPr>
          <w:lang w:val="en-US"/>
        </w:rPr>
        <w:fldChar w:fldCharType="begin"/>
      </w:r>
      <w:r w:rsidRPr="00187E9B">
        <w:rPr>
          <w:lang w:val="en-US"/>
        </w:rPr>
        <w:instrText xml:space="preserve"> REF _Ref388878858 \w \h </w:instrText>
      </w:r>
      <w:r w:rsidRPr="00187E9B">
        <w:rPr>
          <w:lang w:val="en-US"/>
        </w:rPr>
      </w:r>
      <w:r w:rsidRPr="00187E9B">
        <w:rPr>
          <w:lang w:val="en-US"/>
        </w:rPr>
        <w:fldChar w:fldCharType="separate"/>
      </w:r>
      <w:r w:rsidR="00E0133C" w:rsidRPr="00187E9B">
        <w:rPr>
          <w:lang w:val="en-US"/>
        </w:rPr>
        <w:t>3.3.3.1</w:t>
      </w:r>
      <w:r w:rsidRPr="00187E9B">
        <w:rPr>
          <w:lang w:val="en-US"/>
        </w:rPr>
        <w:fldChar w:fldCharType="end"/>
      </w:r>
      <w:r w:rsidRPr="00187E9B">
        <w:rPr>
          <w:lang w:val="en-US"/>
        </w:rPr>
        <w:t>).</w:t>
      </w:r>
      <w:r w:rsidR="00773872" w:rsidRPr="00187E9B">
        <w:rPr>
          <w:lang w:val="en-US"/>
        </w:rPr>
        <w:t xml:space="preserve"> Authorized users will also be able to grant create, modify and delete permissions to other authenticated users (see </w:t>
      </w:r>
      <w:r w:rsidR="00773872" w:rsidRPr="00187E9B">
        <w:rPr>
          <w:lang w:val="en-US"/>
        </w:rPr>
        <w:fldChar w:fldCharType="begin"/>
      </w:r>
      <w:r w:rsidR="00773872" w:rsidRPr="00187E9B">
        <w:rPr>
          <w:lang w:val="en-US"/>
        </w:rPr>
        <w:instrText xml:space="preserve"> REF _Ref445446292 \r \h </w:instrText>
      </w:r>
      <w:r w:rsidR="00773872" w:rsidRPr="00187E9B">
        <w:rPr>
          <w:lang w:val="en-US"/>
        </w:rPr>
      </w:r>
      <w:r w:rsidR="00773872" w:rsidRPr="00187E9B">
        <w:rPr>
          <w:lang w:val="en-US"/>
        </w:rPr>
        <w:fldChar w:fldCharType="separate"/>
      </w:r>
      <w:r w:rsidR="00E0133C" w:rsidRPr="00187E9B">
        <w:rPr>
          <w:lang w:val="en-US"/>
        </w:rPr>
        <w:t>3.2.2</w:t>
      </w:r>
      <w:r w:rsidR="00773872" w:rsidRPr="00187E9B">
        <w:rPr>
          <w:lang w:val="en-US"/>
        </w:rPr>
        <w:fldChar w:fldCharType="end"/>
      </w:r>
      <w:r w:rsidR="00773872" w:rsidRPr="00187E9B">
        <w:rPr>
          <w:lang w:val="en-US"/>
        </w:rPr>
        <w:t>).</w:t>
      </w:r>
    </w:p>
    <w:p w14:paraId="2F53A34A" w14:textId="32431494" w:rsidR="00495E3E" w:rsidRPr="00187E9B" w:rsidRDefault="00DA5081" w:rsidP="00BF4B6E">
      <w:pPr>
        <w:rPr>
          <w:lang w:val="en-US"/>
        </w:rPr>
      </w:pPr>
      <w:r w:rsidRPr="00187E9B">
        <w:rPr>
          <w:lang w:val="en-US"/>
        </w:rPr>
        <w:t>Anonymous</w:t>
      </w:r>
      <w:r w:rsidR="00495E3E" w:rsidRPr="00187E9B">
        <w:rPr>
          <w:lang w:val="en-US"/>
        </w:rPr>
        <w:t xml:space="preserve"> user</w:t>
      </w:r>
      <w:r w:rsidR="00D75D07" w:rsidRPr="00187E9B">
        <w:rPr>
          <w:lang w:val="en-US"/>
        </w:rPr>
        <w:t>s</w:t>
      </w:r>
      <w:r w:rsidR="00495E3E" w:rsidRPr="00187E9B">
        <w:rPr>
          <w:lang w:val="en-US"/>
        </w:rPr>
        <w:t xml:space="preserve"> will be able to </w:t>
      </w:r>
      <w:r w:rsidR="00FB60D8" w:rsidRPr="00187E9B">
        <w:rPr>
          <w:lang w:val="en-US"/>
        </w:rPr>
        <w:t>view</w:t>
      </w:r>
      <w:r w:rsidR="00495E3E" w:rsidRPr="00187E9B">
        <w:rPr>
          <w:lang w:val="en-US"/>
        </w:rPr>
        <w:t xml:space="preserve"> the same data as authorized user</w:t>
      </w:r>
      <w:r w:rsidR="00485CDC" w:rsidRPr="00187E9B">
        <w:rPr>
          <w:lang w:val="en-US"/>
        </w:rPr>
        <w:t>s</w:t>
      </w:r>
      <w:r w:rsidR="00495E3E" w:rsidRPr="00187E9B">
        <w:rPr>
          <w:lang w:val="en-US"/>
        </w:rPr>
        <w:t>, but will not be able to add, modify or delete any data.</w:t>
      </w:r>
    </w:p>
    <w:p w14:paraId="7363BD76" w14:textId="1B83B5FF" w:rsidR="006A5739" w:rsidRPr="00187E9B" w:rsidRDefault="006A5739" w:rsidP="00BF4B6E">
      <w:pPr>
        <w:rPr>
          <w:lang w:val="en-US"/>
        </w:rPr>
      </w:pPr>
      <w:r w:rsidRPr="00187E9B">
        <w:rPr>
          <w:lang w:val="en-US"/>
        </w:rPr>
        <w:t>Currently there are no requirements for finer grained permissions in the CCDB applications.</w:t>
      </w:r>
    </w:p>
    <w:p w14:paraId="3893DCC3" w14:textId="16286147" w:rsidR="000A4232" w:rsidRPr="00187E9B" w:rsidRDefault="000A4232" w:rsidP="002E4DC9">
      <w:pPr>
        <w:pStyle w:val="Heading3"/>
        <w:rPr>
          <w:lang w:val="en-US"/>
        </w:rPr>
      </w:pPr>
      <w:bookmarkStart w:id="101" w:name="_Ref445447010"/>
      <w:bookmarkStart w:id="102" w:name="_Ref445447574"/>
      <w:bookmarkStart w:id="103" w:name="_Toc456854632"/>
      <w:r w:rsidRPr="00187E9B">
        <w:rPr>
          <w:lang w:val="en-US"/>
        </w:rPr>
        <w:t xml:space="preserve">Configuration </w:t>
      </w:r>
      <w:r w:rsidR="00171C6C" w:rsidRPr="00187E9B">
        <w:rPr>
          <w:lang w:val="en-US"/>
        </w:rPr>
        <w:t>Module Authorization Model</w:t>
      </w:r>
      <w:bookmarkEnd w:id="101"/>
      <w:bookmarkEnd w:id="102"/>
      <w:bookmarkEnd w:id="103"/>
    </w:p>
    <w:p w14:paraId="4F925EF1" w14:textId="33AF6389" w:rsidR="000A4232" w:rsidRPr="00187E9B" w:rsidRDefault="00033DBB" w:rsidP="002E4DC9">
      <w:pPr>
        <w:rPr>
          <w:lang w:val="en-US" w:eastAsia="en-US"/>
        </w:rPr>
      </w:pPr>
      <w:r w:rsidRPr="00187E9B">
        <w:rPr>
          <w:lang w:val="en-US" w:eastAsia="en-US"/>
        </w:rPr>
        <w:t>RBAC [</w:t>
      </w:r>
      <w:r w:rsidRPr="00187E9B">
        <w:rPr>
          <w:lang w:val="en-US" w:eastAsia="en-US"/>
        </w:rPr>
        <w:fldChar w:fldCharType="begin"/>
      </w:r>
      <w:r w:rsidRPr="00187E9B">
        <w:rPr>
          <w:lang w:val="en-US" w:eastAsia="en-US"/>
        </w:rPr>
        <w:instrText xml:space="preserve"> REF _Ref393786979 \r \h </w:instrText>
      </w:r>
      <w:r w:rsidRPr="00187E9B">
        <w:rPr>
          <w:lang w:val="en-US" w:eastAsia="en-US"/>
        </w:rPr>
      </w:r>
      <w:r w:rsidRPr="00187E9B">
        <w:rPr>
          <w:lang w:val="en-US" w:eastAsia="en-US"/>
        </w:rPr>
        <w:fldChar w:fldCharType="separate"/>
      </w:r>
      <w:r w:rsidR="00E0133C" w:rsidRPr="00187E9B">
        <w:rPr>
          <w:lang w:val="en-US" w:eastAsia="en-US"/>
        </w:rPr>
        <w:t>2</w:t>
      </w:r>
      <w:r w:rsidRPr="00187E9B">
        <w:rPr>
          <w:lang w:val="en-US" w:eastAsia="en-US"/>
        </w:rPr>
        <w:fldChar w:fldCharType="end"/>
      </w:r>
      <w:r w:rsidRPr="00187E9B">
        <w:rPr>
          <w:lang w:val="en-US" w:eastAsia="en-US"/>
        </w:rPr>
        <w:t>] defines authorization in the following way:</w:t>
      </w:r>
    </w:p>
    <w:p w14:paraId="71967264" w14:textId="13EC7D58" w:rsidR="00033DBB" w:rsidRPr="00187E9B" w:rsidRDefault="00033DBB" w:rsidP="00E36543">
      <w:pPr>
        <w:pStyle w:val="ListParagraph"/>
        <w:numPr>
          <w:ilvl w:val="0"/>
          <w:numId w:val="33"/>
        </w:numPr>
        <w:rPr>
          <w:lang w:val="en-US" w:eastAsia="en-US"/>
        </w:rPr>
      </w:pPr>
      <w:r w:rsidRPr="00187E9B">
        <w:rPr>
          <w:lang w:val="en-US" w:eastAsia="en-US"/>
        </w:rPr>
        <w:t>As user authenticates with the RABC server he is assigned a collection of roles</w:t>
      </w:r>
    </w:p>
    <w:p w14:paraId="3D26C8A7" w14:textId="4F56133C" w:rsidR="00033DBB" w:rsidRPr="00187E9B" w:rsidRDefault="00033DBB" w:rsidP="00E36543">
      <w:pPr>
        <w:pStyle w:val="ListParagraph"/>
        <w:numPr>
          <w:ilvl w:val="0"/>
          <w:numId w:val="33"/>
        </w:numPr>
        <w:rPr>
          <w:lang w:val="en-US" w:eastAsia="en-US"/>
        </w:rPr>
      </w:pPr>
      <w:r w:rsidRPr="00187E9B">
        <w:rPr>
          <w:lang w:val="en-US" w:eastAsia="en-US"/>
        </w:rPr>
        <w:t>The roles are a collection of permissions for various resources</w:t>
      </w:r>
    </w:p>
    <w:p w14:paraId="7291682A" w14:textId="342CC7EE" w:rsidR="00033DBB" w:rsidRPr="00187E9B" w:rsidRDefault="00033DBB" w:rsidP="00E36543">
      <w:pPr>
        <w:pStyle w:val="ListParagraph"/>
        <w:numPr>
          <w:ilvl w:val="0"/>
          <w:numId w:val="33"/>
        </w:numPr>
        <w:rPr>
          <w:lang w:val="en-US" w:eastAsia="en-US"/>
        </w:rPr>
      </w:pPr>
      <w:r w:rsidRPr="00187E9B">
        <w:rPr>
          <w:lang w:val="en-US" w:eastAsia="en-US"/>
        </w:rPr>
        <w:t>The resource in this case is the CCDB application</w:t>
      </w:r>
    </w:p>
    <w:p w14:paraId="34FEB4DA" w14:textId="2BD22951" w:rsidR="00033DBB" w:rsidRPr="00187E9B" w:rsidRDefault="00033DBB" w:rsidP="00E36543">
      <w:pPr>
        <w:pStyle w:val="ListParagraph"/>
        <w:numPr>
          <w:ilvl w:val="0"/>
          <w:numId w:val="33"/>
        </w:numPr>
        <w:rPr>
          <w:lang w:val="en-US" w:eastAsia="en-US"/>
        </w:rPr>
      </w:pPr>
      <w:r w:rsidRPr="00187E9B">
        <w:rPr>
          <w:lang w:val="en-US" w:eastAsia="en-US"/>
        </w:rPr>
        <w:t>The permissions are defined by the application developer</w:t>
      </w:r>
    </w:p>
    <w:p w14:paraId="0E1A8E4F" w14:textId="666D49C2" w:rsidR="00033DBB" w:rsidRPr="00187E9B" w:rsidRDefault="00033DBB" w:rsidP="00E36543">
      <w:pPr>
        <w:pStyle w:val="ListParagraph"/>
        <w:numPr>
          <w:ilvl w:val="0"/>
          <w:numId w:val="33"/>
        </w:numPr>
        <w:rPr>
          <w:lang w:val="en-US" w:eastAsia="en-US"/>
        </w:rPr>
      </w:pPr>
      <w:r w:rsidRPr="00187E9B">
        <w:rPr>
          <w:lang w:val="en-US" w:eastAsia="en-US"/>
        </w:rPr>
        <w:t xml:space="preserve">The application </w:t>
      </w:r>
      <w:r w:rsidR="00C60451" w:rsidRPr="00187E9B">
        <w:rPr>
          <w:lang w:val="en-US" w:eastAsia="en-US"/>
        </w:rPr>
        <w:t>queries</w:t>
      </w:r>
      <w:r w:rsidRPr="00187E9B">
        <w:rPr>
          <w:lang w:val="en-US" w:eastAsia="en-US"/>
        </w:rPr>
        <w:t xml:space="preserve"> the RBAC server whether the authenticated user has a certain permission</w:t>
      </w:r>
    </w:p>
    <w:p w14:paraId="6E995173" w14:textId="659AE450" w:rsidR="00033DBB" w:rsidRPr="00187E9B" w:rsidRDefault="00033DBB" w:rsidP="00033DBB">
      <w:pPr>
        <w:rPr>
          <w:lang w:val="en-US" w:eastAsia="en-US"/>
        </w:rPr>
      </w:pPr>
      <w:r w:rsidRPr="00187E9B">
        <w:rPr>
          <w:lang w:val="en-US" w:eastAsia="en-US"/>
        </w:rPr>
        <w:t xml:space="preserve">The </w:t>
      </w:r>
      <w:r w:rsidR="009E5044" w:rsidRPr="00187E9B">
        <w:rPr>
          <w:lang w:val="en-US" w:eastAsia="en-US"/>
        </w:rPr>
        <w:t xml:space="preserve">DISCS </w:t>
      </w:r>
      <w:r w:rsidRPr="00187E9B">
        <w:rPr>
          <w:lang w:val="en-US" w:eastAsia="en-US"/>
        </w:rPr>
        <w:t xml:space="preserve">configuration module </w:t>
      </w:r>
      <w:r w:rsidR="00FB119F" w:rsidRPr="00187E9B">
        <w:rPr>
          <w:lang w:val="en-US" w:eastAsia="en-US"/>
        </w:rPr>
        <w:t>authorization is based on permissions on the database entities</w:t>
      </w:r>
      <w:r w:rsidR="00200434" w:rsidRPr="00187E9B">
        <w:rPr>
          <w:lang w:val="en-US" w:eastAsia="en-US"/>
        </w:rPr>
        <w:t xml:space="preserve"> and UI elements</w:t>
      </w:r>
      <w:r w:rsidR="00FB119F" w:rsidRPr="00187E9B">
        <w:rPr>
          <w:lang w:val="en-US" w:eastAsia="en-US"/>
        </w:rPr>
        <w:t xml:space="preserve">. For each </w:t>
      </w:r>
      <w:r w:rsidR="00200434" w:rsidRPr="00187E9B">
        <w:rPr>
          <w:lang w:val="en-US" w:eastAsia="en-US"/>
        </w:rPr>
        <w:t xml:space="preserve">application resource </w:t>
      </w:r>
      <w:r w:rsidR="00FB119F" w:rsidRPr="00187E9B">
        <w:rPr>
          <w:lang w:val="en-US" w:eastAsia="en-US"/>
        </w:rPr>
        <w:t>the user can have the following permissions:</w:t>
      </w:r>
    </w:p>
    <w:p w14:paraId="354D0B3E" w14:textId="18151444" w:rsidR="00FB119F" w:rsidRPr="00187E9B" w:rsidRDefault="00FB119F" w:rsidP="00E36543">
      <w:pPr>
        <w:pStyle w:val="ListParagraph"/>
        <w:numPr>
          <w:ilvl w:val="0"/>
          <w:numId w:val="34"/>
        </w:numPr>
        <w:rPr>
          <w:lang w:val="en-US" w:eastAsia="en-US"/>
        </w:rPr>
      </w:pPr>
      <w:r w:rsidRPr="00187E9B">
        <w:rPr>
          <w:lang w:val="en-US" w:eastAsia="en-US"/>
        </w:rPr>
        <w:t>Create</w:t>
      </w:r>
    </w:p>
    <w:p w14:paraId="74F2D9AE" w14:textId="0D3F02DB" w:rsidR="00FB119F" w:rsidRPr="00187E9B" w:rsidRDefault="00696097" w:rsidP="00E36543">
      <w:pPr>
        <w:pStyle w:val="ListParagraph"/>
        <w:numPr>
          <w:ilvl w:val="0"/>
          <w:numId w:val="34"/>
        </w:numPr>
        <w:rPr>
          <w:lang w:val="en-US" w:eastAsia="en-US"/>
        </w:rPr>
      </w:pPr>
      <w:r w:rsidRPr="00187E9B">
        <w:rPr>
          <w:lang w:val="en-US" w:eastAsia="en-US"/>
        </w:rPr>
        <w:t>Update</w:t>
      </w:r>
    </w:p>
    <w:p w14:paraId="41BD10EC" w14:textId="3AA403FA" w:rsidR="00696097" w:rsidRPr="00187E9B" w:rsidRDefault="00F054D8" w:rsidP="00E36543">
      <w:pPr>
        <w:pStyle w:val="ListParagraph"/>
        <w:numPr>
          <w:ilvl w:val="0"/>
          <w:numId w:val="34"/>
        </w:numPr>
        <w:rPr>
          <w:lang w:val="en-US" w:eastAsia="en-US"/>
        </w:rPr>
      </w:pPr>
      <w:r w:rsidRPr="00187E9B">
        <w:rPr>
          <w:lang w:val="en-US" w:eastAsia="en-US"/>
        </w:rPr>
        <w:t>Delete</w:t>
      </w:r>
    </w:p>
    <w:p w14:paraId="61F28262" w14:textId="2F80DAF8" w:rsidR="00200434" w:rsidRPr="00187E9B" w:rsidRDefault="00200434" w:rsidP="00E36543">
      <w:pPr>
        <w:pStyle w:val="ListParagraph"/>
        <w:numPr>
          <w:ilvl w:val="0"/>
          <w:numId w:val="34"/>
        </w:numPr>
        <w:rPr>
          <w:lang w:val="en-US" w:eastAsia="en-US"/>
        </w:rPr>
      </w:pPr>
      <w:r w:rsidRPr="00187E9B">
        <w:rPr>
          <w:lang w:val="en-US" w:eastAsia="en-US"/>
        </w:rPr>
        <w:t>Rename</w:t>
      </w:r>
    </w:p>
    <w:p w14:paraId="6D537AEE" w14:textId="28529EDE" w:rsidR="00960AE7" w:rsidRPr="00187E9B" w:rsidRDefault="00960AE7" w:rsidP="00200434">
      <w:pPr>
        <w:rPr>
          <w:lang w:val="en-US" w:eastAsia="en-US"/>
        </w:rPr>
      </w:pPr>
      <w:r w:rsidRPr="00187E9B">
        <w:rPr>
          <w:lang w:val="en-US" w:eastAsia="en-US"/>
        </w:rPr>
        <w:t>In the RBAC based authorization model the following permissions are defined:</w:t>
      </w:r>
    </w:p>
    <w:p w14:paraId="0C27C74C" w14:textId="1FD9F918" w:rsidR="00960AE7" w:rsidRPr="00187E9B" w:rsidRDefault="00960AE7" w:rsidP="00EB6C34">
      <w:pPr>
        <w:pStyle w:val="ListParagraph"/>
        <w:numPr>
          <w:ilvl w:val="0"/>
          <w:numId w:val="38"/>
        </w:numPr>
        <w:rPr>
          <w:lang w:val="en-US" w:eastAsia="en-US"/>
        </w:rPr>
      </w:pPr>
      <w:r w:rsidRPr="00187E9B">
        <w:rPr>
          <w:lang w:val="en-US" w:eastAsia="en-US"/>
        </w:rPr>
        <w:t>WriteUnits</w:t>
      </w:r>
    </w:p>
    <w:p w14:paraId="45B3DAB4" w14:textId="135534EA" w:rsidR="00960AE7" w:rsidRPr="00187E9B" w:rsidRDefault="00960AE7" w:rsidP="00EB6C34">
      <w:pPr>
        <w:pStyle w:val="ListParagraph"/>
        <w:numPr>
          <w:ilvl w:val="0"/>
          <w:numId w:val="38"/>
        </w:numPr>
        <w:rPr>
          <w:lang w:val="en-US" w:eastAsia="en-US"/>
        </w:rPr>
      </w:pPr>
      <w:r w:rsidRPr="00187E9B">
        <w:rPr>
          <w:lang w:val="en-US" w:eastAsia="en-US"/>
        </w:rPr>
        <w:t>WriteEnumerations</w:t>
      </w:r>
    </w:p>
    <w:p w14:paraId="0835CF0F" w14:textId="74850716" w:rsidR="00960AE7" w:rsidRPr="00187E9B" w:rsidRDefault="00960AE7" w:rsidP="00EB6C34">
      <w:pPr>
        <w:pStyle w:val="ListParagraph"/>
        <w:numPr>
          <w:ilvl w:val="0"/>
          <w:numId w:val="38"/>
        </w:numPr>
        <w:rPr>
          <w:lang w:val="en-US" w:eastAsia="en-US"/>
        </w:rPr>
      </w:pPr>
      <w:r w:rsidRPr="00187E9B">
        <w:rPr>
          <w:lang w:val="en-US" w:eastAsia="en-US"/>
        </w:rPr>
        <w:t>WriteProperties</w:t>
      </w:r>
    </w:p>
    <w:p w14:paraId="46DBACE7" w14:textId="2E6DC9C9" w:rsidR="00960AE7" w:rsidRPr="00187E9B" w:rsidRDefault="00960AE7" w:rsidP="00EB6C34">
      <w:pPr>
        <w:pStyle w:val="ListParagraph"/>
        <w:numPr>
          <w:ilvl w:val="0"/>
          <w:numId w:val="38"/>
        </w:numPr>
        <w:rPr>
          <w:lang w:val="en-US" w:eastAsia="en-US"/>
        </w:rPr>
      </w:pPr>
      <w:r w:rsidRPr="00187E9B">
        <w:rPr>
          <w:lang w:val="en-US" w:eastAsia="en-US"/>
        </w:rPr>
        <w:t>WriteDeviceTypes</w:t>
      </w:r>
    </w:p>
    <w:p w14:paraId="44E2E1FC" w14:textId="4F0462B4" w:rsidR="00960AE7" w:rsidRPr="00187E9B" w:rsidRDefault="00960AE7" w:rsidP="00EB6C34">
      <w:pPr>
        <w:pStyle w:val="ListParagraph"/>
        <w:numPr>
          <w:ilvl w:val="0"/>
          <w:numId w:val="38"/>
        </w:numPr>
        <w:rPr>
          <w:lang w:val="en-US" w:eastAsia="en-US"/>
        </w:rPr>
      </w:pPr>
      <w:r w:rsidRPr="00187E9B">
        <w:rPr>
          <w:lang w:val="en-US" w:eastAsia="en-US"/>
        </w:rPr>
        <w:t>WriteDevices</w:t>
      </w:r>
    </w:p>
    <w:p w14:paraId="764B6B47" w14:textId="59901E0A" w:rsidR="00960AE7" w:rsidRPr="00187E9B" w:rsidRDefault="00960AE7" w:rsidP="00EB6C34">
      <w:pPr>
        <w:pStyle w:val="ListParagraph"/>
        <w:numPr>
          <w:ilvl w:val="0"/>
          <w:numId w:val="38"/>
        </w:numPr>
        <w:rPr>
          <w:lang w:val="en-US" w:eastAsia="en-US"/>
        </w:rPr>
      </w:pPr>
      <w:r w:rsidRPr="00187E9B">
        <w:rPr>
          <w:lang w:val="en-US" w:eastAsia="en-US"/>
        </w:rPr>
        <w:t>WriteContainersSlots</w:t>
      </w:r>
    </w:p>
    <w:p w14:paraId="465F8578" w14:textId="4690550A" w:rsidR="00960AE7" w:rsidRPr="00187E9B" w:rsidRDefault="00960AE7" w:rsidP="00960AE7">
      <w:pPr>
        <w:rPr>
          <w:lang w:val="en-US" w:eastAsia="en-US"/>
        </w:rPr>
      </w:pPr>
      <w:r w:rsidRPr="00187E9B">
        <w:rPr>
          <w:lang w:val="en-US" w:eastAsia="en-US"/>
        </w:rPr>
        <w:t>Each of the permissions allows the user granted the permission to create, modify and delete the entity he is granted permission for. The super user role has all of the above permissions. Additional roles can be created granting just some of the permissions to the user. Every authenticated user by default does not have any of the permissions, meaning he can only read and export the data CCDB.</w:t>
      </w:r>
    </w:p>
    <w:p w14:paraId="42F16718" w14:textId="03D32047" w:rsidR="00773872" w:rsidRPr="00187E9B" w:rsidRDefault="00773872" w:rsidP="00EB6C34">
      <w:pPr>
        <w:pStyle w:val="Heading3"/>
        <w:rPr>
          <w:lang w:val="en-US"/>
        </w:rPr>
      </w:pPr>
      <w:bookmarkStart w:id="104" w:name="_Ref445446292"/>
      <w:bookmarkStart w:id="105" w:name="_Toc456854633"/>
      <w:r w:rsidRPr="00187E9B">
        <w:rPr>
          <w:lang w:val="en-US"/>
        </w:rPr>
        <w:t xml:space="preserve">Entity </w:t>
      </w:r>
      <w:r w:rsidR="00171C6C" w:rsidRPr="00187E9B">
        <w:rPr>
          <w:lang w:val="en-US"/>
        </w:rPr>
        <w:t>Based Authorization</w:t>
      </w:r>
      <w:bookmarkEnd w:id="104"/>
      <w:bookmarkEnd w:id="105"/>
    </w:p>
    <w:p w14:paraId="6B9820F5" w14:textId="77777777" w:rsidR="0077395B" w:rsidRPr="00187E9B" w:rsidRDefault="00E20536" w:rsidP="00EB6C34">
      <w:pPr>
        <w:rPr>
          <w:lang w:val="en-US"/>
        </w:rPr>
      </w:pPr>
      <w:r w:rsidRPr="00187E9B">
        <w:rPr>
          <w:lang w:val="en-US" w:eastAsia="en-US"/>
        </w:rPr>
        <w:t xml:space="preserve">In addition to the default RBAC permissions described in the section </w:t>
      </w:r>
      <w:r w:rsidRPr="00187E9B">
        <w:rPr>
          <w:lang w:val="en-US" w:eastAsia="en-US"/>
        </w:rPr>
        <w:fldChar w:fldCharType="begin"/>
      </w:r>
      <w:r w:rsidRPr="00187E9B">
        <w:rPr>
          <w:lang w:val="en-US" w:eastAsia="en-US"/>
        </w:rPr>
        <w:instrText xml:space="preserve"> REF _Ref445447010 \r \h </w:instrText>
      </w:r>
      <w:r w:rsidRPr="00187E9B">
        <w:rPr>
          <w:lang w:val="en-US" w:eastAsia="en-US"/>
        </w:rPr>
      </w:r>
      <w:r w:rsidRPr="00187E9B">
        <w:rPr>
          <w:lang w:val="en-US" w:eastAsia="en-US"/>
        </w:rPr>
        <w:fldChar w:fldCharType="separate"/>
      </w:r>
      <w:r w:rsidR="00E0133C" w:rsidRPr="00187E9B">
        <w:rPr>
          <w:lang w:val="en-US" w:eastAsia="en-US"/>
        </w:rPr>
        <w:t>3.2.1</w:t>
      </w:r>
      <w:r w:rsidRPr="00187E9B">
        <w:rPr>
          <w:lang w:val="en-US" w:eastAsia="en-US"/>
        </w:rPr>
        <w:fldChar w:fldCharType="end"/>
      </w:r>
      <w:r w:rsidRPr="00187E9B">
        <w:rPr>
          <w:lang w:val="en-US" w:eastAsia="en-US"/>
        </w:rPr>
        <w:t xml:space="preserve">, each authenticated user can also be granted access to only some of the </w:t>
      </w:r>
    </w:p>
    <w:p w14:paraId="60AF039D" w14:textId="77777777" w:rsidR="0077395B" w:rsidRPr="00187E9B" w:rsidRDefault="00E20536" w:rsidP="00EB6C34">
      <w:pPr>
        <w:pStyle w:val="ListParagraph"/>
        <w:numPr>
          <w:ilvl w:val="0"/>
          <w:numId w:val="39"/>
        </w:numPr>
        <w:rPr>
          <w:lang w:val="en-US"/>
        </w:rPr>
      </w:pPr>
      <w:r w:rsidRPr="00187E9B">
        <w:rPr>
          <w:lang w:val="en-US" w:eastAsia="en-US"/>
        </w:rPr>
        <w:t>Device types,</w:t>
      </w:r>
    </w:p>
    <w:p w14:paraId="5B95357D" w14:textId="3AB58D7E" w:rsidR="0077395B" w:rsidRPr="00187E9B" w:rsidRDefault="0077395B" w:rsidP="00EB6C34">
      <w:pPr>
        <w:pStyle w:val="ListParagraph"/>
        <w:numPr>
          <w:ilvl w:val="0"/>
          <w:numId w:val="39"/>
        </w:numPr>
        <w:rPr>
          <w:lang w:val="en-US"/>
        </w:rPr>
      </w:pPr>
      <w:r w:rsidRPr="00187E9B">
        <w:rPr>
          <w:lang w:val="en-US" w:eastAsia="en-US"/>
        </w:rPr>
        <w:t>Device type properties,</w:t>
      </w:r>
      <w:r w:rsidR="00E20536" w:rsidRPr="00187E9B">
        <w:rPr>
          <w:lang w:val="en-US" w:eastAsia="en-US"/>
        </w:rPr>
        <w:t xml:space="preserve"> </w:t>
      </w:r>
    </w:p>
    <w:p w14:paraId="7E6EC1A6" w14:textId="1F365A51" w:rsidR="0077395B" w:rsidRPr="00187E9B" w:rsidRDefault="00E20536" w:rsidP="00EB6C34">
      <w:pPr>
        <w:pStyle w:val="ListParagraph"/>
        <w:numPr>
          <w:ilvl w:val="0"/>
          <w:numId w:val="39"/>
        </w:numPr>
        <w:rPr>
          <w:lang w:val="en-US"/>
        </w:rPr>
      </w:pPr>
      <w:r w:rsidRPr="00187E9B">
        <w:rPr>
          <w:lang w:val="en-US" w:eastAsia="en-US"/>
        </w:rPr>
        <w:t>Devices</w:t>
      </w:r>
      <w:r w:rsidR="0077395B" w:rsidRPr="00187E9B">
        <w:rPr>
          <w:lang w:val="en-US" w:eastAsia="en-US"/>
        </w:rPr>
        <w:t>,</w:t>
      </w:r>
    </w:p>
    <w:p w14:paraId="17D4ECFC" w14:textId="77777777" w:rsidR="0077395B" w:rsidRPr="00187E9B" w:rsidRDefault="00E20536" w:rsidP="00EB6C34">
      <w:pPr>
        <w:pStyle w:val="ListParagraph"/>
        <w:numPr>
          <w:ilvl w:val="0"/>
          <w:numId w:val="39"/>
        </w:numPr>
        <w:rPr>
          <w:lang w:val="en-US"/>
        </w:rPr>
      </w:pPr>
      <w:r w:rsidRPr="00187E9B">
        <w:rPr>
          <w:lang w:val="en-US" w:eastAsia="en-US"/>
        </w:rPr>
        <w:lastRenderedPageBreak/>
        <w:t xml:space="preserve">Containers or Slots. </w:t>
      </w:r>
    </w:p>
    <w:p w14:paraId="7DC3B19D" w14:textId="43E3A661" w:rsidR="00077265" w:rsidRPr="00187E9B" w:rsidRDefault="00E20536" w:rsidP="00EB6C34">
      <w:pPr>
        <w:rPr>
          <w:lang w:val="en-US"/>
        </w:rPr>
      </w:pPr>
      <w:r w:rsidRPr="00187E9B">
        <w:rPr>
          <w:lang w:val="en-US" w:eastAsia="en-US"/>
        </w:rPr>
        <w:t>To grant special permissions to the user his user name or any RBAC defined permission for CCDB can be used.</w:t>
      </w:r>
      <w:r w:rsidR="0077395B" w:rsidRPr="00187E9B">
        <w:rPr>
          <w:lang w:val="en-US" w:eastAsia="en-US"/>
        </w:rPr>
        <w:t xml:space="preserve"> For RBAC permissions this means that in addition to the permissions listed in </w:t>
      </w:r>
      <w:r w:rsidR="0077395B" w:rsidRPr="00187E9B">
        <w:rPr>
          <w:lang w:val="en-US" w:eastAsia="en-US"/>
        </w:rPr>
        <w:fldChar w:fldCharType="begin"/>
      </w:r>
      <w:r w:rsidR="0077395B" w:rsidRPr="00187E9B">
        <w:rPr>
          <w:lang w:val="en-US" w:eastAsia="en-US"/>
        </w:rPr>
        <w:instrText xml:space="preserve"> REF _Ref445447574 \r \h </w:instrText>
      </w:r>
      <w:r w:rsidR="00077265" w:rsidRPr="00187E9B">
        <w:rPr>
          <w:lang w:val="en-US" w:eastAsia="en-US"/>
        </w:rPr>
        <w:instrText xml:space="preserve"> \* MERGEFORMAT </w:instrText>
      </w:r>
      <w:r w:rsidR="0077395B" w:rsidRPr="00187E9B">
        <w:rPr>
          <w:lang w:val="en-US" w:eastAsia="en-US"/>
        </w:rPr>
      </w:r>
      <w:r w:rsidR="0077395B" w:rsidRPr="00187E9B">
        <w:rPr>
          <w:lang w:val="en-US" w:eastAsia="en-US"/>
        </w:rPr>
        <w:fldChar w:fldCharType="separate"/>
      </w:r>
      <w:r w:rsidR="00E0133C" w:rsidRPr="00187E9B">
        <w:rPr>
          <w:lang w:val="en-US" w:eastAsia="en-US"/>
        </w:rPr>
        <w:t>3.2.1</w:t>
      </w:r>
      <w:r w:rsidR="0077395B" w:rsidRPr="00187E9B">
        <w:rPr>
          <w:lang w:val="en-US" w:eastAsia="en-US"/>
        </w:rPr>
        <w:fldChar w:fldCharType="end"/>
      </w:r>
      <w:r w:rsidR="0077395B" w:rsidRPr="00187E9B">
        <w:rPr>
          <w:lang w:val="en-US" w:eastAsia="en-US"/>
        </w:rPr>
        <w:t xml:space="preserve"> new permissions can be defined and then used in the entity based authorization.</w:t>
      </w:r>
      <w:r w:rsidR="00077265" w:rsidRPr="00187E9B">
        <w:rPr>
          <w:lang w:val="en-US" w:eastAsia="en-US"/>
        </w:rPr>
        <w:t xml:space="preserve"> In the UI the usernames and RBAC permissions will be represented in the following way. The username will be represented exactly as it is defined in the RBAC (LDAP), while the permission will be written inside square brackets []. For example:</w:t>
      </w:r>
    </w:p>
    <w:p w14:paraId="272AE900" w14:textId="17467460" w:rsidR="00077265" w:rsidRPr="00187E9B" w:rsidRDefault="00077265" w:rsidP="00EB6C34">
      <w:pPr>
        <w:pStyle w:val="ListParagraph"/>
        <w:numPr>
          <w:ilvl w:val="0"/>
          <w:numId w:val="39"/>
        </w:numPr>
        <w:rPr>
          <w:lang w:val="en-US"/>
        </w:rPr>
      </w:pPr>
      <w:r w:rsidRPr="00187E9B">
        <w:rPr>
          <w:rFonts w:ascii="Consolas" w:hAnsi="Consolas"/>
          <w:lang w:val="en-US" w:eastAsia="en-US"/>
        </w:rPr>
        <w:t>johndoe</w:t>
      </w:r>
      <w:r w:rsidRPr="00187E9B">
        <w:rPr>
          <w:lang w:val="en-US" w:eastAsia="en-US"/>
        </w:rPr>
        <w:t xml:space="preserve"> (user name)</w:t>
      </w:r>
    </w:p>
    <w:p w14:paraId="1216FF22" w14:textId="0DEE34C0" w:rsidR="00077265" w:rsidRPr="00187E9B" w:rsidRDefault="00077265" w:rsidP="00EB6C34">
      <w:pPr>
        <w:pStyle w:val="ListParagraph"/>
        <w:numPr>
          <w:ilvl w:val="0"/>
          <w:numId w:val="39"/>
        </w:numPr>
        <w:rPr>
          <w:lang w:val="en-US"/>
        </w:rPr>
      </w:pPr>
      <w:r w:rsidRPr="00187E9B">
        <w:rPr>
          <w:rFonts w:ascii="Consolas" w:hAnsi="Consolas"/>
          <w:lang w:val="en-US" w:eastAsia="en-US"/>
        </w:rPr>
        <w:t>[MagnetsDepartment]</w:t>
      </w:r>
      <w:r w:rsidRPr="00187E9B">
        <w:rPr>
          <w:lang w:val="en-US" w:eastAsia="en-US"/>
        </w:rPr>
        <w:t xml:space="preserve"> (RBAC permission)</w:t>
      </w:r>
    </w:p>
    <w:p w14:paraId="56000900" w14:textId="5A662282" w:rsidR="00077265" w:rsidRPr="00187E9B" w:rsidRDefault="0077395B" w:rsidP="00EB6C34">
      <w:pPr>
        <w:rPr>
          <w:lang w:val="en-US"/>
        </w:rPr>
      </w:pPr>
      <w:r w:rsidRPr="00187E9B">
        <w:rPr>
          <w:lang w:val="en-US" w:eastAsia="en-US"/>
        </w:rPr>
        <w:t>The entity based authorization can be used for the entities listed above in the following way.</w:t>
      </w:r>
    </w:p>
    <w:p w14:paraId="6201FDC1" w14:textId="72E315D2" w:rsidR="0077395B" w:rsidRPr="00187E9B" w:rsidRDefault="0077395B" w:rsidP="00EB6C34">
      <w:pPr>
        <w:pStyle w:val="Heading4"/>
        <w:rPr>
          <w:lang w:val="en-US"/>
        </w:rPr>
      </w:pPr>
      <w:bookmarkStart w:id="106" w:name="_Toc456854634"/>
      <w:r w:rsidRPr="00187E9B">
        <w:rPr>
          <w:lang w:val="en-US"/>
        </w:rPr>
        <w:t xml:space="preserve">Device </w:t>
      </w:r>
      <w:r w:rsidR="00171C6C" w:rsidRPr="00187E9B">
        <w:rPr>
          <w:lang w:val="en-US"/>
        </w:rPr>
        <w:t>Types</w:t>
      </w:r>
      <w:bookmarkEnd w:id="106"/>
    </w:p>
    <w:p w14:paraId="1C97EB55" w14:textId="27893EDC" w:rsidR="0077395B" w:rsidRPr="00187E9B" w:rsidRDefault="00077265" w:rsidP="00EB6C34">
      <w:pPr>
        <w:rPr>
          <w:lang w:val="en-US"/>
        </w:rPr>
      </w:pPr>
      <w:r w:rsidRPr="00187E9B">
        <w:rPr>
          <w:lang w:val="en-US" w:eastAsia="en-US"/>
        </w:rPr>
        <w:t xml:space="preserve">Each </w:t>
      </w:r>
      <w:r w:rsidR="00BE7835" w:rsidRPr="00187E9B">
        <w:rPr>
          <w:lang w:val="en-US" w:eastAsia="en-US"/>
        </w:rPr>
        <w:t>D</w:t>
      </w:r>
      <w:r w:rsidRPr="00187E9B">
        <w:rPr>
          <w:lang w:val="en-US" w:eastAsia="en-US"/>
        </w:rPr>
        <w:t xml:space="preserve">evice type will have a list of user names and RBAC permissions associated with </w:t>
      </w:r>
      <w:r w:rsidR="00BE7835" w:rsidRPr="00187E9B">
        <w:rPr>
          <w:lang w:val="en-US" w:eastAsia="en-US"/>
        </w:rPr>
        <w:t>it</w:t>
      </w:r>
      <w:r w:rsidRPr="00187E9B">
        <w:rPr>
          <w:lang w:val="en-US" w:eastAsia="en-US"/>
        </w:rPr>
        <w:t xml:space="preserve">. If the user is not in the list, he is only allowed to manipulate Device types if he has the </w:t>
      </w:r>
      <w:r w:rsidRPr="00187E9B">
        <w:rPr>
          <w:i/>
          <w:lang w:val="en-US" w:eastAsia="en-US"/>
        </w:rPr>
        <w:t>WriteDeviceTypes</w:t>
      </w:r>
      <w:r w:rsidRPr="00187E9B">
        <w:rPr>
          <w:lang w:val="en-US" w:eastAsia="en-US"/>
        </w:rPr>
        <w:t xml:space="preserve"> permission. If his user name o</w:t>
      </w:r>
      <w:r w:rsidR="002A2ED3" w:rsidRPr="00187E9B">
        <w:rPr>
          <w:lang w:val="en-US" w:eastAsia="en-US"/>
        </w:rPr>
        <w:t>r</w:t>
      </w:r>
      <w:r w:rsidRPr="00187E9B">
        <w:rPr>
          <w:lang w:val="en-US" w:eastAsia="en-US"/>
        </w:rPr>
        <w:t xml:space="preserve"> one of his RBAC permission is in the list, then the user can </w:t>
      </w:r>
      <w:r w:rsidRPr="00187E9B">
        <w:rPr>
          <w:b/>
          <w:lang w:val="en-US" w:eastAsia="en-US"/>
        </w:rPr>
        <w:t>edit</w:t>
      </w:r>
      <w:r w:rsidRPr="00187E9B">
        <w:rPr>
          <w:lang w:val="en-US" w:eastAsia="en-US"/>
        </w:rPr>
        <w:t xml:space="preserve"> the Device type (change its name and description), and also </w:t>
      </w:r>
      <w:r w:rsidRPr="00187E9B">
        <w:rPr>
          <w:b/>
          <w:lang w:val="en-US" w:eastAsia="en-US"/>
        </w:rPr>
        <w:t>add</w:t>
      </w:r>
      <w:r w:rsidRPr="00187E9B">
        <w:rPr>
          <w:lang w:val="en-US" w:eastAsia="en-US"/>
        </w:rPr>
        <w:t xml:space="preserve">, </w:t>
      </w:r>
      <w:r w:rsidRPr="00187E9B">
        <w:rPr>
          <w:b/>
          <w:lang w:val="en-US" w:eastAsia="en-US"/>
        </w:rPr>
        <w:t>edit</w:t>
      </w:r>
      <w:r w:rsidRPr="00187E9B">
        <w:rPr>
          <w:lang w:val="en-US" w:eastAsia="en-US"/>
        </w:rPr>
        <w:t xml:space="preserve"> and </w:t>
      </w:r>
      <w:r w:rsidRPr="00187E9B">
        <w:rPr>
          <w:b/>
          <w:lang w:val="en-US" w:eastAsia="en-US"/>
        </w:rPr>
        <w:t>delete</w:t>
      </w:r>
      <w:r w:rsidRPr="00187E9B">
        <w:rPr>
          <w:lang w:val="en-US" w:eastAsia="en-US"/>
        </w:rPr>
        <w:t xml:space="preserve"> any of the properties</w:t>
      </w:r>
      <w:r w:rsidR="00BE7835" w:rsidRPr="00187E9B">
        <w:rPr>
          <w:lang w:val="en-US" w:eastAsia="en-US"/>
        </w:rPr>
        <w:t>, artifacts and tags</w:t>
      </w:r>
      <w:r w:rsidRPr="00187E9B">
        <w:rPr>
          <w:lang w:val="en-US" w:eastAsia="en-US"/>
        </w:rPr>
        <w:t xml:space="preserve"> associated with the Device type.</w:t>
      </w:r>
    </w:p>
    <w:p w14:paraId="2B1F1AFE" w14:textId="5493ABDE" w:rsidR="00077265" w:rsidRPr="00187E9B" w:rsidRDefault="00077265" w:rsidP="00EB6C34">
      <w:pPr>
        <w:rPr>
          <w:lang w:val="en-US"/>
        </w:rPr>
      </w:pPr>
      <w:r w:rsidRPr="00187E9B">
        <w:rPr>
          <w:lang w:val="en-US" w:eastAsia="en-US"/>
        </w:rPr>
        <w:t>The user is also allowed to modify the</w:t>
      </w:r>
      <w:r w:rsidR="00173037" w:rsidRPr="00187E9B">
        <w:rPr>
          <w:lang w:val="en-US" w:eastAsia="en-US"/>
        </w:rPr>
        <w:t xml:space="preserve"> authorization </w:t>
      </w:r>
      <w:r w:rsidRPr="00187E9B">
        <w:rPr>
          <w:lang w:val="en-US" w:eastAsia="en-US"/>
        </w:rPr>
        <w:t xml:space="preserve">list of the </w:t>
      </w:r>
      <w:r w:rsidR="00173037" w:rsidRPr="00187E9B">
        <w:rPr>
          <w:lang w:val="en-US" w:eastAsia="en-US"/>
        </w:rPr>
        <w:t>Device type in any way. Removing himself (or all users) from the list will prevent him from manipulating this Device type in the future.</w:t>
      </w:r>
    </w:p>
    <w:p w14:paraId="74343D49" w14:textId="2CA2B8FD" w:rsidR="00904D1D" w:rsidRPr="00187E9B" w:rsidRDefault="00904D1D" w:rsidP="00EB6C34">
      <w:pPr>
        <w:rPr>
          <w:lang w:val="en-US"/>
        </w:rPr>
      </w:pPr>
      <w:r w:rsidRPr="00187E9B">
        <w:rPr>
          <w:lang w:val="en-US" w:eastAsia="en-US"/>
        </w:rPr>
        <w:t xml:space="preserve">Each property associated with the Device type will also have </w:t>
      </w:r>
      <w:r w:rsidR="002A2ED3" w:rsidRPr="00187E9B">
        <w:rPr>
          <w:lang w:val="en-US" w:eastAsia="en-US"/>
        </w:rPr>
        <w:t>an authorization list. The users authorized by that list are able to modify the value of the property and also remove themselves from the authorization</w:t>
      </w:r>
      <w:r w:rsidR="00B05D1B" w:rsidRPr="00187E9B">
        <w:rPr>
          <w:lang w:val="en-US" w:eastAsia="en-US"/>
        </w:rPr>
        <w:t xml:space="preserve"> list</w:t>
      </w:r>
      <w:r w:rsidR="002A2ED3" w:rsidRPr="00187E9B">
        <w:rPr>
          <w:lang w:val="en-US" w:eastAsia="en-US"/>
        </w:rPr>
        <w:t xml:space="preserve"> (in case the user is listed by its user name).</w:t>
      </w:r>
    </w:p>
    <w:p w14:paraId="62359D0D" w14:textId="22D60874" w:rsidR="00BE7835" w:rsidRPr="00187E9B" w:rsidRDefault="00BE7835" w:rsidP="00EB6C34">
      <w:pPr>
        <w:pStyle w:val="Heading4"/>
        <w:rPr>
          <w:lang w:val="en-US"/>
        </w:rPr>
      </w:pPr>
      <w:bookmarkStart w:id="107" w:name="_Toc456854635"/>
      <w:r w:rsidRPr="00187E9B">
        <w:rPr>
          <w:lang w:val="en-US"/>
        </w:rPr>
        <w:t>Devices</w:t>
      </w:r>
      <w:bookmarkEnd w:id="107"/>
    </w:p>
    <w:p w14:paraId="75B4C804" w14:textId="1F0BD245" w:rsidR="00BE7835" w:rsidRPr="00187E9B" w:rsidRDefault="00BE7835" w:rsidP="00EB6C34">
      <w:pPr>
        <w:rPr>
          <w:lang w:val="en-US"/>
        </w:rPr>
      </w:pPr>
      <w:r w:rsidRPr="00187E9B">
        <w:rPr>
          <w:lang w:val="en-US" w:eastAsia="en-US"/>
        </w:rPr>
        <w:t xml:space="preserve">Each Device will have a list of user names and RBAC permissions associated with it. If the user is authorized by the list, he is able to change the Device serial number and its description. In addition to that </w:t>
      </w:r>
      <w:r w:rsidR="00AC3EFC" w:rsidRPr="00187E9B">
        <w:rPr>
          <w:lang w:val="en-US" w:eastAsia="en-US"/>
        </w:rPr>
        <w:t xml:space="preserve">the user is also allowed to </w:t>
      </w:r>
      <w:r w:rsidR="00AC3EFC" w:rsidRPr="00187E9B">
        <w:rPr>
          <w:b/>
          <w:lang w:val="en-US" w:eastAsia="en-US"/>
        </w:rPr>
        <w:t>add</w:t>
      </w:r>
      <w:r w:rsidR="00AC3EFC" w:rsidRPr="00187E9B">
        <w:rPr>
          <w:lang w:val="en-US" w:eastAsia="en-US"/>
        </w:rPr>
        <w:t xml:space="preserve">, </w:t>
      </w:r>
      <w:r w:rsidR="00AC3EFC" w:rsidRPr="00187E9B">
        <w:rPr>
          <w:b/>
          <w:lang w:val="en-US" w:eastAsia="en-US"/>
        </w:rPr>
        <w:t>edit</w:t>
      </w:r>
      <w:r w:rsidR="00AC3EFC" w:rsidRPr="00187E9B">
        <w:rPr>
          <w:lang w:val="en-US" w:eastAsia="en-US"/>
        </w:rPr>
        <w:t xml:space="preserve"> and </w:t>
      </w:r>
      <w:r w:rsidR="00AC3EFC" w:rsidRPr="00187E9B">
        <w:rPr>
          <w:b/>
          <w:lang w:val="en-US" w:eastAsia="en-US"/>
        </w:rPr>
        <w:t>delete</w:t>
      </w:r>
      <w:r w:rsidR="00AC3EFC" w:rsidRPr="00187E9B">
        <w:rPr>
          <w:lang w:val="en-US" w:eastAsia="en-US"/>
        </w:rPr>
        <w:t xml:space="preserve"> any of the properties, artifacts and tags associated with the Device. In accordance with the UI the operations on the properties are only limited to changing and deleting </w:t>
      </w:r>
      <w:r w:rsidR="00091993" w:rsidRPr="00187E9B">
        <w:rPr>
          <w:lang w:val="en-US" w:eastAsia="en-US"/>
        </w:rPr>
        <w:t>their</w:t>
      </w:r>
      <w:r w:rsidR="00AC3EFC" w:rsidRPr="00187E9B">
        <w:rPr>
          <w:lang w:val="en-US" w:eastAsia="en-US"/>
        </w:rPr>
        <w:t xml:space="preserve"> value.</w:t>
      </w:r>
    </w:p>
    <w:p w14:paraId="59469DA0" w14:textId="4BA34667" w:rsidR="00F564B6" w:rsidRPr="00187E9B" w:rsidRDefault="00F564B6" w:rsidP="00EB6C34">
      <w:pPr>
        <w:pStyle w:val="Heading4"/>
        <w:rPr>
          <w:lang w:val="en-US"/>
        </w:rPr>
      </w:pPr>
      <w:bookmarkStart w:id="108" w:name="_Toc456854636"/>
      <w:r w:rsidRPr="00187E9B">
        <w:rPr>
          <w:lang w:val="en-US"/>
        </w:rPr>
        <w:t xml:space="preserve">Containers </w:t>
      </w:r>
      <w:r w:rsidR="00171C6C" w:rsidRPr="00187E9B">
        <w:rPr>
          <w:lang w:val="en-US"/>
        </w:rPr>
        <w:t>and Installation Slots</w:t>
      </w:r>
      <w:bookmarkEnd w:id="108"/>
    </w:p>
    <w:p w14:paraId="16633F9E" w14:textId="450315C0" w:rsidR="00F564B6" w:rsidRPr="00187E9B" w:rsidRDefault="00F564B6" w:rsidP="00EB6C34">
      <w:pPr>
        <w:rPr>
          <w:lang w:val="en-US"/>
        </w:rPr>
      </w:pPr>
      <w:r w:rsidRPr="00187E9B">
        <w:rPr>
          <w:lang w:val="en-US" w:eastAsia="en-US"/>
        </w:rPr>
        <w:t xml:space="preserve">Each Container and Installation slot will have a list of user names and RBAC permissions associated with it. If the user is authorized by the list, he is able to change the Container and Installation slot name and its description. In addition to that the user is also allowed to </w:t>
      </w:r>
      <w:r w:rsidRPr="00187E9B">
        <w:rPr>
          <w:b/>
          <w:lang w:val="en-US" w:eastAsia="en-US"/>
        </w:rPr>
        <w:t>add</w:t>
      </w:r>
      <w:r w:rsidRPr="00187E9B">
        <w:rPr>
          <w:lang w:val="en-US" w:eastAsia="en-US"/>
        </w:rPr>
        <w:t xml:space="preserve">, </w:t>
      </w:r>
      <w:r w:rsidRPr="00187E9B">
        <w:rPr>
          <w:b/>
          <w:lang w:val="en-US" w:eastAsia="en-US"/>
        </w:rPr>
        <w:t>edit</w:t>
      </w:r>
      <w:r w:rsidRPr="00187E9B">
        <w:rPr>
          <w:lang w:val="en-US" w:eastAsia="en-US"/>
        </w:rPr>
        <w:t xml:space="preserve"> and </w:t>
      </w:r>
      <w:r w:rsidRPr="00187E9B">
        <w:rPr>
          <w:b/>
          <w:lang w:val="en-US" w:eastAsia="en-US"/>
        </w:rPr>
        <w:t>delete</w:t>
      </w:r>
      <w:r w:rsidRPr="00187E9B">
        <w:rPr>
          <w:lang w:val="en-US" w:eastAsia="en-US"/>
        </w:rPr>
        <w:t xml:space="preserve"> any of the properties, artifacts and tags associated with the </w:t>
      </w:r>
      <w:r w:rsidR="00091993" w:rsidRPr="00187E9B">
        <w:rPr>
          <w:lang w:val="en-US" w:eastAsia="en-US"/>
        </w:rPr>
        <w:t>Container and Installation slot</w:t>
      </w:r>
      <w:r w:rsidRPr="00187E9B">
        <w:rPr>
          <w:lang w:val="en-US" w:eastAsia="en-US"/>
        </w:rPr>
        <w:t xml:space="preserve">. In accordance with the UI the operations on the </w:t>
      </w:r>
      <w:r w:rsidR="00091993" w:rsidRPr="00187E9B">
        <w:rPr>
          <w:lang w:val="en-US" w:eastAsia="en-US"/>
        </w:rPr>
        <w:t xml:space="preserve">Installation slot </w:t>
      </w:r>
      <w:r w:rsidRPr="00187E9B">
        <w:rPr>
          <w:lang w:val="en-US" w:eastAsia="en-US"/>
        </w:rPr>
        <w:t xml:space="preserve">properties are only limited to changing and deleting </w:t>
      </w:r>
      <w:r w:rsidR="00EA3C5E" w:rsidRPr="00187E9B">
        <w:rPr>
          <w:lang w:val="en-US" w:eastAsia="en-US"/>
        </w:rPr>
        <w:t>their</w:t>
      </w:r>
      <w:r w:rsidRPr="00187E9B">
        <w:rPr>
          <w:lang w:val="en-US" w:eastAsia="en-US"/>
        </w:rPr>
        <w:t xml:space="preserve"> value.</w:t>
      </w:r>
    </w:p>
    <w:p w14:paraId="17305015" w14:textId="2953B3E3" w:rsidR="00EF120C" w:rsidRPr="00187E9B" w:rsidRDefault="00EF120C" w:rsidP="00EB6C34">
      <w:pPr>
        <w:rPr>
          <w:lang w:val="en-US"/>
        </w:rPr>
      </w:pPr>
      <w:r w:rsidRPr="00187E9B">
        <w:rPr>
          <w:lang w:val="en-US" w:eastAsia="en-US"/>
        </w:rPr>
        <w:t xml:space="preserve">In addition the user being authorized by the authorization list on the current entity, he is also granted </w:t>
      </w:r>
      <w:r w:rsidR="00D21FB4" w:rsidRPr="00187E9B">
        <w:rPr>
          <w:lang w:val="en-US" w:eastAsia="en-US"/>
        </w:rPr>
        <w:t xml:space="preserve">the same </w:t>
      </w:r>
      <w:r w:rsidRPr="00187E9B">
        <w:rPr>
          <w:lang w:val="en-US" w:eastAsia="en-US"/>
        </w:rPr>
        <w:t xml:space="preserve">permissions if he is authorized by any list of the entities </w:t>
      </w:r>
      <w:r w:rsidR="00E2203F" w:rsidRPr="00187E9B">
        <w:rPr>
          <w:lang w:val="en-US" w:eastAsia="en-US"/>
        </w:rPr>
        <w:t xml:space="preserve">that are ancestors of this node in the </w:t>
      </w:r>
      <w:r w:rsidR="00E2203F" w:rsidRPr="00187E9B">
        <w:rPr>
          <w:i/>
          <w:lang w:val="en-US" w:eastAsia="en-US"/>
        </w:rPr>
        <w:t>contains</w:t>
      </w:r>
      <w:r w:rsidR="00E2203F" w:rsidRPr="00187E9B">
        <w:rPr>
          <w:lang w:val="en-US" w:eastAsia="en-US"/>
        </w:rPr>
        <w:t xml:space="preserve"> hierarchy. </w:t>
      </w:r>
      <w:r w:rsidR="00D21FB4" w:rsidRPr="00187E9B">
        <w:rPr>
          <w:lang w:val="en-US" w:eastAsia="en-US"/>
        </w:rPr>
        <w:t xml:space="preserve">In practice </w:t>
      </w:r>
      <w:r w:rsidR="00E2203F" w:rsidRPr="00187E9B">
        <w:rPr>
          <w:lang w:val="en-US" w:eastAsia="en-US"/>
        </w:rPr>
        <w:t xml:space="preserve">this means that granting a user permissions on some Container this also grants him permissions on all Containers and Installation slots that are </w:t>
      </w:r>
      <w:r w:rsidR="00073D4F" w:rsidRPr="00187E9B">
        <w:rPr>
          <w:lang w:val="en-US" w:eastAsia="en-US"/>
        </w:rPr>
        <w:t>children of this container.</w:t>
      </w:r>
    </w:p>
    <w:p w14:paraId="5EE68BE4" w14:textId="77777777" w:rsidR="008777BF" w:rsidRPr="00187E9B" w:rsidRDefault="008777BF" w:rsidP="008777BF">
      <w:pPr>
        <w:pStyle w:val="Heading2"/>
        <w:rPr>
          <w:lang w:val="en-US"/>
        </w:rPr>
      </w:pPr>
      <w:bookmarkStart w:id="109" w:name="_Toc456854637"/>
      <w:r w:rsidRPr="00187E9B">
        <w:rPr>
          <w:lang w:val="en-US"/>
        </w:rPr>
        <w:lastRenderedPageBreak/>
        <w:t>UI Layer</w:t>
      </w:r>
      <w:bookmarkEnd w:id="109"/>
    </w:p>
    <w:p w14:paraId="4D91A370" w14:textId="2909DC27" w:rsidR="00112FDC" w:rsidRPr="00187E9B" w:rsidRDefault="00A94C80" w:rsidP="00112FDC">
      <w:pPr>
        <w:rPr>
          <w:lang w:val="en-US" w:eastAsia="en-US"/>
        </w:rPr>
      </w:pPr>
      <w:r w:rsidRPr="00187E9B">
        <w:rPr>
          <w:lang w:val="en-US" w:eastAsia="en-US"/>
        </w:rPr>
        <w:t xml:space="preserve">The application UI will be implemented using Java EE </w:t>
      </w:r>
      <w:r w:rsidR="00F10FCF" w:rsidRPr="00187E9B">
        <w:rPr>
          <w:lang w:val="en-US" w:eastAsia="en-US"/>
        </w:rPr>
        <w:t xml:space="preserve">7 </w:t>
      </w:r>
      <w:r w:rsidRPr="00187E9B">
        <w:rPr>
          <w:lang w:val="en-US" w:eastAsia="en-US"/>
        </w:rPr>
        <w:t xml:space="preserve">JSF technology for building rich </w:t>
      </w:r>
      <w:r w:rsidR="00EC5075" w:rsidRPr="00187E9B">
        <w:rPr>
          <w:lang w:val="en-US" w:eastAsia="en-US"/>
        </w:rPr>
        <w:t>user interfaces in a web browser</w:t>
      </w:r>
      <w:r w:rsidRPr="00187E9B">
        <w:rPr>
          <w:lang w:val="en-US" w:eastAsia="en-US"/>
        </w:rPr>
        <w:t xml:space="preserve">. </w:t>
      </w:r>
      <w:r w:rsidR="00112FDC" w:rsidRPr="00187E9B">
        <w:rPr>
          <w:lang w:val="en-US" w:eastAsia="en-US"/>
        </w:rPr>
        <w:t xml:space="preserve">There are </w:t>
      </w:r>
      <w:r w:rsidR="00F10FCF" w:rsidRPr="00187E9B">
        <w:rPr>
          <w:lang w:val="en-US" w:eastAsia="en-US"/>
        </w:rPr>
        <w:t xml:space="preserve">4 </w:t>
      </w:r>
      <w:r w:rsidR="00112FDC" w:rsidRPr="00187E9B">
        <w:rPr>
          <w:lang w:val="en-US" w:eastAsia="en-US"/>
        </w:rPr>
        <w:t>broad aspects of the UI</w:t>
      </w:r>
      <w:r w:rsidRPr="00187E9B">
        <w:rPr>
          <w:lang w:val="en-US" w:eastAsia="en-US"/>
        </w:rPr>
        <w:t xml:space="preserve"> (</w:t>
      </w:r>
      <w:bookmarkStart w:id="110" w:name="CCDB_029"/>
      <w:r w:rsidRPr="00187E9B">
        <w:rPr>
          <w:lang w:val="en-US" w:eastAsia="en-US"/>
        </w:rPr>
        <w:t>CCDB_02</w:t>
      </w:r>
      <w:r w:rsidR="00BE1D73" w:rsidRPr="00187E9B">
        <w:rPr>
          <w:lang w:val="en-US" w:eastAsia="en-US"/>
        </w:rPr>
        <w:t>9</w:t>
      </w:r>
      <w:bookmarkEnd w:id="110"/>
      <w:r w:rsidRPr="00187E9B">
        <w:rPr>
          <w:lang w:val="en-US" w:eastAsia="en-US"/>
        </w:rPr>
        <w:t>,</w:t>
      </w:r>
      <w:r w:rsidR="00510F7D" w:rsidRPr="00187E9B">
        <w:rPr>
          <w:lang w:val="en-US" w:eastAsia="en-US"/>
        </w:rPr>
        <w:t xml:space="preserve"> </w:t>
      </w:r>
      <w:bookmarkStart w:id="111" w:name="CCDB_190a"/>
      <w:r w:rsidR="00510F7D" w:rsidRPr="00187E9B">
        <w:rPr>
          <w:lang w:val="en-US" w:eastAsia="en-US"/>
        </w:rPr>
        <w:t>CCDB_190</w:t>
      </w:r>
      <w:bookmarkEnd w:id="111"/>
      <w:r w:rsidR="00510F7D" w:rsidRPr="00187E9B">
        <w:rPr>
          <w:lang w:val="en-US" w:eastAsia="en-US"/>
        </w:rPr>
        <w:t>,</w:t>
      </w:r>
      <w:bookmarkStart w:id="112" w:name="CCDB_197"/>
      <w:r w:rsidR="00510F7D" w:rsidRPr="00187E9B">
        <w:rPr>
          <w:lang w:val="en-US" w:eastAsia="en-US"/>
        </w:rPr>
        <w:t xml:space="preserve"> </w:t>
      </w:r>
      <w:r w:rsidRPr="00187E9B">
        <w:rPr>
          <w:lang w:val="en-US" w:eastAsia="en-US"/>
        </w:rPr>
        <w:t>CCDB_197</w:t>
      </w:r>
      <w:bookmarkEnd w:id="112"/>
      <w:r w:rsidRPr="00187E9B">
        <w:rPr>
          <w:lang w:val="en-US" w:eastAsia="en-US"/>
        </w:rPr>
        <w:t>)</w:t>
      </w:r>
      <w:r w:rsidR="00112FDC" w:rsidRPr="00187E9B">
        <w:rPr>
          <w:lang w:val="en-US" w:eastAsia="en-US"/>
        </w:rPr>
        <w:t>:</w:t>
      </w:r>
    </w:p>
    <w:p w14:paraId="6737D1F5" w14:textId="35F88D2D" w:rsidR="00112FDC" w:rsidRPr="00187E9B" w:rsidRDefault="00112FDC" w:rsidP="00E36543">
      <w:pPr>
        <w:pStyle w:val="ListParagraph"/>
        <w:numPr>
          <w:ilvl w:val="0"/>
          <w:numId w:val="12"/>
        </w:numPr>
        <w:rPr>
          <w:lang w:val="en-US" w:eastAsia="en-US"/>
        </w:rPr>
      </w:pPr>
      <w:r w:rsidRPr="00187E9B">
        <w:rPr>
          <w:lang w:val="en-US" w:eastAsia="en-US"/>
        </w:rPr>
        <w:t>Defining data that will be put into the CCDB</w:t>
      </w:r>
      <w:r w:rsidR="00765AC0" w:rsidRPr="00187E9B">
        <w:rPr>
          <w:lang w:val="en-US" w:eastAsia="en-US"/>
        </w:rPr>
        <w:t xml:space="preserve"> (configuration)</w:t>
      </w:r>
    </w:p>
    <w:p w14:paraId="637E8EC6" w14:textId="0A1DC62C" w:rsidR="00112FDC" w:rsidRPr="00187E9B" w:rsidRDefault="00F840AF" w:rsidP="00E36543">
      <w:pPr>
        <w:pStyle w:val="ListParagraph"/>
        <w:numPr>
          <w:ilvl w:val="0"/>
          <w:numId w:val="12"/>
        </w:numPr>
        <w:rPr>
          <w:lang w:val="en-US" w:eastAsia="en-US"/>
        </w:rPr>
      </w:pPr>
      <w:r w:rsidRPr="00187E9B">
        <w:rPr>
          <w:lang w:val="en-US" w:eastAsia="en-US"/>
        </w:rPr>
        <w:t>Managing data in</w:t>
      </w:r>
      <w:r w:rsidR="00112FDC" w:rsidRPr="00187E9B">
        <w:rPr>
          <w:lang w:val="en-US" w:eastAsia="en-US"/>
        </w:rPr>
        <w:t xml:space="preserve"> the CCDB</w:t>
      </w:r>
    </w:p>
    <w:p w14:paraId="09383BEB" w14:textId="77777777" w:rsidR="00112FDC" w:rsidRPr="00187E9B" w:rsidRDefault="00112FDC" w:rsidP="00E36543">
      <w:pPr>
        <w:pStyle w:val="ListParagraph"/>
        <w:numPr>
          <w:ilvl w:val="0"/>
          <w:numId w:val="12"/>
        </w:numPr>
        <w:rPr>
          <w:lang w:val="en-US" w:eastAsia="en-US"/>
        </w:rPr>
      </w:pPr>
      <w:r w:rsidRPr="00187E9B">
        <w:rPr>
          <w:lang w:val="en-US" w:eastAsia="en-US"/>
        </w:rPr>
        <w:t>Inspecting data in the CCDB</w:t>
      </w:r>
    </w:p>
    <w:p w14:paraId="4D5F4EC2" w14:textId="77777777" w:rsidR="00112FDC" w:rsidRPr="00187E9B" w:rsidRDefault="00112FDC" w:rsidP="00E36543">
      <w:pPr>
        <w:pStyle w:val="ListParagraph"/>
        <w:numPr>
          <w:ilvl w:val="0"/>
          <w:numId w:val="12"/>
        </w:numPr>
        <w:rPr>
          <w:lang w:val="en-US" w:eastAsia="en-US"/>
        </w:rPr>
      </w:pPr>
      <w:r w:rsidRPr="00187E9B">
        <w:rPr>
          <w:lang w:val="en-US" w:eastAsia="en-US"/>
        </w:rPr>
        <w:t>Generating reports</w:t>
      </w:r>
    </w:p>
    <w:p w14:paraId="5C5D3EA5" w14:textId="4829CB76" w:rsidR="000E086B" w:rsidRPr="00187E9B" w:rsidRDefault="003940D0" w:rsidP="00112FDC">
      <w:pPr>
        <w:rPr>
          <w:lang w:val="en-US" w:eastAsia="en-US"/>
        </w:rPr>
      </w:pPr>
      <w:r w:rsidRPr="00187E9B">
        <w:rPr>
          <w:lang w:val="en-US" w:eastAsia="en-US"/>
        </w:rPr>
        <w:t>A super user</w:t>
      </w:r>
      <w:r w:rsidR="00112FDC" w:rsidRPr="00187E9B">
        <w:rPr>
          <w:lang w:val="en-US" w:eastAsia="en-US"/>
        </w:rPr>
        <w:t xml:space="preserve"> can define device types and properties that can be used by the users.</w:t>
      </w:r>
      <w:r w:rsidR="00EE6256" w:rsidRPr="00187E9B">
        <w:rPr>
          <w:lang w:val="en-US" w:eastAsia="en-US"/>
        </w:rPr>
        <w:t xml:space="preserve"> </w:t>
      </w:r>
    </w:p>
    <w:p w14:paraId="00391570" w14:textId="76BF6876" w:rsidR="00112FDC" w:rsidRPr="00187E9B" w:rsidRDefault="003940D0" w:rsidP="00112FDC">
      <w:pPr>
        <w:rPr>
          <w:lang w:val="en-US" w:eastAsia="en-US"/>
        </w:rPr>
      </w:pPr>
      <w:r w:rsidRPr="00187E9B">
        <w:rPr>
          <w:lang w:val="en-US" w:eastAsia="en-US"/>
        </w:rPr>
        <w:t>Authorized user</w:t>
      </w:r>
      <w:r w:rsidR="00112FDC" w:rsidRPr="00187E9B">
        <w:rPr>
          <w:lang w:val="en-US" w:eastAsia="en-US"/>
        </w:rPr>
        <w:t xml:space="preserve"> can add device </w:t>
      </w:r>
      <w:r w:rsidRPr="00187E9B">
        <w:rPr>
          <w:lang w:val="en-US" w:eastAsia="en-US"/>
        </w:rPr>
        <w:t>instances based on definitions, change the device instance properties and associate additional properties to the device instance.</w:t>
      </w:r>
    </w:p>
    <w:p w14:paraId="28F826D5" w14:textId="4F274FBE" w:rsidR="00112FDC" w:rsidRPr="00187E9B" w:rsidRDefault="00112FDC" w:rsidP="00112FDC">
      <w:pPr>
        <w:pStyle w:val="Heading3"/>
        <w:rPr>
          <w:lang w:val="en-US"/>
        </w:rPr>
      </w:pPr>
      <w:bookmarkStart w:id="113" w:name="_Ref388878524"/>
      <w:bookmarkStart w:id="114" w:name="_Toc456854638"/>
      <w:r w:rsidRPr="00187E9B">
        <w:rPr>
          <w:lang w:val="en-US"/>
        </w:rPr>
        <w:t xml:space="preserve">Data </w:t>
      </w:r>
      <w:r w:rsidR="00171C6C" w:rsidRPr="00187E9B">
        <w:rPr>
          <w:lang w:val="en-US"/>
        </w:rPr>
        <w:t>D</w:t>
      </w:r>
      <w:r w:rsidRPr="00187E9B">
        <w:rPr>
          <w:lang w:val="en-US"/>
        </w:rPr>
        <w:t>efinitions</w:t>
      </w:r>
      <w:bookmarkEnd w:id="113"/>
      <w:bookmarkEnd w:id="114"/>
    </w:p>
    <w:p w14:paraId="52F6753F" w14:textId="190D18FB" w:rsidR="00EE6256" w:rsidRPr="00187E9B" w:rsidRDefault="00567B7C" w:rsidP="00112FDC">
      <w:pPr>
        <w:rPr>
          <w:lang w:val="en-US" w:eastAsia="en-US"/>
        </w:rPr>
      </w:pPr>
      <w:r w:rsidRPr="00187E9B">
        <w:rPr>
          <w:lang w:val="en-US" w:eastAsia="en-US"/>
        </w:rPr>
        <w:t xml:space="preserve">Before users can start using the application, </w:t>
      </w:r>
      <w:r w:rsidR="004149BD" w:rsidRPr="00187E9B">
        <w:rPr>
          <w:lang w:val="en-US" w:eastAsia="en-US"/>
        </w:rPr>
        <w:t xml:space="preserve">the super user </w:t>
      </w:r>
      <w:r w:rsidRPr="00187E9B">
        <w:rPr>
          <w:lang w:val="en-US" w:eastAsia="en-US"/>
        </w:rPr>
        <w:t>needs to provide various</w:t>
      </w:r>
      <w:r w:rsidR="004149BD" w:rsidRPr="00187E9B">
        <w:rPr>
          <w:lang w:val="en-US" w:eastAsia="en-US"/>
        </w:rPr>
        <w:t xml:space="preserve"> basic </w:t>
      </w:r>
      <w:r w:rsidRPr="00187E9B">
        <w:rPr>
          <w:lang w:val="en-US" w:eastAsia="en-US"/>
        </w:rPr>
        <w:t>data definitions that the users can use.</w:t>
      </w:r>
      <w:r w:rsidR="004149BD" w:rsidRPr="00187E9B">
        <w:rPr>
          <w:lang w:val="en-US" w:eastAsia="en-US"/>
        </w:rPr>
        <w:t xml:space="preserve"> This is achieved through </w:t>
      </w:r>
      <w:r w:rsidR="00EB6C34" w:rsidRPr="00187E9B">
        <w:rPr>
          <w:lang w:val="en-US" w:eastAsia="en-US"/>
        </w:rPr>
        <w:t>following</w:t>
      </w:r>
      <w:r w:rsidR="004F0B5A" w:rsidRPr="00187E9B">
        <w:rPr>
          <w:lang w:val="en-US" w:eastAsia="en-US"/>
        </w:rPr>
        <w:t xml:space="preserve"> menus titled</w:t>
      </w:r>
      <w:r w:rsidR="00EE6256" w:rsidRPr="00187E9B">
        <w:rPr>
          <w:lang w:val="en-US" w:eastAsia="en-US"/>
        </w:rPr>
        <w:t>:</w:t>
      </w:r>
    </w:p>
    <w:p w14:paraId="53FCDF22" w14:textId="33E11E3B" w:rsidR="00112FDC" w:rsidRPr="00187E9B" w:rsidRDefault="004F0B5A" w:rsidP="00E36543">
      <w:pPr>
        <w:pStyle w:val="ListParagraph"/>
        <w:numPr>
          <w:ilvl w:val="0"/>
          <w:numId w:val="13"/>
        </w:numPr>
        <w:rPr>
          <w:lang w:val="en-US" w:eastAsia="en-US"/>
        </w:rPr>
      </w:pPr>
      <w:r w:rsidRPr="00187E9B">
        <w:rPr>
          <w:lang w:val="en-US" w:eastAsia="en-US"/>
        </w:rPr>
        <w:t>Units</w:t>
      </w:r>
    </w:p>
    <w:p w14:paraId="2708EEC0" w14:textId="5E517B8C" w:rsidR="00EE6256" w:rsidRPr="00187E9B" w:rsidRDefault="004F0B5A" w:rsidP="00E36543">
      <w:pPr>
        <w:pStyle w:val="ListParagraph"/>
        <w:numPr>
          <w:ilvl w:val="0"/>
          <w:numId w:val="13"/>
        </w:numPr>
        <w:rPr>
          <w:lang w:val="en-US" w:eastAsia="en-US"/>
        </w:rPr>
      </w:pPr>
      <w:r w:rsidRPr="00187E9B">
        <w:rPr>
          <w:lang w:val="en-US" w:eastAsia="en-US"/>
        </w:rPr>
        <w:t>Enumerations</w:t>
      </w:r>
    </w:p>
    <w:p w14:paraId="7C0CFF2F" w14:textId="77777777" w:rsidR="00EB6C34" w:rsidRPr="00187E9B" w:rsidRDefault="004F0B5A" w:rsidP="00E36543">
      <w:pPr>
        <w:pStyle w:val="ListParagraph"/>
        <w:numPr>
          <w:ilvl w:val="0"/>
          <w:numId w:val="13"/>
        </w:numPr>
        <w:rPr>
          <w:lang w:val="en-US" w:eastAsia="en-US"/>
        </w:rPr>
      </w:pPr>
      <w:r w:rsidRPr="00187E9B">
        <w:rPr>
          <w:lang w:val="en-US" w:eastAsia="en-US"/>
        </w:rPr>
        <w:t>Properties</w:t>
      </w:r>
    </w:p>
    <w:p w14:paraId="3B6F69D7" w14:textId="4F3D9CFC" w:rsidR="007B5E37" w:rsidRPr="00187E9B" w:rsidRDefault="00F1188E" w:rsidP="00EB6C34">
      <w:pPr>
        <w:pStyle w:val="ListParagraph"/>
        <w:numPr>
          <w:ilvl w:val="0"/>
          <w:numId w:val="13"/>
        </w:numPr>
        <w:rPr>
          <w:lang w:val="en-US" w:eastAsia="en-US"/>
        </w:rPr>
      </w:pPr>
      <w:r w:rsidRPr="00187E9B">
        <w:rPr>
          <w:lang w:val="en-US" w:eastAsia="en-US"/>
        </w:rPr>
        <w:t>Device types</w:t>
      </w:r>
    </w:p>
    <w:p w14:paraId="4C9C1DF3" w14:textId="77777777" w:rsidR="004F0B5A" w:rsidRPr="00187E9B" w:rsidRDefault="004F0B5A" w:rsidP="004F0B5A">
      <w:pPr>
        <w:pStyle w:val="Heading4"/>
        <w:rPr>
          <w:lang w:val="en-US"/>
        </w:rPr>
      </w:pPr>
      <w:bookmarkStart w:id="115" w:name="_Toc456854639"/>
      <w:r w:rsidRPr="00187E9B">
        <w:rPr>
          <w:lang w:val="en-US"/>
        </w:rPr>
        <w:t>Units</w:t>
      </w:r>
      <w:bookmarkEnd w:id="115"/>
    </w:p>
    <w:p w14:paraId="1C35C6C0" w14:textId="41A35A47" w:rsidR="004F0B5A" w:rsidRPr="00187E9B" w:rsidRDefault="004F0B5A" w:rsidP="004F0B5A">
      <w:pPr>
        <w:rPr>
          <w:lang w:val="en-US" w:eastAsia="en-US"/>
        </w:rPr>
      </w:pPr>
      <w:r w:rsidRPr="00187E9B">
        <w:rPr>
          <w:lang w:val="en-US" w:eastAsia="en-US"/>
        </w:rPr>
        <w:t>Units are used by various device properties. The main goal of providing a predefined set of units is to prevent proliferation of units in the system, which increases the chance for user errors, i.e. different users could use different units (W vs. mW) for the same property. The unit definitions can be reached through the Units menu.</w:t>
      </w:r>
    </w:p>
    <w:p w14:paraId="56167490" w14:textId="2D01ABE5" w:rsidR="004F0B5A" w:rsidRPr="00187E9B" w:rsidRDefault="004F0B5A" w:rsidP="004F0B5A">
      <w:pPr>
        <w:keepNext/>
        <w:rPr>
          <w:lang w:val="en-US"/>
        </w:rPr>
      </w:pPr>
      <w:r w:rsidRPr="00187E9B">
        <w:rPr>
          <w:noProof/>
          <w:lang w:val="en-US" w:eastAsia="en-US"/>
        </w:rPr>
        <w:lastRenderedPageBreak/>
        <w:drawing>
          <wp:inline distT="0" distB="0" distL="0" distR="0" wp14:anchorId="342C3C52" wp14:editId="524C02B4">
            <wp:extent cx="5759450" cy="4192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192270"/>
                    </a:xfrm>
                    <a:prstGeom prst="rect">
                      <a:avLst/>
                    </a:prstGeom>
                  </pic:spPr>
                </pic:pic>
              </a:graphicData>
            </a:graphic>
          </wp:inline>
        </w:drawing>
      </w:r>
    </w:p>
    <w:p w14:paraId="368296B9" w14:textId="32CB3660" w:rsidR="004F0B5A" w:rsidRPr="00187E9B" w:rsidRDefault="004F0B5A" w:rsidP="004F0B5A">
      <w:pPr>
        <w:pStyle w:val="Caption"/>
        <w:rPr>
          <w:lang w:val="en-US"/>
        </w:rPr>
      </w:pPr>
      <w:bookmarkStart w:id="116" w:name="_Ref445718899"/>
      <w:bookmarkStart w:id="117" w:name="_Toc456854691"/>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10</w:t>
      </w:r>
      <w:r w:rsidRPr="00187E9B">
        <w:rPr>
          <w:lang w:val="en-US"/>
        </w:rPr>
        <w:fldChar w:fldCharType="end"/>
      </w:r>
      <w:bookmarkEnd w:id="116"/>
      <w:r w:rsidRPr="00187E9B">
        <w:rPr>
          <w:lang w:val="en-US"/>
        </w:rPr>
        <w:tab/>
        <w:t>Unit definitions</w:t>
      </w:r>
      <w:bookmarkEnd w:id="117"/>
    </w:p>
    <w:p w14:paraId="25A512BD" w14:textId="7180DE64" w:rsidR="00A91959" w:rsidRPr="00187E9B" w:rsidRDefault="00A91959" w:rsidP="004F0B5A">
      <w:pPr>
        <w:rPr>
          <w:lang w:val="en-US" w:eastAsia="en-US"/>
        </w:rPr>
      </w:pPr>
      <w:r w:rsidRPr="00187E9B">
        <w:rPr>
          <w:lang w:val="en-US" w:eastAsia="en-US"/>
        </w:rPr>
        <w:t>The actions available to the super user are:</w:t>
      </w:r>
    </w:p>
    <w:p w14:paraId="6D492349" w14:textId="6D78CB76" w:rsidR="00A91959" w:rsidRPr="00187E9B" w:rsidRDefault="00A91959" w:rsidP="00EB6C34">
      <w:pPr>
        <w:pStyle w:val="ListParagraph"/>
        <w:numPr>
          <w:ilvl w:val="0"/>
          <w:numId w:val="40"/>
        </w:numPr>
        <w:rPr>
          <w:lang w:val="en-US" w:eastAsia="en-US"/>
        </w:rPr>
      </w:pPr>
      <w:r w:rsidRPr="00187E9B">
        <w:rPr>
          <w:lang w:val="en-US" w:eastAsia="en-US"/>
        </w:rPr>
        <w:t>Add a new unit</w:t>
      </w:r>
    </w:p>
    <w:p w14:paraId="67D4E597" w14:textId="18C3276D" w:rsidR="00A91959" w:rsidRPr="00187E9B" w:rsidRDefault="00A91959" w:rsidP="00EB6C34">
      <w:pPr>
        <w:pStyle w:val="ListParagraph"/>
        <w:numPr>
          <w:ilvl w:val="0"/>
          <w:numId w:val="40"/>
        </w:numPr>
        <w:rPr>
          <w:lang w:val="en-US" w:eastAsia="en-US"/>
        </w:rPr>
      </w:pPr>
      <w:r w:rsidRPr="00187E9B">
        <w:rPr>
          <w:lang w:val="en-US" w:eastAsia="en-US"/>
        </w:rPr>
        <w:t>Edit an existing unit</w:t>
      </w:r>
    </w:p>
    <w:p w14:paraId="4E226680" w14:textId="631EA140" w:rsidR="00A91959" w:rsidRPr="00187E9B" w:rsidRDefault="00A91959" w:rsidP="00EB6C34">
      <w:pPr>
        <w:pStyle w:val="ListParagraph"/>
        <w:numPr>
          <w:ilvl w:val="0"/>
          <w:numId w:val="40"/>
        </w:numPr>
        <w:rPr>
          <w:lang w:val="en-US" w:eastAsia="en-US"/>
        </w:rPr>
      </w:pPr>
      <w:r w:rsidRPr="00187E9B">
        <w:rPr>
          <w:lang w:val="en-US" w:eastAsia="en-US"/>
        </w:rPr>
        <w:t>Delete a unit</w:t>
      </w:r>
    </w:p>
    <w:p w14:paraId="11CC3BCB" w14:textId="0A4BDE04" w:rsidR="00A91959" w:rsidRPr="00187E9B" w:rsidRDefault="00A91959" w:rsidP="00EB6C34">
      <w:pPr>
        <w:pStyle w:val="ListParagraph"/>
        <w:numPr>
          <w:ilvl w:val="0"/>
          <w:numId w:val="40"/>
        </w:numPr>
        <w:rPr>
          <w:lang w:val="en-US" w:eastAsia="en-US"/>
        </w:rPr>
      </w:pPr>
      <w:r w:rsidRPr="00187E9B">
        <w:rPr>
          <w:lang w:val="en-US" w:eastAsia="en-US"/>
        </w:rPr>
        <w:t>Import units from an Excel file</w:t>
      </w:r>
    </w:p>
    <w:p w14:paraId="26B509F6" w14:textId="2063018D" w:rsidR="00A91959" w:rsidRPr="00187E9B" w:rsidRDefault="00A91959" w:rsidP="00EB6C34">
      <w:pPr>
        <w:pStyle w:val="ListParagraph"/>
        <w:numPr>
          <w:ilvl w:val="0"/>
          <w:numId w:val="40"/>
        </w:numPr>
        <w:rPr>
          <w:lang w:val="en-US" w:eastAsia="en-US"/>
        </w:rPr>
      </w:pPr>
      <w:r w:rsidRPr="00187E9B">
        <w:rPr>
          <w:lang w:val="en-US" w:eastAsia="en-US"/>
        </w:rPr>
        <w:t>Export units to Excel or CSV file</w:t>
      </w:r>
    </w:p>
    <w:p w14:paraId="1B90E30C" w14:textId="113F4EEC" w:rsidR="00A91959" w:rsidRPr="00187E9B" w:rsidRDefault="00A91959" w:rsidP="00EB6C34">
      <w:pPr>
        <w:pStyle w:val="ListParagraph"/>
        <w:numPr>
          <w:ilvl w:val="0"/>
          <w:numId w:val="40"/>
        </w:numPr>
        <w:rPr>
          <w:lang w:val="en-US" w:eastAsia="en-US"/>
        </w:rPr>
      </w:pPr>
      <w:r w:rsidRPr="00187E9B">
        <w:rPr>
          <w:lang w:val="en-US" w:eastAsia="en-US"/>
        </w:rPr>
        <w:t>Duplicate selected units</w:t>
      </w:r>
    </w:p>
    <w:p w14:paraId="4ADD0BF3" w14:textId="10818B90" w:rsidR="004F0B5A" w:rsidRPr="00187E9B" w:rsidRDefault="004F0B5A" w:rsidP="004F0B5A">
      <w:pPr>
        <w:rPr>
          <w:lang w:val="en-US" w:eastAsia="en-US"/>
        </w:rPr>
      </w:pPr>
      <w:r w:rsidRPr="00187E9B">
        <w:rPr>
          <w:lang w:val="en-US" w:eastAsia="en-US"/>
        </w:rPr>
        <w:t>Pressing</w:t>
      </w:r>
      <w:r w:rsidR="00A91959" w:rsidRPr="00187E9B">
        <w:rPr>
          <w:lang w:val="en-US" w:eastAsia="en-US"/>
        </w:rPr>
        <w:t xml:space="preserve"> the</w:t>
      </w:r>
      <w:r w:rsidRPr="00187E9B">
        <w:rPr>
          <w:lang w:val="en-US" w:eastAsia="en-US"/>
        </w:rPr>
        <w:t xml:space="preserve"> </w:t>
      </w:r>
      <w:r w:rsidRPr="00187E9B">
        <w:rPr>
          <w:rFonts w:ascii="Consolas" w:hAnsi="Consolas" w:cs="Consolas"/>
          <w:lang w:val="en-US" w:eastAsia="en-US"/>
        </w:rPr>
        <w:t>Add</w:t>
      </w:r>
      <w:r w:rsidRPr="00187E9B">
        <w:rPr>
          <w:lang w:val="en-US" w:eastAsia="en-US"/>
        </w:rPr>
        <w:t xml:space="preserve"> or the </w:t>
      </w:r>
      <w:r w:rsidRPr="00187E9B">
        <w:rPr>
          <w:rFonts w:ascii="Consolas" w:hAnsi="Consolas"/>
          <w:lang w:val="en-US" w:eastAsia="en-US"/>
        </w:rPr>
        <w:t>Edit</w:t>
      </w:r>
      <w:r w:rsidRPr="00187E9B">
        <w:rPr>
          <w:lang w:val="en-US" w:eastAsia="en-US"/>
        </w:rPr>
        <w:t xml:space="preserve"> </w:t>
      </w:r>
      <w:r w:rsidR="00A91959" w:rsidRPr="00187E9B">
        <w:rPr>
          <w:lang w:val="en-US" w:eastAsia="en-US"/>
        </w:rPr>
        <w:t>button</w:t>
      </w:r>
      <w:r w:rsidRPr="00187E9B">
        <w:rPr>
          <w:lang w:val="en-US" w:eastAsia="en-US"/>
        </w:rPr>
        <w:t xml:space="preserve"> opens the unit definition dialog.</w:t>
      </w:r>
    </w:p>
    <w:p w14:paraId="1D2053D4" w14:textId="72D9C811" w:rsidR="004F0B5A" w:rsidRPr="00187E9B" w:rsidRDefault="004F0B5A" w:rsidP="004F0B5A">
      <w:pPr>
        <w:keepNext/>
        <w:rPr>
          <w:lang w:val="en-US"/>
        </w:rPr>
      </w:pPr>
      <w:r w:rsidRPr="00187E9B">
        <w:rPr>
          <w:noProof/>
          <w:lang w:val="en-US" w:eastAsia="en-US"/>
        </w:rPr>
        <w:lastRenderedPageBreak/>
        <w:drawing>
          <wp:inline distT="0" distB="0" distL="0" distR="0" wp14:anchorId="27DD398D" wp14:editId="6CF595FC">
            <wp:extent cx="5182323" cy="246731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323" cy="2467319"/>
                    </a:xfrm>
                    <a:prstGeom prst="rect">
                      <a:avLst/>
                    </a:prstGeom>
                  </pic:spPr>
                </pic:pic>
              </a:graphicData>
            </a:graphic>
          </wp:inline>
        </w:drawing>
      </w:r>
    </w:p>
    <w:p w14:paraId="7C3CAABA" w14:textId="54D3DCF7" w:rsidR="004F0B5A" w:rsidRPr="00187E9B" w:rsidRDefault="004F0B5A" w:rsidP="004F0B5A">
      <w:pPr>
        <w:pStyle w:val="Caption"/>
        <w:rPr>
          <w:lang w:val="en-US"/>
        </w:rPr>
      </w:pPr>
      <w:bookmarkStart w:id="118" w:name="_Toc456854692"/>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11</w:t>
      </w:r>
      <w:r w:rsidRPr="00187E9B">
        <w:rPr>
          <w:lang w:val="en-US"/>
        </w:rPr>
        <w:fldChar w:fldCharType="end"/>
      </w:r>
      <w:r w:rsidRPr="00187E9B">
        <w:rPr>
          <w:lang w:val="en-US"/>
        </w:rPr>
        <w:tab/>
        <w:t>Unit definition</w:t>
      </w:r>
      <w:bookmarkEnd w:id="118"/>
    </w:p>
    <w:p w14:paraId="3E6EA30C" w14:textId="77777777" w:rsidR="004F0B5A" w:rsidRPr="00187E9B" w:rsidRDefault="004F0B5A" w:rsidP="004F0B5A">
      <w:pPr>
        <w:rPr>
          <w:lang w:val="en-US" w:eastAsia="en-US"/>
        </w:rPr>
      </w:pPr>
      <w:r w:rsidRPr="00187E9B">
        <w:rPr>
          <w:lang w:val="en-US" w:eastAsia="en-US"/>
        </w:rPr>
        <w:t>When saving a new unit, the CCDB application checks that no other unit with the same name exists. If it does an error message is displayed to the user.</w:t>
      </w:r>
    </w:p>
    <w:p w14:paraId="0C09C822" w14:textId="5D975CEF" w:rsidR="004F0B5A" w:rsidRPr="00187E9B" w:rsidRDefault="004F0B5A" w:rsidP="004F0B5A">
      <w:pPr>
        <w:rPr>
          <w:lang w:val="en-US" w:eastAsia="en-US"/>
        </w:rPr>
      </w:pPr>
      <w:r w:rsidRPr="00187E9B">
        <w:rPr>
          <w:lang w:val="en-US" w:eastAsia="en-US"/>
        </w:rPr>
        <w:t xml:space="preserve">The super user is only able to delete units that are not already used </w:t>
      </w:r>
      <w:r w:rsidR="000337B2" w:rsidRPr="00187E9B">
        <w:rPr>
          <w:lang w:val="en-US" w:eastAsia="en-US"/>
        </w:rPr>
        <w:t>in the application.</w:t>
      </w:r>
    </w:p>
    <w:p w14:paraId="57917929" w14:textId="24C0A23E" w:rsidR="004F0B5A" w:rsidRPr="00187E9B" w:rsidRDefault="004F0B5A" w:rsidP="00EB6C34">
      <w:pPr>
        <w:rPr>
          <w:lang w:val="en-US"/>
        </w:rPr>
      </w:pPr>
      <w:r w:rsidRPr="00187E9B">
        <w:rPr>
          <w:lang w:val="en-US" w:eastAsia="en-US"/>
        </w:rPr>
        <w:t xml:space="preserve">See also section </w:t>
      </w:r>
      <w:r w:rsidRPr="00187E9B">
        <w:rPr>
          <w:lang w:val="en-US" w:eastAsia="en-US"/>
        </w:rPr>
        <w:fldChar w:fldCharType="begin"/>
      </w:r>
      <w:r w:rsidRPr="00187E9B">
        <w:rPr>
          <w:lang w:val="en-US" w:eastAsia="en-US"/>
        </w:rPr>
        <w:instrText xml:space="preserve"> REF _Ref393705785 \w \h </w:instrText>
      </w:r>
      <w:r w:rsidRPr="00187E9B">
        <w:rPr>
          <w:lang w:val="en-US" w:eastAsia="en-US"/>
        </w:rPr>
      </w:r>
      <w:r w:rsidRPr="00187E9B">
        <w:rPr>
          <w:lang w:val="en-US" w:eastAsia="en-US"/>
        </w:rPr>
        <w:fldChar w:fldCharType="separate"/>
      </w:r>
      <w:r w:rsidR="00E0133C" w:rsidRPr="00187E9B">
        <w:rPr>
          <w:lang w:val="en-US" w:eastAsia="en-US"/>
        </w:rPr>
        <w:t>3.1.6.1</w:t>
      </w:r>
      <w:r w:rsidRPr="00187E9B">
        <w:rPr>
          <w:lang w:val="en-US" w:eastAsia="en-US"/>
        </w:rPr>
        <w:fldChar w:fldCharType="end"/>
      </w:r>
      <w:r w:rsidRPr="00187E9B">
        <w:rPr>
          <w:lang w:val="en-US" w:eastAsia="en-US"/>
        </w:rPr>
        <w:t>.</w:t>
      </w:r>
    </w:p>
    <w:p w14:paraId="07A893CC" w14:textId="693ABDAB" w:rsidR="0065363A" w:rsidRPr="00187E9B" w:rsidRDefault="0065363A" w:rsidP="0065363A">
      <w:pPr>
        <w:pStyle w:val="Heading4"/>
        <w:rPr>
          <w:lang w:val="en-US"/>
        </w:rPr>
      </w:pPr>
      <w:bookmarkStart w:id="119" w:name="_Toc456854640"/>
      <w:r w:rsidRPr="00187E9B">
        <w:rPr>
          <w:lang w:val="en-US"/>
        </w:rPr>
        <w:t>Enumerations</w:t>
      </w:r>
      <w:bookmarkEnd w:id="119"/>
    </w:p>
    <w:p w14:paraId="0D8B2AAE" w14:textId="6E6DE4D5" w:rsidR="0065363A" w:rsidRPr="00187E9B" w:rsidRDefault="0065363A" w:rsidP="0065363A">
      <w:pPr>
        <w:rPr>
          <w:lang w:val="en-US" w:eastAsia="en-US"/>
        </w:rPr>
      </w:pPr>
      <w:r w:rsidRPr="00187E9B">
        <w:rPr>
          <w:lang w:val="en-US" w:eastAsia="en-US"/>
        </w:rPr>
        <w:t xml:space="preserve">The super user must provide </w:t>
      </w:r>
      <w:r w:rsidR="00103A9D" w:rsidRPr="00187E9B">
        <w:rPr>
          <w:lang w:val="en-US" w:eastAsia="en-US"/>
        </w:rPr>
        <w:t>definition of all the enumerations that will be used in the CCDB. This can be done from the Enumerations screen.</w:t>
      </w:r>
    </w:p>
    <w:p w14:paraId="43F77059" w14:textId="5D360DD7" w:rsidR="00103A9D" w:rsidRPr="00187E9B" w:rsidRDefault="00A91959" w:rsidP="00103A9D">
      <w:pPr>
        <w:keepNext/>
        <w:rPr>
          <w:lang w:val="en-US"/>
        </w:rPr>
      </w:pPr>
      <w:r w:rsidRPr="00187E9B">
        <w:rPr>
          <w:noProof/>
          <w:lang w:val="en-US" w:eastAsia="en-US"/>
        </w:rPr>
        <w:lastRenderedPageBreak/>
        <w:drawing>
          <wp:inline distT="0" distB="0" distL="0" distR="0" wp14:anchorId="7DBDE085" wp14:editId="7DB05A30">
            <wp:extent cx="5759450" cy="41922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192270"/>
                    </a:xfrm>
                    <a:prstGeom prst="rect">
                      <a:avLst/>
                    </a:prstGeom>
                  </pic:spPr>
                </pic:pic>
              </a:graphicData>
            </a:graphic>
          </wp:inline>
        </w:drawing>
      </w:r>
    </w:p>
    <w:p w14:paraId="70B61BF7" w14:textId="08F0B253" w:rsidR="00103A9D" w:rsidRPr="00187E9B" w:rsidRDefault="00103A9D" w:rsidP="00103A9D">
      <w:pPr>
        <w:pStyle w:val="Caption"/>
        <w:rPr>
          <w:lang w:val="en-US"/>
        </w:rPr>
      </w:pPr>
      <w:bookmarkStart w:id="120" w:name="_Ref445718945"/>
      <w:bookmarkStart w:id="121" w:name="_Toc456854693"/>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12</w:t>
      </w:r>
      <w:r w:rsidRPr="00187E9B">
        <w:rPr>
          <w:lang w:val="en-US"/>
        </w:rPr>
        <w:fldChar w:fldCharType="end"/>
      </w:r>
      <w:bookmarkEnd w:id="120"/>
      <w:r w:rsidRPr="00187E9B">
        <w:rPr>
          <w:lang w:val="en-US"/>
        </w:rPr>
        <w:tab/>
        <w:t>Browse enumerations screen</w:t>
      </w:r>
      <w:bookmarkEnd w:id="121"/>
    </w:p>
    <w:p w14:paraId="650C7A25" w14:textId="14F5BFD8" w:rsidR="00F147CA" w:rsidRPr="00187E9B" w:rsidRDefault="00A91959" w:rsidP="00F147CA">
      <w:pPr>
        <w:rPr>
          <w:lang w:val="en-US"/>
        </w:rPr>
      </w:pPr>
      <w:r w:rsidRPr="00187E9B">
        <w:rPr>
          <w:lang w:val="en-US"/>
        </w:rPr>
        <w:t>The actions available to the super user are:</w:t>
      </w:r>
    </w:p>
    <w:p w14:paraId="17212973" w14:textId="2A3E91F4" w:rsidR="00A91959" w:rsidRPr="00187E9B" w:rsidRDefault="00A91959" w:rsidP="00EB6C34">
      <w:pPr>
        <w:pStyle w:val="ListParagraph"/>
        <w:numPr>
          <w:ilvl w:val="0"/>
          <w:numId w:val="41"/>
        </w:numPr>
        <w:rPr>
          <w:lang w:val="en-US"/>
        </w:rPr>
      </w:pPr>
      <w:r w:rsidRPr="00187E9B">
        <w:rPr>
          <w:lang w:val="en-US"/>
        </w:rPr>
        <w:t>Add a new enumeration</w:t>
      </w:r>
    </w:p>
    <w:p w14:paraId="18810F8F" w14:textId="125BF30A" w:rsidR="00A91959" w:rsidRPr="00187E9B" w:rsidRDefault="00A91959" w:rsidP="00EB6C34">
      <w:pPr>
        <w:pStyle w:val="ListParagraph"/>
        <w:numPr>
          <w:ilvl w:val="0"/>
          <w:numId w:val="41"/>
        </w:numPr>
        <w:rPr>
          <w:lang w:val="en-US"/>
        </w:rPr>
      </w:pPr>
      <w:r w:rsidRPr="00187E9B">
        <w:rPr>
          <w:lang w:val="en-US"/>
        </w:rPr>
        <w:t>Edit an existing enumeration</w:t>
      </w:r>
    </w:p>
    <w:p w14:paraId="5BCAE910" w14:textId="3F7C51DE" w:rsidR="00A91959" w:rsidRPr="00187E9B" w:rsidRDefault="00A91959" w:rsidP="00EB6C34">
      <w:pPr>
        <w:pStyle w:val="ListParagraph"/>
        <w:numPr>
          <w:ilvl w:val="0"/>
          <w:numId w:val="41"/>
        </w:numPr>
        <w:rPr>
          <w:lang w:val="en-US"/>
        </w:rPr>
      </w:pPr>
      <w:r w:rsidRPr="00187E9B">
        <w:rPr>
          <w:lang w:val="en-US"/>
        </w:rPr>
        <w:t>Delete an enumeration</w:t>
      </w:r>
    </w:p>
    <w:p w14:paraId="2832CA01" w14:textId="63D3DF89" w:rsidR="00A91959" w:rsidRPr="00187E9B" w:rsidRDefault="00A91959" w:rsidP="00EB6C34">
      <w:pPr>
        <w:pStyle w:val="ListParagraph"/>
        <w:numPr>
          <w:ilvl w:val="0"/>
          <w:numId w:val="41"/>
        </w:numPr>
        <w:rPr>
          <w:lang w:val="en-US"/>
        </w:rPr>
      </w:pPr>
      <w:r w:rsidRPr="00187E9B">
        <w:rPr>
          <w:lang w:val="en-US"/>
        </w:rPr>
        <w:t>Import enumerations from an Excel file</w:t>
      </w:r>
    </w:p>
    <w:p w14:paraId="1F5D92C2" w14:textId="1BEC00B6" w:rsidR="00A91959" w:rsidRPr="00187E9B" w:rsidRDefault="00A91959" w:rsidP="00EB6C34">
      <w:pPr>
        <w:pStyle w:val="ListParagraph"/>
        <w:numPr>
          <w:ilvl w:val="0"/>
          <w:numId w:val="41"/>
        </w:numPr>
        <w:rPr>
          <w:lang w:val="en-US"/>
        </w:rPr>
      </w:pPr>
      <w:r w:rsidRPr="00187E9B">
        <w:rPr>
          <w:lang w:val="en-US"/>
        </w:rPr>
        <w:t>Export enumerations to an Excel or CSV file</w:t>
      </w:r>
    </w:p>
    <w:p w14:paraId="52337A69" w14:textId="47E4158B" w:rsidR="00A91959" w:rsidRPr="00187E9B" w:rsidRDefault="00A91959" w:rsidP="00EB6C34">
      <w:pPr>
        <w:pStyle w:val="ListParagraph"/>
        <w:numPr>
          <w:ilvl w:val="0"/>
          <w:numId w:val="41"/>
        </w:numPr>
        <w:rPr>
          <w:lang w:val="en-US"/>
        </w:rPr>
      </w:pPr>
      <w:r w:rsidRPr="00187E9B">
        <w:rPr>
          <w:lang w:val="en-US"/>
        </w:rPr>
        <w:t>Duplicate selected enumerations</w:t>
      </w:r>
    </w:p>
    <w:p w14:paraId="25FCBB62" w14:textId="0D1CFBBE" w:rsidR="00BD71D7" w:rsidRPr="00187E9B" w:rsidRDefault="00BD71D7" w:rsidP="00BD71D7">
      <w:pPr>
        <w:rPr>
          <w:lang w:val="en-US"/>
        </w:rPr>
      </w:pPr>
      <w:r w:rsidRPr="00187E9B">
        <w:rPr>
          <w:lang w:val="en-US" w:eastAsia="en-US"/>
        </w:rPr>
        <w:t xml:space="preserve">Pressing the </w:t>
      </w:r>
      <w:r w:rsidRPr="00187E9B">
        <w:rPr>
          <w:rFonts w:ascii="Consolas" w:hAnsi="Consolas" w:cs="Consolas"/>
          <w:lang w:val="en-US" w:eastAsia="en-US"/>
        </w:rPr>
        <w:t>Add</w:t>
      </w:r>
      <w:r w:rsidRPr="00187E9B">
        <w:rPr>
          <w:lang w:val="en-US" w:eastAsia="en-US"/>
        </w:rPr>
        <w:t xml:space="preserve"> or the </w:t>
      </w:r>
      <w:r w:rsidRPr="00187E9B">
        <w:rPr>
          <w:rFonts w:ascii="Consolas" w:hAnsi="Consolas"/>
          <w:lang w:val="en-US" w:eastAsia="en-US"/>
        </w:rPr>
        <w:t>Edit</w:t>
      </w:r>
      <w:r w:rsidRPr="00187E9B">
        <w:rPr>
          <w:lang w:val="en-US" w:eastAsia="en-US"/>
        </w:rPr>
        <w:t xml:space="preserve"> button opens the enumeration definition dialog.</w:t>
      </w:r>
    </w:p>
    <w:p w14:paraId="73A35EF4" w14:textId="0507D63A" w:rsidR="00F147CA" w:rsidRPr="00187E9B" w:rsidRDefault="00BD71D7" w:rsidP="00F147CA">
      <w:pPr>
        <w:keepNext/>
        <w:rPr>
          <w:lang w:val="en-US"/>
        </w:rPr>
      </w:pPr>
      <w:r w:rsidRPr="00187E9B">
        <w:rPr>
          <w:noProof/>
          <w:lang w:val="en-US" w:eastAsia="en-US"/>
        </w:rPr>
        <w:lastRenderedPageBreak/>
        <w:drawing>
          <wp:inline distT="0" distB="0" distL="0" distR="0" wp14:anchorId="18B23162" wp14:editId="071D4CEE">
            <wp:extent cx="4610743" cy="2810267"/>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743" cy="2810267"/>
                    </a:xfrm>
                    <a:prstGeom prst="rect">
                      <a:avLst/>
                    </a:prstGeom>
                  </pic:spPr>
                </pic:pic>
              </a:graphicData>
            </a:graphic>
          </wp:inline>
        </w:drawing>
      </w:r>
    </w:p>
    <w:p w14:paraId="432E4274" w14:textId="32CD82F5" w:rsidR="00F147CA" w:rsidRPr="00187E9B" w:rsidRDefault="00F147CA" w:rsidP="00F147CA">
      <w:pPr>
        <w:pStyle w:val="Caption"/>
        <w:rPr>
          <w:lang w:val="en-US"/>
        </w:rPr>
      </w:pPr>
      <w:bookmarkStart w:id="122" w:name="_Toc456854694"/>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13</w:t>
      </w:r>
      <w:r w:rsidRPr="00187E9B">
        <w:rPr>
          <w:lang w:val="en-US"/>
        </w:rPr>
        <w:fldChar w:fldCharType="end"/>
      </w:r>
      <w:r w:rsidRPr="00187E9B">
        <w:rPr>
          <w:lang w:val="en-US"/>
        </w:rPr>
        <w:tab/>
        <w:t>Defining enumeration</w:t>
      </w:r>
      <w:bookmarkEnd w:id="122"/>
    </w:p>
    <w:p w14:paraId="71A18C38" w14:textId="77777777" w:rsidR="002F69BF" w:rsidRPr="00187E9B" w:rsidRDefault="00F147CA" w:rsidP="00F147CA">
      <w:pPr>
        <w:rPr>
          <w:lang w:val="en-US"/>
        </w:rPr>
      </w:pPr>
      <w:r w:rsidRPr="00187E9B">
        <w:rPr>
          <w:lang w:val="en-US"/>
        </w:rPr>
        <w:t>When saving enumeration, the CCDB application checks whether a</w:t>
      </w:r>
      <w:r w:rsidR="00377806" w:rsidRPr="00187E9B">
        <w:rPr>
          <w:lang w:val="en-US"/>
        </w:rPr>
        <w:t>n</w:t>
      </w:r>
      <w:r w:rsidRPr="00187E9B">
        <w:rPr>
          <w:lang w:val="en-US"/>
        </w:rPr>
        <w:t xml:space="preserve"> enumeration with </w:t>
      </w:r>
      <w:r w:rsidR="00377806" w:rsidRPr="00187E9B">
        <w:rPr>
          <w:lang w:val="en-US"/>
        </w:rPr>
        <w:t>a similar</w:t>
      </w:r>
      <w:r w:rsidRPr="00187E9B">
        <w:rPr>
          <w:lang w:val="en-US"/>
        </w:rPr>
        <w:t xml:space="preserve"> name already exists (for new enumeration)</w:t>
      </w:r>
      <w:r w:rsidR="00726A57" w:rsidRPr="00187E9B">
        <w:rPr>
          <w:lang w:val="en-US"/>
        </w:rPr>
        <w:t>. If yes</w:t>
      </w:r>
      <w:r w:rsidR="002F69BF" w:rsidRPr="00187E9B">
        <w:rPr>
          <w:lang w:val="en-US"/>
        </w:rPr>
        <w:t>, an error message is returned. The enumeration values are entered one per line, each line contains a text representation displayed to the user.</w:t>
      </w:r>
    </w:p>
    <w:p w14:paraId="7D553179" w14:textId="034EAEEB" w:rsidR="00BD71D7" w:rsidRPr="00187E9B" w:rsidRDefault="00BD71D7" w:rsidP="00F147CA">
      <w:pPr>
        <w:rPr>
          <w:lang w:val="en-US"/>
        </w:rPr>
      </w:pPr>
      <w:r w:rsidRPr="00187E9B">
        <w:rPr>
          <w:lang w:val="en-US"/>
        </w:rPr>
        <w:t>When editing enumerations, the super user can change or remove the existing values of the enumeration only if the enumeration is not already used in the CCDB. Otherwise the super user can only add new values to the definition or change the order of the existing ones.</w:t>
      </w:r>
    </w:p>
    <w:p w14:paraId="024A1C6E" w14:textId="4CDD76A2" w:rsidR="007D61F4" w:rsidRPr="00187E9B" w:rsidRDefault="007D61F4" w:rsidP="00F147CA">
      <w:pPr>
        <w:rPr>
          <w:lang w:val="en-US"/>
        </w:rPr>
      </w:pPr>
      <w:r w:rsidRPr="00187E9B">
        <w:rPr>
          <w:lang w:val="en-US"/>
        </w:rPr>
        <w:t xml:space="preserve">See also section </w:t>
      </w:r>
      <w:r w:rsidRPr="00187E9B">
        <w:rPr>
          <w:lang w:val="en-US"/>
        </w:rPr>
        <w:fldChar w:fldCharType="begin"/>
      </w:r>
      <w:r w:rsidRPr="00187E9B">
        <w:rPr>
          <w:lang w:val="en-US"/>
        </w:rPr>
        <w:instrText xml:space="preserve"> REF _Ref393704783 \w \h </w:instrText>
      </w:r>
      <w:r w:rsidRPr="00187E9B">
        <w:rPr>
          <w:lang w:val="en-US"/>
        </w:rPr>
      </w:r>
      <w:r w:rsidRPr="00187E9B">
        <w:rPr>
          <w:lang w:val="en-US"/>
        </w:rPr>
        <w:fldChar w:fldCharType="separate"/>
      </w:r>
      <w:r w:rsidR="00E0133C" w:rsidRPr="00187E9B">
        <w:rPr>
          <w:lang w:val="en-US"/>
        </w:rPr>
        <w:t>3.1.6.2</w:t>
      </w:r>
      <w:r w:rsidRPr="00187E9B">
        <w:rPr>
          <w:lang w:val="en-US"/>
        </w:rPr>
        <w:fldChar w:fldCharType="end"/>
      </w:r>
      <w:r w:rsidRPr="00187E9B">
        <w:rPr>
          <w:lang w:val="en-US"/>
        </w:rPr>
        <w:t>.</w:t>
      </w:r>
    </w:p>
    <w:p w14:paraId="1234F5FC" w14:textId="14CD8EA7" w:rsidR="00746EF9" w:rsidRPr="00187E9B" w:rsidRDefault="00746EF9" w:rsidP="00746EF9">
      <w:pPr>
        <w:pStyle w:val="Heading4"/>
        <w:rPr>
          <w:lang w:val="en-US"/>
        </w:rPr>
      </w:pPr>
      <w:bookmarkStart w:id="123" w:name="_Toc456854641"/>
      <w:r w:rsidRPr="00187E9B">
        <w:rPr>
          <w:lang w:val="en-US"/>
        </w:rPr>
        <w:t>Properties</w:t>
      </w:r>
      <w:bookmarkEnd w:id="123"/>
    </w:p>
    <w:p w14:paraId="470EF8B7" w14:textId="64D90D53" w:rsidR="002E2918" w:rsidRPr="00187E9B" w:rsidRDefault="002E2918" w:rsidP="002E2918">
      <w:pPr>
        <w:rPr>
          <w:lang w:val="en-US" w:eastAsia="en-US"/>
        </w:rPr>
      </w:pPr>
      <w:r w:rsidRPr="00187E9B">
        <w:rPr>
          <w:lang w:val="en-US" w:eastAsia="en-US"/>
        </w:rPr>
        <w:t>After defining units, various properties can be defined.</w:t>
      </w:r>
      <w:r w:rsidR="007751A7" w:rsidRPr="00187E9B">
        <w:rPr>
          <w:lang w:val="en-US" w:eastAsia="en-US"/>
        </w:rPr>
        <w:t xml:space="preserve"> The properties are name/value pairs</w:t>
      </w:r>
      <w:r w:rsidR="00115E39" w:rsidRPr="00187E9B">
        <w:rPr>
          <w:lang w:val="en-US" w:eastAsia="en-US"/>
        </w:rPr>
        <w:t xml:space="preserve"> (</w:t>
      </w:r>
      <w:bookmarkStart w:id="124" w:name="CCDB_090b"/>
      <w:r w:rsidR="00115E39" w:rsidRPr="00187E9B">
        <w:rPr>
          <w:lang w:val="en-US" w:eastAsia="en-US"/>
        </w:rPr>
        <w:t>CCDB_090</w:t>
      </w:r>
      <w:bookmarkEnd w:id="124"/>
      <w:r w:rsidR="00115E39" w:rsidRPr="00187E9B">
        <w:rPr>
          <w:lang w:val="en-US" w:eastAsia="en-US"/>
        </w:rPr>
        <w:t xml:space="preserve">, </w:t>
      </w:r>
      <w:bookmarkStart w:id="125" w:name="CCDB_106b"/>
      <w:r w:rsidR="00115E39" w:rsidRPr="00187E9B">
        <w:rPr>
          <w:lang w:val="en-US" w:eastAsia="en-US"/>
        </w:rPr>
        <w:t>CCDB_106</w:t>
      </w:r>
      <w:bookmarkEnd w:id="125"/>
      <w:r w:rsidR="00115E39" w:rsidRPr="00187E9B">
        <w:rPr>
          <w:lang w:val="en-US" w:eastAsia="en-US"/>
        </w:rPr>
        <w:t xml:space="preserve">, </w:t>
      </w:r>
      <w:bookmarkStart w:id="126" w:name="CCDB_170b"/>
      <w:r w:rsidR="00115E39" w:rsidRPr="00187E9B">
        <w:rPr>
          <w:lang w:val="en-US" w:eastAsia="en-US"/>
        </w:rPr>
        <w:t>CCDB_170</w:t>
      </w:r>
      <w:bookmarkEnd w:id="126"/>
      <w:r w:rsidR="00845515" w:rsidRPr="00187E9B">
        <w:rPr>
          <w:lang w:val="en-US" w:eastAsia="en-US"/>
        </w:rPr>
        <w:t xml:space="preserve">, </w:t>
      </w:r>
      <w:bookmarkStart w:id="127" w:name="CCDB_110d"/>
      <w:r w:rsidR="00845515" w:rsidRPr="00187E9B">
        <w:rPr>
          <w:lang w:val="en-US" w:eastAsia="en-US"/>
        </w:rPr>
        <w:t>CCDB_110</w:t>
      </w:r>
      <w:bookmarkEnd w:id="127"/>
      <w:r w:rsidR="00845515" w:rsidRPr="00187E9B">
        <w:rPr>
          <w:lang w:val="en-US" w:eastAsia="en-US"/>
        </w:rPr>
        <w:t xml:space="preserve">, </w:t>
      </w:r>
      <w:bookmarkStart w:id="128" w:name="CCDB_111a"/>
      <w:r w:rsidR="00845515" w:rsidRPr="00187E9B">
        <w:rPr>
          <w:lang w:val="en-US" w:eastAsia="en-US"/>
        </w:rPr>
        <w:t>CCDB_111</w:t>
      </w:r>
      <w:bookmarkEnd w:id="128"/>
      <w:r w:rsidR="00115E39" w:rsidRPr="00187E9B">
        <w:rPr>
          <w:lang w:val="en-US" w:eastAsia="en-US"/>
        </w:rPr>
        <w:t>)</w:t>
      </w:r>
      <w:r w:rsidR="007751A7" w:rsidRPr="00187E9B">
        <w:rPr>
          <w:lang w:val="en-US" w:eastAsia="en-US"/>
        </w:rPr>
        <w:t xml:space="preserve"> that can be associated with the other application entities:</w:t>
      </w:r>
    </w:p>
    <w:p w14:paraId="7C022A8F" w14:textId="77777777" w:rsidR="00EB144B" w:rsidRPr="00187E9B" w:rsidRDefault="00EB144B" w:rsidP="00EB144B">
      <w:pPr>
        <w:pStyle w:val="ListParagraph"/>
        <w:numPr>
          <w:ilvl w:val="0"/>
          <w:numId w:val="24"/>
        </w:numPr>
        <w:rPr>
          <w:lang w:val="en-US" w:eastAsia="en-US"/>
        </w:rPr>
      </w:pPr>
      <w:r w:rsidRPr="00187E9B">
        <w:rPr>
          <w:lang w:val="en-US" w:eastAsia="en-US"/>
        </w:rPr>
        <w:t>Device types</w:t>
      </w:r>
    </w:p>
    <w:p w14:paraId="05A83ABB" w14:textId="691EB1DE" w:rsidR="007751A7" w:rsidRPr="00187E9B" w:rsidRDefault="007751A7" w:rsidP="00E36543">
      <w:pPr>
        <w:pStyle w:val="ListParagraph"/>
        <w:numPr>
          <w:ilvl w:val="0"/>
          <w:numId w:val="24"/>
        </w:numPr>
        <w:rPr>
          <w:lang w:val="en-US" w:eastAsia="en-US"/>
        </w:rPr>
      </w:pPr>
      <w:r w:rsidRPr="00187E9B">
        <w:rPr>
          <w:lang w:val="en-US" w:eastAsia="en-US"/>
        </w:rPr>
        <w:t>Containers</w:t>
      </w:r>
    </w:p>
    <w:p w14:paraId="7216CBC8" w14:textId="6F94B1B6" w:rsidR="005B3380" w:rsidRPr="00187E9B" w:rsidRDefault="005B3380" w:rsidP="00E36543">
      <w:pPr>
        <w:pStyle w:val="ListParagraph"/>
        <w:numPr>
          <w:ilvl w:val="0"/>
          <w:numId w:val="24"/>
        </w:numPr>
        <w:rPr>
          <w:lang w:val="en-US" w:eastAsia="en-US"/>
        </w:rPr>
      </w:pPr>
      <w:r w:rsidRPr="00187E9B">
        <w:rPr>
          <w:lang w:val="en-US" w:eastAsia="en-US"/>
        </w:rPr>
        <w:t>Installation slots</w:t>
      </w:r>
    </w:p>
    <w:p w14:paraId="7A475743" w14:textId="720CF054" w:rsidR="007751A7" w:rsidRPr="00187E9B" w:rsidRDefault="007751A7" w:rsidP="00E36543">
      <w:pPr>
        <w:pStyle w:val="ListParagraph"/>
        <w:numPr>
          <w:ilvl w:val="0"/>
          <w:numId w:val="24"/>
        </w:numPr>
        <w:rPr>
          <w:lang w:val="en-US" w:eastAsia="en-US"/>
        </w:rPr>
      </w:pPr>
      <w:r w:rsidRPr="00187E9B">
        <w:rPr>
          <w:lang w:val="en-US" w:eastAsia="en-US"/>
        </w:rPr>
        <w:t>Device instances</w:t>
      </w:r>
    </w:p>
    <w:p w14:paraId="20E3E606" w14:textId="07D88464" w:rsidR="007751A7" w:rsidRPr="00187E9B" w:rsidRDefault="007751A7" w:rsidP="007751A7">
      <w:pPr>
        <w:rPr>
          <w:lang w:val="en-US" w:eastAsia="en-US"/>
        </w:rPr>
      </w:pPr>
      <w:r w:rsidRPr="00187E9B">
        <w:rPr>
          <w:lang w:val="en-US" w:eastAsia="en-US"/>
        </w:rPr>
        <w:t>Properties have a name, a description,</w:t>
      </w:r>
      <w:r w:rsidR="00712ED6" w:rsidRPr="00187E9B">
        <w:rPr>
          <w:lang w:val="en-US" w:eastAsia="en-US"/>
        </w:rPr>
        <w:t xml:space="preserve"> a data type, </w:t>
      </w:r>
      <w:r w:rsidRPr="00187E9B">
        <w:rPr>
          <w:lang w:val="en-US" w:eastAsia="en-US"/>
        </w:rPr>
        <w:t>an optional unit</w:t>
      </w:r>
      <w:r w:rsidR="0005721E" w:rsidRPr="00187E9B">
        <w:rPr>
          <w:lang w:val="en-US" w:eastAsia="en-US"/>
        </w:rPr>
        <w:t xml:space="preserve"> (</w:t>
      </w:r>
      <w:bookmarkStart w:id="129" w:name="CCDB_170a"/>
      <w:r w:rsidR="0005721E" w:rsidRPr="00187E9B">
        <w:rPr>
          <w:lang w:val="en-US" w:eastAsia="en-US"/>
        </w:rPr>
        <w:t>CCDB_170</w:t>
      </w:r>
      <w:bookmarkEnd w:id="129"/>
      <w:r w:rsidR="0005721E" w:rsidRPr="00187E9B">
        <w:rPr>
          <w:lang w:val="en-US" w:eastAsia="en-US"/>
        </w:rPr>
        <w:t>)</w:t>
      </w:r>
      <w:r w:rsidR="00EB144B" w:rsidRPr="00187E9B">
        <w:rPr>
          <w:lang w:val="en-US" w:eastAsia="en-US"/>
        </w:rPr>
        <w:t>, and a uniqueness definition</w:t>
      </w:r>
      <w:r w:rsidRPr="00187E9B">
        <w:rPr>
          <w:lang w:val="en-US" w:eastAsia="en-US"/>
        </w:rPr>
        <w:t>. The list of properties and their values is then displayed to the user when whenever he views a CCDB entity like container or device instance.</w:t>
      </w:r>
      <w:r w:rsidR="000C7BAD" w:rsidRPr="00187E9B">
        <w:rPr>
          <w:lang w:val="en-US" w:eastAsia="en-US"/>
        </w:rPr>
        <w:t xml:space="preserve"> Each CCDB entity can only have one property of each type associated with them. Properties are identified by name, meaning that CCDB cannot contain two property definitions with the same name.</w:t>
      </w:r>
      <w:r w:rsidR="00FD3EAC" w:rsidRPr="00187E9B">
        <w:rPr>
          <w:lang w:val="en-US" w:eastAsia="en-US"/>
        </w:rPr>
        <w:t xml:space="preserve"> The property definitions can be accesses through the Properties menu.</w:t>
      </w:r>
    </w:p>
    <w:p w14:paraId="24685F12" w14:textId="18CD657B" w:rsidR="002E2918" w:rsidRPr="00187E9B" w:rsidRDefault="002E2918" w:rsidP="002E2918">
      <w:pPr>
        <w:keepNext/>
        <w:rPr>
          <w:lang w:val="en-US"/>
        </w:rPr>
      </w:pPr>
      <w:r w:rsidRPr="00187E9B">
        <w:rPr>
          <w:lang w:val="en-US" w:eastAsia="en-US"/>
        </w:rPr>
        <w:lastRenderedPageBreak/>
        <w:t xml:space="preserve"> </w:t>
      </w:r>
      <w:r w:rsidR="00EB144B" w:rsidRPr="00187E9B">
        <w:rPr>
          <w:noProof/>
          <w:lang w:val="en-US" w:eastAsia="en-US"/>
        </w:rPr>
        <w:drawing>
          <wp:inline distT="0" distB="0" distL="0" distR="0" wp14:anchorId="1ABAF16F" wp14:editId="6544133E">
            <wp:extent cx="5759450" cy="4192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192270"/>
                    </a:xfrm>
                    <a:prstGeom prst="rect">
                      <a:avLst/>
                    </a:prstGeom>
                  </pic:spPr>
                </pic:pic>
              </a:graphicData>
            </a:graphic>
          </wp:inline>
        </w:drawing>
      </w:r>
    </w:p>
    <w:p w14:paraId="5314002B" w14:textId="4BBBA124" w:rsidR="002E2918" w:rsidRPr="00187E9B" w:rsidRDefault="002E2918" w:rsidP="002E2918">
      <w:pPr>
        <w:pStyle w:val="Caption"/>
        <w:rPr>
          <w:lang w:val="en-US"/>
        </w:rPr>
      </w:pPr>
      <w:bookmarkStart w:id="130" w:name="_Ref445718956"/>
      <w:bookmarkStart w:id="131" w:name="_Toc456854695"/>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14</w:t>
      </w:r>
      <w:r w:rsidRPr="00187E9B">
        <w:rPr>
          <w:lang w:val="en-US"/>
        </w:rPr>
        <w:fldChar w:fldCharType="end"/>
      </w:r>
      <w:bookmarkEnd w:id="130"/>
      <w:r w:rsidRPr="00187E9B">
        <w:rPr>
          <w:lang w:val="en-US"/>
        </w:rPr>
        <w:tab/>
        <w:t>Browse properties screen</w:t>
      </w:r>
      <w:bookmarkEnd w:id="131"/>
    </w:p>
    <w:p w14:paraId="6ECF9D4D" w14:textId="77777777" w:rsidR="00EB144B" w:rsidRPr="00187E9B" w:rsidRDefault="00EB144B" w:rsidP="00EB144B">
      <w:pPr>
        <w:rPr>
          <w:lang w:val="en-US"/>
        </w:rPr>
      </w:pPr>
      <w:r w:rsidRPr="00187E9B">
        <w:rPr>
          <w:lang w:val="en-US"/>
        </w:rPr>
        <w:t>The actions available to the super user are:</w:t>
      </w:r>
    </w:p>
    <w:p w14:paraId="2DD2913A" w14:textId="11ED523A" w:rsidR="00EB144B" w:rsidRPr="00187E9B" w:rsidRDefault="00EB144B" w:rsidP="00787BC1">
      <w:pPr>
        <w:pStyle w:val="ListParagraph"/>
        <w:numPr>
          <w:ilvl w:val="0"/>
          <w:numId w:val="41"/>
        </w:numPr>
        <w:rPr>
          <w:lang w:val="en-US"/>
        </w:rPr>
      </w:pPr>
      <w:r w:rsidRPr="00187E9B">
        <w:rPr>
          <w:lang w:val="en-US"/>
        </w:rPr>
        <w:t>Add a new property</w:t>
      </w:r>
    </w:p>
    <w:p w14:paraId="021A3A76" w14:textId="14738FFC" w:rsidR="00EB144B" w:rsidRPr="00187E9B" w:rsidRDefault="00EB144B" w:rsidP="00787BC1">
      <w:pPr>
        <w:pStyle w:val="ListParagraph"/>
        <w:numPr>
          <w:ilvl w:val="0"/>
          <w:numId w:val="41"/>
        </w:numPr>
        <w:rPr>
          <w:lang w:val="en-US"/>
        </w:rPr>
      </w:pPr>
      <w:r w:rsidRPr="00187E9B">
        <w:rPr>
          <w:lang w:val="en-US"/>
        </w:rPr>
        <w:t>Edit an existing property</w:t>
      </w:r>
    </w:p>
    <w:p w14:paraId="434172EB" w14:textId="0B46EF40" w:rsidR="00EB144B" w:rsidRPr="00187E9B" w:rsidRDefault="00EB144B" w:rsidP="00787BC1">
      <w:pPr>
        <w:pStyle w:val="ListParagraph"/>
        <w:numPr>
          <w:ilvl w:val="0"/>
          <w:numId w:val="41"/>
        </w:numPr>
        <w:rPr>
          <w:lang w:val="en-US"/>
        </w:rPr>
      </w:pPr>
      <w:r w:rsidRPr="00187E9B">
        <w:rPr>
          <w:lang w:val="en-US"/>
        </w:rPr>
        <w:t>Delete a property</w:t>
      </w:r>
    </w:p>
    <w:p w14:paraId="40E2881A" w14:textId="4C6AAE58" w:rsidR="00EB144B" w:rsidRPr="00187E9B" w:rsidRDefault="00EB144B" w:rsidP="00787BC1">
      <w:pPr>
        <w:pStyle w:val="ListParagraph"/>
        <w:numPr>
          <w:ilvl w:val="0"/>
          <w:numId w:val="41"/>
        </w:numPr>
        <w:rPr>
          <w:lang w:val="en-US"/>
        </w:rPr>
      </w:pPr>
      <w:r w:rsidRPr="00187E9B">
        <w:rPr>
          <w:lang w:val="en-US"/>
        </w:rPr>
        <w:t>Import properties from an Excel file</w:t>
      </w:r>
    </w:p>
    <w:p w14:paraId="4E9CDD6B" w14:textId="77777777" w:rsidR="00EB144B" w:rsidRPr="00187E9B" w:rsidRDefault="00EB144B" w:rsidP="00787BC1">
      <w:pPr>
        <w:pStyle w:val="ListParagraph"/>
        <w:numPr>
          <w:ilvl w:val="0"/>
          <w:numId w:val="41"/>
        </w:numPr>
        <w:rPr>
          <w:lang w:val="en-US" w:eastAsia="en-US"/>
        </w:rPr>
      </w:pPr>
      <w:r w:rsidRPr="00187E9B">
        <w:rPr>
          <w:lang w:val="en-US"/>
        </w:rPr>
        <w:t>Export properties to an Excel or CSV file</w:t>
      </w:r>
    </w:p>
    <w:p w14:paraId="7028F86F" w14:textId="340C43BE" w:rsidR="00EB144B" w:rsidRPr="00187E9B" w:rsidRDefault="00EB144B" w:rsidP="00787BC1">
      <w:pPr>
        <w:pStyle w:val="ListParagraph"/>
        <w:numPr>
          <w:ilvl w:val="0"/>
          <w:numId w:val="41"/>
        </w:numPr>
        <w:rPr>
          <w:lang w:val="en-US" w:eastAsia="en-US"/>
        </w:rPr>
      </w:pPr>
      <w:r w:rsidRPr="00187E9B">
        <w:rPr>
          <w:lang w:val="en-US"/>
        </w:rPr>
        <w:t>Duplicate selected properties</w:t>
      </w:r>
    </w:p>
    <w:p w14:paraId="4157482A" w14:textId="6E28D6E5" w:rsidR="00011612" w:rsidRPr="00187E9B" w:rsidRDefault="00011612" w:rsidP="00011612">
      <w:pPr>
        <w:rPr>
          <w:lang w:val="en-US" w:eastAsia="en-US"/>
        </w:rPr>
      </w:pPr>
      <w:r w:rsidRPr="00187E9B">
        <w:rPr>
          <w:lang w:val="en-US" w:eastAsia="en-US"/>
        </w:rPr>
        <w:t xml:space="preserve">Pressing </w:t>
      </w:r>
      <w:r w:rsidRPr="00187E9B">
        <w:rPr>
          <w:rFonts w:ascii="Consolas" w:hAnsi="Consolas" w:cs="Consolas"/>
          <w:lang w:val="en-US" w:eastAsia="en-US"/>
        </w:rPr>
        <w:t>Add</w:t>
      </w:r>
      <w:r w:rsidRPr="00187E9B">
        <w:rPr>
          <w:lang w:val="en-US" w:eastAsia="en-US"/>
        </w:rPr>
        <w:t xml:space="preserve"> or the </w:t>
      </w:r>
      <w:r w:rsidR="00EB144B" w:rsidRPr="00187E9B">
        <w:rPr>
          <w:rFonts w:ascii="Consolas" w:hAnsi="Consolas"/>
          <w:lang w:val="en-US" w:eastAsia="en-US"/>
        </w:rPr>
        <w:t>Edit</w:t>
      </w:r>
      <w:r w:rsidR="00EB144B" w:rsidRPr="00187E9B">
        <w:rPr>
          <w:lang w:val="en-US" w:eastAsia="en-US"/>
        </w:rPr>
        <w:t xml:space="preserve"> button </w:t>
      </w:r>
      <w:r w:rsidRPr="00187E9B">
        <w:rPr>
          <w:lang w:val="en-US" w:eastAsia="en-US"/>
        </w:rPr>
        <w:t>brings the user to property definition screen.</w:t>
      </w:r>
    </w:p>
    <w:p w14:paraId="4C78453B" w14:textId="6F643A9E" w:rsidR="00011612" w:rsidRPr="00187E9B" w:rsidRDefault="00EB144B" w:rsidP="00011612">
      <w:pPr>
        <w:keepNext/>
        <w:rPr>
          <w:lang w:val="en-US"/>
        </w:rPr>
      </w:pPr>
      <w:r w:rsidRPr="00187E9B">
        <w:rPr>
          <w:noProof/>
          <w:lang w:val="en-US" w:eastAsia="en-US"/>
        </w:rPr>
        <w:lastRenderedPageBreak/>
        <w:drawing>
          <wp:inline distT="0" distB="0" distL="0" distR="0" wp14:anchorId="7329A825" wp14:editId="20249140">
            <wp:extent cx="5182323" cy="408679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4086795"/>
                    </a:xfrm>
                    <a:prstGeom prst="rect">
                      <a:avLst/>
                    </a:prstGeom>
                  </pic:spPr>
                </pic:pic>
              </a:graphicData>
            </a:graphic>
          </wp:inline>
        </w:drawing>
      </w:r>
    </w:p>
    <w:p w14:paraId="3D04B755" w14:textId="7821C01C" w:rsidR="00011612" w:rsidRPr="00187E9B" w:rsidRDefault="00011612" w:rsidP="00011612">
      <w:pPr>
        <w:pStyle w:val="Caption"/>
        <w:rPr>
          <w:lang w:val="en-US"/>
        </w:rPr>
      </w:pPr>
      <w:bookmarkStart w:id="132" w:name="_Toc456854696"/>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15</w:t>
      </w:r>
      <w:r w:rsidRPr="00187E9B">
        <w:rPr>
          <w:lang w:val="en-US"/>
        </w:rPr>
        <w:fldChar w:fldCharType="end"/>
      </w:r>
      <w:r w:rsidRPr="00187E9B">
        <w:rPr>
          <w:lang w:val="en-US"/>
        </w:rPr>
        <w:tab/>
        <w:t>Property definition screen</w:t>
      </w:r>
      <w:bookmarkEnd w:id="132"/>
    </w:p>
    <w:p w14:paraId="5EAEDC28" w14:textId="700EAB81" w:rsidR="00EB144B" w:rsidRPr="00187E9B" w:rsidRDefault="00EB144B" w:rsidP="00787BC1">
      <w:pPr>
        <w:rPr>
          <w:lang w:val="en-US"/>
        </w:rPr>
      </w:pPr>
      <w:r w:rsidRPr="00187E9B">
        <w:rPr>
          <w:lang w:val="en-US"/>
        </w:rPr>
        <w:t>On this screen the user can the property. Whether a unit can be selected depends on the Data Type. Property uniqueness defines how many properties of the same type (name) can be set to the same value. Possible values for uniqueness are:</w:t>
      </w:r>
    </w:p>
    <w:p w14:paraId="3A01BF24" w14:textId="5A0FE1CC" w:rsidR="00EB144B" w:rsidRPr="00187E9B" w:rsidRDefault="00EB144B" w:rsidP="00787BC1">
      <w:pPr>
        <w:pStyle w:val="ListParagraph"/>
        <w:numPr>
          <w:ilvl w:val="0"/>
          <w:numId w:val="42"/>
        </w:numPr>
        <w:rPr>
          <w:lang w:val="en-US"/>
        </w:rPr>
      </w:pPr>
      <w:r w:rsidRPr="00187E9B">
        <w:rPr>
          <w:lang w:val="en-US"/>
        </w:rPr>
        <w:t>UNIVERSAL; no properties of the same type in the CCDB can be set to the same value</w:t>
      </w:r>
    </w:p>
    <w:p w14:paraId="4D836A42" w14:textId="71F23169" w:rsidR="00EB144B" w:rsidRPr="00187E9B" w:rsidRDefault="00EB144B" w:rsidP="00787BC1">
      <w:pPr>
        <w:pStyle w:val="ListParagraph"/>
        <w:numPr>
          <w:ilvl w:val="0"/>
          <w:numId w:val="42"/>
        </w:numPr>
        <w:rPr>
          <w:lang w:val="en-US"/>
        </w:rPr>
      </w:pPr>
      <w:r w:rsidRPr="00187E9B">
        <w:rPr>
          <w:lang w:val="en-US"/>
        </w:rPr>
        <w:t xml:space="preserve">TYPE; no properties of the same type assigned to the same device type can be set to the same value. </w:t>
      </w:r>
      <w:r w:rsidR="00242CF9" w:rsidRPr="00187E9B">
        <w:rPr>
          <w:lang w:val="en-US"/>
        </w:rPr>
        <w:t>The restriction does not apply for the same property defined for different device types</w:t>
      </w:r>
    </w:p>
    <w:p w14:paraId="30DEE489" w14:textId="0A91A6A2" w:rsidR="00242CF9" w:rsidRPr="00187E9B" w:rsidRDefault="00242CF9" w:rsidP="00787BC1">
      <w:pPr>
        <w:pStyle w:val="ListParagraph"/>
        <w:numPr>
          <w:ilvl w:val="0"/>
          <w:numId w:val="42"/>
        </w:numPr>
        <w:rPr>
          <w:lang w:val="en-US"/>
        </w:rPr>
      </w:pPr>
      <w:r w:rsidRPr="00187E9B">
        <w:rPr>
          <w:lang w:val="en-US"/>
        </w:rPr>
        <w:t>NONE; the property value is not checked.</w:t>
      </w:r>
    </w:p>
    <w:p w14:paraId="23083385" w14:textId="2FC8F88B" w:rsidR="00B40E2C" w:rsidRPr="00187E9B" w:rsidRDefault="00242CF9" w:rsidP="00787BC1">
      <w:pPr>
        <w:rPr>
          <w:lang w:val="en-US"/>
        </w:rPr>
      </w:pPr>
      <w:r w:rsidRPr="00187E9B">
        <w:rPr>
          <w:lang w:val="en-US"/>
        </w:rPr>
        <w:t xml:space="preserve">When defining a property, the user can </w:t>
      </w:r>
      <w:r w:rsidR="00B40E2C" w:rsidRPr="00187E9B">
        <w:rPr>
          <w:lang w:val="en-US"/>
        </w:rPr>
        <w:t>choose</w:t>
      </w:r>
      <w:r w:rsidRPr="00187E9B">
        <w:rPr>
          <w:lang w:val="en-US"/>
        </w:rPr>
        <w:t xml:space="preserve"> to create multiple properties with the same name, but with a different number. The super user can </w:t>
      </w:r>
      <w:r w:rsidR="00B40E2C" w:rsidRPr="00187E9B">
        <w:rPr>
          <w:lang w:val="en-US"/>
        </w:rPr>
        <w:t>define</w:t>
      </w:r>
      <w:r w:rsidRPr="00187E9B">
        <w:rPr>
          <w:lang w:val="en-US"/>
        </w:rPr>
        <w:t xml:space="preserve"> the starting and </w:t>
      </w:r>
      <w:r w:rsidR="00B40E2C" w:rsidRPr="00187E9B">
        <w:rPr>
          <w:lang w:val="en-US"/>
        </w:rPr>
        <w:t xml:space="preserve">the </w:t>
      </w:r>
      <w:r w:rsidRPr="00187E9B">
        <w:rPr>
          <w:lang w:val="en-US"/>
        </w:rPr>
        <w:t xml:space="preserve">ending index, as well as a number of leading zeros for the starting number. The super user must use the string </w:t>
      </w:r>
      <w:r w:rsidRPr="00187E9B">
        <w:rPr>
          <w:rFonts w:ascii="Consolas" w:hAnsi="Consolas"/>
          <w:lang w:val="en-US"/>
        </w:rPr>
        <w:t>{i}</w:t>
      </w:r>
      <w:r w:rsidRPr="00187E9B">
        <w:rPr>
          <w:lang w:val="en-US"/>
        </w:rPr>
        <w:t xml:space="preserve"> in the property name, to mark the place where the number will appear. The same marker can also be used in the property description.</w:t>
      </w:r>
    </w:p>
    <w:p w14:paraId="71A05745" w14:textId="38E8914F" w:rsidR="004358FF" w:rsidRPr="00187E9B" w:rsidRDefault="004358FF" w:rsidP="004358FF">
      <w:pPr>
        <w:pStyle w:val="Heading4"/>
        <w:rPr>
          <w:lang w:val="en-US"/>
        </w:rPr>
      </w:pPr>
      <w:bookmarkStart w:id="133" w:name="_Toc456854642"/>
      <w:r w:rsidRPr="00187E9B">
        <w:rPr>
          <w:lang w:val="en-US"/>
        </w:rPr>
        <w:t xml:space="preserve">Device </w:t>
      </w:r>
      <w:r w:rsidR="00171C6C" w:rsidRPr="00187E9B">
        <w:rPr>
          <w:lang w:val="en-US"/>
        </w:rPr>
        <w:t>T</w:t>
      </w:r>
      <w:r w:rsidRPr="00187E9B">
        <w:rPr>
          <w:lang w:val="en-US"/>
        </w:rPr>
        <w:t>ype</w:t>
      </w:r>
      <w:bookmarkEnd w:id="133"/>
    </w:p>
    <w:p w14:paraId="69AF31FB" w14:textId="40C38C04" w:rsidR="004358FF" w:rsidRPr="00187E9B" w:rsidRDefault="004358FF" w:rsidP="004358FF">
      <w:pPr>
        <w:rPr>
          <w:lang w:val="en-US" w:eastAsia="en-US"/>
        </w:rPr>
      </w:pPr>
      <w:r w:rsidRPr="00187E9B">
        <w:rPr>
          <w:lang w:val="en-US" w:eastAsia="en-US"/>
        </w:rPr>
        <w:t>The users will fill CCDB with an inventory of all relevant devices that play a role in the ICS, and they can only add instances of devices</w:t>
      </w:r>
      <w:r w:rsidR="00D32768" w:rsidRPr="00187E9B">
        <w:rPr>
          <w:lang w:val="en-US" w:eastAsia="en-US"/>
        </w:rPr>
        <w:t xml:space="preserve"> and installation slots</w:t>
      </w:r>
      <w:r w:rsidRPr="00187E9B">
        <w:rPr>
          <w:lang w:val="en-US" w:eastAsia="en-US"/>
        </w:rPr>
        <w:t xml:space="preserve"> for which the device type </w:t>
      </w:r>
      <w:r w:rsidRPr="00187E9B">
        <w:rPr>
          <w:lang w:val="en-US" w:eastAsia="en-US"/>
        </w:rPr>
        <w:lastRenderedPageBreak/>
        <w:t xml:space="preserve">was defined. </w:t>
      </w:r>
      <w:r w:rsidR="00F35088" w:rsidRPr="00187E9B">
        <w:rPr>
          <w:lang w:val="en-US" w:eastAsia="en-US"/>
        </w:rPr>
        <w:t xml:space="preserve">The device types are defined by the super user through the Device </w:t>
      </w:r>
      <w:r w:rsidR="008C2997" w:rsidRPr="00187E9B">
        <w:rPr>
          <w:lang w:val="en-US" w:eastAsia="en-US"/>
        </w:rPr>
        <w:t xml:space="preserve">Types </w:t>
      </w:r>
      <w:r w:rsidR="00F35088" w:rsidRPr="00187E9B">
        <w:rPr>
          <w:lang w:val="en-US" w:eastAsia="en-US"/>
        </w:rPr>
        <w:t>menu.</w:t>
      </w:r>
    </w:p>
    <w:p w14:paraId="0117AFB2" w14:textId="3A1BAE75" w:rsidR="00710C5D" w:rsidRPr="00187E9B" w:rsidRDefault="00710C5D" w:rsidP="004358FF">
      <w:pPr>
        <w:rPr>
          <w:lang w:val="en-US" w:eastAsia="en-US"/>
        </w:rPr>
      </w:pPr>
      <w:r w:rsidRPr="00187E9B">
        <w:rPr>
          <w:lang w:val="en-US" w:eastAsia="en-US"/>
        </w:rPr>
        <w:t xml:space="preserve">The screen offers to </w:t>
      </w:r>
      <w:r w:rsidRPr="00187E9B">
        <w:rPr>
          <w:rFonts w:ascii="Consolas" w:hAnsi="Consolas" w:cs="Consolas"/>
          <w:lang w:val="en-US" w:eastAsia="en-US"/>
        </w:rPr>
        <w:t>Add</w:t>
      </w:r>
      <w:r w:rsidRPr="00187E9B">
        <w:rPr>
          <w:lang w:val="en-US" w:eastAsia="en-US"/>
        </w:rPr>
        <w:t xml:space="preserve"> or </w:t>
      </w:r>
      <w:r w:rsidR="00DD275A" w:rsidRPr="00187E9B">
        <w:rPr>
          <w:rFonts w:ascii="Consolas" w:hAnsi="Consolas"/>
          <w:lang w:val="en-US" w:eastAsia="en-US"/>
        </w:rPr>
        <w:t>Edit</w:t>
      </w:r>
      <w:r w:rsidR="00DD275A" w:rsidRPr="00187E9B">
        <w:rPr>
          <w:lang w:val="en-US" w:eastAsia="en-US"/>
        </w:rPr>
        <w:t xml:space="preserve"> </w:t>
      </w:r>
      <w:r w:rsidR="008A4DFF" w:rsidRPr="00187E9B">
        <w:rPr>
          <w:lang w:val="en-US" w:eastAsia="en-US"/>
        </w:rPr>
        <w:t>(</w:t>
      </w:r>
      <w:bookmarkStart w:id="134" w:name="CCDB_010a"/>
      <w:r w:rsidR="008A4DFF" w:rsidRPr="00187E9B">
        <w:rPr>
          <w:lang w:val="en-US" w:eastAsia="en-US"/>
        </w:rPr>
        <w:t>CCDB_010</w:t>
      </w:r>
      <w:bookmarkEnd w:id="134"/>
      <w:r w:rsidR="008A4DFF" w:rsidRPr="00187E9B">
        <w:rPr>
          <w:lang w:val="en-US" w:eastAsia="en-US"/>
        </w:rPr>
        <w:t xml:space="preserve">, </w:t>
      </w:r>
      <w:bookmarkStart w:id="135" w:name="CCDB_020a"/>
      <w:r w:rsidR="008A4DFF" w:rsidRPr="00187E9B">
        <w:rPr>
          <w:lang w:val="en-US" w:eastAsia="en-US"/>
        </w:rPr>
        <w:t>CCDB_020</w:t>
      </w:r>
      <w:bookmarkEnd w:id="135"/>
      <w:r w:rsidR="008A4DFF" w:rsidRPr="00187E9B">
        <w:rPr>
          <w:lang w:val="en-US" w:eastAsia="en-US"/>
        </w:rPr>
        <w:t xml:space="preserve">, </w:t>
      </w:r>
      <w:bookmarkStart w:id="136" w:name="CCDB_025a"/>
      <w:r w:rsidR="008A4DFF" w:rsidRPr="00187E9B">
        <w:rPr>
          <w:lang w:val="en-US" w:eastAsia="en-US"/>
        </w:rPr>
        <w:t>CCDB_025</w:t>
      </w:r>
      <w:bookmarkEnd w:id="136"/>
      <w:r w:rsidR="008A4DFF" w:rsidRPr="00187E9B">
        <w:rPr>
          <w:lang w:val="en-US" w:eastAsia="en-US"/>
        </w:rPr>
        <w:t xml:space="preserve">, </w:t>
      </w:r>
      <w:bookmarkStart w:id="137" w:name="CCDB_027a"/>
      <w:r w:rsidR="008A4DFF" w:rsidRPr="00187E9B">
        <w:rPr>
          <w:lang w:val="en-US" w:eastAsia="en-US"/>
        </w:rPr>
        <w:t>CCDB_027</w:t>
      </w:r>
      <w:bookmarkEnd w:id="137"/>
      <w:r w:rsidR="008A4DFF" w:rsidRPr="00187E9B">
        <w:rPr>
          <w:lang w:val="en-US" w:eastAsia="en-US"/>
        </w:rPr>
        <w:t xml:space="preserve">, </w:t>
      </w:r>
      <w:bookmarkStart w:id="138" w:name="CCDB_028a"/>
      <w:r w:rsidR="008A4DFF" w:rsidRPr="00187E9B">
        <w:rPr>
          <w:lang w:val="en-US" w:eastAsia="en-US"/>
        </w:rPr>
        <w:t>CCDB_028</w:t>
      </w:r>
      <w:bookmarkEnd w:id="138"/>
      <w:r w:rsidR="008A4DFF" w:rsidRPr="00187E9B">
        <w:rPr>
          <w:lang w:val="en-US" w:eastAsia="en-US"/>
        </w:rPr>
        <w:t xml:space="preserve">) </w:t>
      </w:r>
      <w:r w:rsidRPr="00187E9B">
        <w:rPr>
          <w:lang w:val="en-US" w:eastAsia="en-US"/>
        </w:rPr>
        <w:t xml:space="preserve">an existing device type. The screen also contains an action for </w:t>
      </w:r>
      <w:r w:rsidR="00DD275A" w:rsidRPr="00187E9B">
        <w:rPr>
          <w:lang w:val="en-US" w:eastAsia="en-US"/>
        </w:rPr>
        <w:t xml:space="preserve">manipulating </w:t>
      </w:r>
      <w:r w:rsidRPr="00187E9B">
        <w:rPr>
          <w:lang w:val="en-US" w:eastAsia="en-US"/>
        </w:rPr>
        <w:t xml:space="preserve">the properties associated with each device type </w:t>
      </w:r>
      <w:r w:rsidR="00504BF2" w:rsidRPr="00187E9B">
        <w:rPr>
          <w:lang w:val="en-US" w:eastAsia="en-US"/>
        </w:rPr>
        <w:t>(</w:t>
      </w:r>
      <w:bookmarkStart w:id="139" w:name="CCDB_010d"/>
      <w:r w:rsidR="00504BF2" w:rsidRPr="00187E9B">
        <w:rPr>
          <w:lang w:val="en-US" w:eastAsia="en-US"/>
        </w:rPr>
        <w:t>CCDB_010</w:t>
      </w:r>
      <w:bookmarkEnd w:id="139"/>
      <w:r w:rsidR="00504BF2" w:rsidRPr="00187E9B">
        <w:rPr>
          <w:lang w:val="en-US" w:eastAsia="en-US"/>
        </w:rPr>
        <w:t xml:space="preserve">, </w:t>
      </w:r>
      <w:bookmarkStart w:id="140" w:name="CCDB_020d"/>
      <w:r w:rsidR="00504BF2" w:rsidRPr="00187E9B">
        <w:rPr>
          <w:lang w:val="en-US" w:eastAsia="en-US"/>
        </w:rPr>
        <w:t>CCDB_020</w:t>
      </w:r>
      <w:bookmarkEnd w:id="140"/>
      <w:r w:rsidR="00504BF2" w:rsidRPr="00187E9B">
        <w:rPr>
          <w:lang w:val="en-US" w:eastAsia="en-US"/>
        </w:rPr>
        <w:t xml:space="preserve">, </w:t>
      </w:r>
      <w:bookmarkStart w:id="141" w:name="CCDB_025d"/>
      <w:r w:rsidR="00504BF2" w:rsidRPr="00187E9B">
        <w:rPr>
          <w:lang w:val="en-US" w:eastAsia="en-US"/>
        </w:rPr>
        <w:t>CCDB_025</w:t>
      </w:r>
      <w:bookmarkEnd w:id="141"/>
      <w:r w:rsidR="00504BF2" w:rsidRPr="00187E9B">
        <w:rPr>
          <w:lang w:val="en-US" w:eastAsia="en-US"/>
        </w:rPr>
        <w:t xml:space="preserve">, </w:t>
      </w:r>
      <w:bookmarkStart w:id="142" w:name="CCDB_027d"/>
      <w:r w:rsidR="00504BF2" w:rsidRPr="00187E9B">
        <w:rPr>
          <w:lang w:val="en-US" w:eastAsia="en-US"/>
        </w:rPr>
        <w:t>CCDB_027</w:t>
      </w:r>
      <w:bookmarkEnd w:id="142"/>
      <w:r w:rsidR="00504BF2" w:rsidRPr="00187E9B">
        <w:rPr>
          <w:lang w:val="en-US" w:eastAsia="en-US"/>
        </w:rPr>
        <w:t xml:space="preserve">, </w:t>
      </w:r>
      <w:bookmarkStart w:id="143" w:name="CCDB_028d"/>
      <w:r w:rsidR="00504BF2" w:rsidRPr="00187E9B">
        <w:rPr>
          <w:lang w:val="en-US" w:eastAsia="en-US"/>
        </w:rPr>
        <w:t>CCDB_028</w:t>
      </w:r>
      <w:bookmarkEnd w:id="143"/>
      <w:r w:rsidR="00504BF2" w:rsidRPr="00187E9B">
        <w:rPr>
          <w:lang w:val="en-US" w:eastAsia="en-US"/>
        </w:rPr>
        <w:t>)</w:t>
      </w:r>
      <w:r w:rsidRPr="00187E9B">
        <w:rPr>
          <w:lang w:val="en-US" w:eastAsia="en-US"/>
        </w:rPr>
        <w:t>.</w:t>
      </w:r>
    </w:p>
    <w:p w14:paraId="2E105FCD" w14:textId="73F548E3" w:rsidR="008D3CC0" w:rsidRPr="00187E9B" w:rsidRDefault="00DD275A" w:rsidP="008D3CC0">
      <w:pPr>
        <w:keepNext/>
        <w:rPr>
          <w:lang w:val="en-US"/>
        </w:rPr>
      </w:pPr>
      <w:r w:rsidRPr="00187E9B">
        <w:rPr>
          <w:noProof/>
          <w:lang w:val="en-US" w:eastAsia="en-US"/>
        </w:rPr>
        <w:drawing>
          <wp:inline distT="0" distB="0" distL="0" distR="0" wp14:anchorId="23FA307E" wp14:editId="730F1B9A">
            <wp:extent cx="5759450" cy="29692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69260"/>
                    </a:xfrm>
                    <a:prstGeom prst="rect">
                      <a:avLst/>
                    </a:prstGeom>
                  </pic:spPr>
                </pic:pic>
              </a:graphicData>
            </a:graphic>
          </wp:inline>
        </w:drawing>
      </w:r>
    </w:p>
    <w:p w14:paraId="4537F970" w14:textId="41D3F0CD" w:rsidR="00112FDC" w:rsidRPr="00187E9B" w:rsidRDefault="008D3CC0" w:rsidP="008D3CC0">
      <w:pPr>
        <w:pStyle w:val="Caption"/>
        <w:rPr>
          <w:lang w:val="en-US" w:eastAsia="en-US"/>
        </w:rPr>
      </w:pPr>
      <w:bookmarkStart w:id="144" w:name="_Ref445718971"/>
      <w:bookmarkStart w:id="145" w:name="_Toc456854697"/>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16</w:t>
      </w:r>
      <w:r w:rsidRPr="00187E9B">
        <w:rPr>
          <w:lang w:val="en-US"/>
        </w:rPr>
        <w:fldChar w:fldCharType="end"/>
      </w:r>
      <w:bookmarkEnd w:id="144"/>
      <w:r w:rsidRPr="00187E9B">
        <w:rPr>
          <w:lang w:val="en-US"/>
        </w:rPr>
        <w:tab/>
      </w:r>
      <w:bookmarkStart w:id="146" w:name="_Ref384110725"/>
      <w:r w:rsidRPr="00187E9B">
        <w:rPr>
          <w:lang w:val="en-US"/>
        </w:rPr>
        <w:t>Device type listing</w:t>
      </w:r>
      <w:bookmarkEnd w:id="145"/>
      <w:bookmarkEnd w:id="146"/>
    </w:p>
    <w:p w14:paraId="73DB9C27" w14:textId="77777777" w:rsidR="00D80914" w:rsidRPr="00187E9B" w:rsidRDefault="00D80914" w:rsidP="00112FDC">
      <w:pPr>
        <w:rPr>
          <w:lang w:val="en-US" w:eastAsia="en-US"/>
        </w:rPr>
      </w:pPr>
      <w:r w:rsidRPr="00187E9B">
        <w:rPr>
          <w:lang w:val="en-US" w:eastAsia="en-US"/>
        </w:rPr>
        <w:t>The super user can also filter the list of the device type by a string contained in the device type name or its description.</w:t>
      </w:r>
    </w:p>
    <w:p w14:paraId="100B1257" w14:textId="3F17ABB4" w:rsidR="008639AC" w:rsidRPr="00187E9B" w:rsidRDefault="008639AC" w:rsidP="00112FDC">
      <w:pPr>
        <w:rPr>
          <w:lang w:val="en-US" w:eastAsia="en-US"/>
        </w:rPr>
      </w:pPr>
      <w:r w:rsidRPr="00187E9B">
        <w:rPr>
          <w:lang w:val="en-US" w:eastAsia="en-US"/>
        </w:rPr>
        <w:t xml:space="preserve">The removal </w:t>
      </w:r>
      <w:r w:rsidR="00004E67" w:rsidRPr="00187E9B">
        <w:rPr>
          <w:lang w:val="en-US" w:eastAsia="en-US"/>
        </w:rPr>
        <w:t>(</w:t>
      </w:r>
      <w:bookmarkStart w:id="147" w:name="CCDB_010b"/>
      <w:r w:rsidR="00004E67" w:rsidRPr="00187E9B">
        <w:rPr>
          <w:lang w:val="en-US" w:eastAsia="en-US"/>
        </w:rPr>
        <w:t>CCDB_010</w:t>
      </w:r>
      <w:bookmarkEnd w:id="147"/>
      <w:r w:rsidR="00004E67" w:rsidRPr="00187E9B">
        <w:rPr>
          <w:lang w:val="en-US" w:eastAsia="en-US"/>
        </w:rPr>
        <w:t xml:space="preserve">, </w:t>
      </w:r>
      <w:bookmarkStart w:id="148" w:name="CCDB_020b"/>
      <w:r w:rsidR="00004E67" w:rsidRPr="00187E9B">
        <w:rPr>
          <w:lang w:val="en-US" w:eastAsia="en-US"/>
        </w:rPr>
        <w:t>CCDB_020</w:t>
      </w:r>
      <w:bookmarkEnd w:id="148"/>
      <w:r w:rsidR="00004E67" w:rsidRPr="00187E9B">
        <w:rPr>
          <w:lang w:val="en-US" w:eastAsia="en-US"/>
        </w:rPr>
        <w:t xml:space="preserve">, </w:t>
      </w:r>
      <w:bookmarkStart w:id="149" w:name="CCDB_025b"/>
      <w:r w:rsidR="00004E67" w:rsidRPr="00187E9B">
        <w:rPr>
          <w:lang w:val="en-US" w:eastAsia="en-US"/>
        </w:rPr>
        <w:t>CCDB_025</w:t>
      </w:r>
      <w:bookmarkEnd w:id="149"/>
      <w:r w:rsidR="00004E67" w:rsidRPr="00187E9B">
        <w:rPr>
          <w:lang w:val="en-US" w:eastAsia="en-US"/>
        </w:rPr>
        <w:t xml:space="preserve">, </w:t>
      </w:r>
      <w:bookmarkStart w:id="150" w:name="CCDB_027b"/>
      <w:r w:rsidR="00004E67" w:rsidRPr="00187E9B">
        <w:rPr>
          <w:lang w:val="en-US" w:eastAsia="en-US"/>
        </w:rPr>
        <w:t>CCDB_027</w:t>
      </w:r>
      <w:bookmarkEnd w:id="150"/>
      <w:r w:rsidR="00004E67" w:rsidRPr="00187E9B">
        <w:rPr>
          <w:lang w:val="en-US" w:eastAsia="en-US"/>
        </w:rPr>
        <w:t xml:space="preserve">, </w:t>
      </w:r>
      <w:bookmarkStart w:id="151" w:name="CCDB_028b"/>
      <w:r w:rsidR="00004E67" w:rsidRPr="00187E9B">
        <w:rPr>
          <w:lang w:val="en-US" w:eastAsia="en-US"/>
        </w:rPr>
        <w:t>CCDB_028</w:t>
      </w:r>
      <w:bookmarkEnd w:id="151"/>
      <w:r w:rsidR="00004E67" w:rsidRPr="00187E9B">
        <w:rPr>
          <w:lang w:val="en-US" w:eastAsia="en-US"/>
        </w:rPr>
        <w:t xml:space="preserve">) </w:t>
      </w:r>
      <w:r w:rsidRPr="00187E9B">
        <w:rPr>
          <w:lang w:val="en-US" w:eastAsia="en-US"/>
        </w:rPr>
        <w:t>of the device type is only possible if there are no device instances</w:t>
      </w:r>
      <w:r w:rsidR="00DD275A" w:rsidRPr="00187E9B">
        <w:rPr>
          <w:lang w:val="en-US" w:eastAsia="en-US"/>
        </w:rPr>
        <w:t xml:space="preserve"> or installation slots</w:t>
      </w:r>
      <w:r w:rsidRPr="00187E9B">
        <w:rPr>
          <w:lang w:val="en-US" w:eastAsia="en-US"/>
        </w:rPr>
        <w:t xml:space="preserve"> of this device defined in the CCDB application.</w:t>
      </w:r>
    </w:p>
    <w:p w14:paraId="6AC989FA" w14:textId="77777777" w:rsidR="00DD275A" w:rsidRPr="00187E9B" w:rsidRDefault="00DD275A" w:rsidP="00DD275A">
      <w:pPr>
        <w:rPr>
          <w:lang w:val="en-US"/>
        </w:rPr>
      </w:pPr>
      <w:r w:rsidRPr="00187E9B">
        <w:rPr>
          <w:lang w:val="en-US"/>
        </w:rPr>
        <w:t>The actions available to the super user are:</w:t>
      </w:r>
    </w:p>
    <w:p w14:paraId="50BF1EE0" w14:textId="5D7DB11E" w:rsidR="00DD275A" w:rsidRPr="00187E9B" w:rsidRDefault="00DD275A" w:rsidP="00DD275A">
      <w:pPr>
        <w:pStyle w:val="ListParagraph"/>
        <w:numPr>
          <w:ilvl w:val="0"/>
          <w:numId w:val="41"/>
        </w:numPr>
        <w:rPr>
          <w:lang w:val="en-US"/>
        </w:rPr>
      </w:pPr>
      <w:r w:rsidRPr="00187E9B">
        <w:rPr>
          <w:lang w:val="en-US"/>
        </w:rPr>
        <w:t>Add a new device type</w:t>
      </w:r>
    </w:p>
    <w:p w14:paraId="4F10564F" w14:textId="49A32A23" w:rsidR="00DD275A" w:rsidRPr="00187E9B" w:rsidRDefault="00DD275A" w:rsidP="00DD275A">
      <w:pPr>
        <w:pStyle w:val="ListParagraph"/>
        <w:numPr>
          <w:ilvl w:val="0"/>
          <w:numId w:val="41"/>
        </w:numPr>
        <w:rPr>
          <w:lang w:val="en-US"/>
        </w:rPr>
      </w:pPr>
      <w:r w:rsidRPr="00187E9B">
        <w:rPr>
          <w:lang w:val="en-US"/>
        </w:rPr>
        <w:t>Edit an existing device type</w:t>
      </w:r>
    </w:p>
    <w:p w14:paraId="40CBF3DC" w14:textId="3E03C404" w:rsidR="00DD275A" w:rsidRPr="00187E9B" w:rsidRDefault="00DD275A" w:rsidP="00DD275A">
      <w:pPr>
        <w:pStyle w:val="ListParagraph"/>
        <w:numPr>
          <w:ilvl w:val="0"/>
          <w:numId w:val="41"/>
        </w:numPr>
        <w:rPr>
          <w:lang w:val="en-US"/>
        </w:rPr>
      </w:pPr>
      <w:r w:rsidRPr="00187E9B">
        <w:rPr>
          <w:lang w:val="en-US"/>
        </w:rPr>
        <w:t>Delete a device type</w:t>
      </w:r>
    </w:p>
    <w:p w14:paraId="6B570C9F" w14:textId="228D7BBB" w:rsidR="00DD275A" w:rsidRPr="00187E9B" w:rsidRDefault="00DD275A" w:rsidP="00DD275A">
      <w:pPr>
        <w:pStyle w:val="ListParagraph"/>
        <w:numPr>
          <w:ilvl w:val="0"/>
          <w:numId w:val="41"/>
        </w:numPr>
        <w:rPr>
          <w:lang w:val="en-US"/>
        </w:rPr>
      </w:pPr>
      <w:r w:rsidRPr="00187E9B">
        <w:rPr>
          <w:lang w:val="en-US"/>
        </w:rPr>
        <w:t>Import device types from an Excel file</w:t>
      </w:r>
    </w:p>
    <w:p w14:paraId="058C1777" w14:textId="3F3348C3" w:rsidR="00DD275A" w:rsidRPr="00187E9B" w:rsidRDefault="00DD275A" w:rsidP="00DD275A">
      <w:pPr>
        <w:pStyle w:val="ListParagraph"/>
        <w:numPr>
          <w:ilvl w:val="0"/>
          <w:numId w:val="41"/>
        </w:numPr>
        <w:rPr>
          <w:lang w:val="en-US" w:eastAsia="en-US"/>
        </w:rPr>
      </w:pPr>
      <w:r w:rsidRPr="00187E9B">
        <w:rPr>
          <w:lang w:val="en-US"/>
        </w:rPr>
        <w:t>Export device types to an Excel or CSV file</w:t>
      </w:r>
    </w:p>
    <w:p w14:paraId="6A6CF2B1" w14:textId="6C6FCC68" w:rsidR="00DD275A" w:rsidRPr="00187E9B" w:rsidRDefault="00DD275A" w:rsidP="00DD275A">
      <w:pPr>
        <w:pStyle w:val="ListParagraph"/>
        <w:numPr>
          <w:ilvl w:val="0"/>
          <w:numId w:val="41"/>
        </w:numPr>
        <w:rPr>
          <w:lang w:val="en-US" w:eastAsia="en-US"/>
        </w:rPr>
      </w:pPr>
      <w:r w:rsidRPr="00187E9B">
        <w:rPr>
          <w:lang w:val="en-US"/>
        </w:rPr>
        <w:t>Duplicate selected device types</w:t>
      </w:r>
    </w:p>
    <w:p w14:paraId="4EF7795C" w14:textId="27CD8542" w:rsidR="00B9327D" w:rsidRPr="00187E9B" w:rsidRDefault="00B9327D" w:rsidP="00112FDC">
      <w:pPr>
        <w:rPr>
          <w:lang w:val="en-US" w:eastAsia="en-US"/>
        </w:rPr>
      </w:pPr>
      <w:r w:rsidRPr="00187E9B">
        <w:rPr>
          <w:lang w:val="en-US" w:eastAsia="en-US"/>
        </w:rPr>
        <w:t xml:space="preserve">Pressing the </w:t>
      </w:r>
      <w:r w:rsidRPr="00187E9B">
        <w:rPr>
          <w:rFonts w:ascii="Consolas" w:hAnsi="Consolas" w:cs="Consolas"/>
          <w:lang w:val="en-US" w:eastAsia="en-US"/>
        </w:rPr>
        <w:t>Add</w:t>
      </w:r>
      <w:r w:rsidRPr="00187E9B">
        <w:rPr>
          <w:lang w:val="en-US" w:eastAsia="en-US"/>
        </w:rPr>
        <w:t xml:space="preserve"> button brings up the </w:t>
      </w:r>
      <w:r w:rsidR="002408DB" w:rsidRPr="00187E9B">
        <w:rPr>
          <w:lang w:val="en-US" w:eastAsia="en-US"/>
        </w:rPr>
        <w:t xml:space="preserve">dialog </w:t>
      </w:r>
      <w:r w:rsidRPr="00187E9B">
        <w:rPr>
          <w:lang w:val="en-US" w:eastAsia="en-US"/>
        </w:rPr>
        <w:t>for adding</w:t>
      </w:r>
      <w:r w:rsidR="002408DB" w:rsidRPr="00187E9B">
        <w:rPr>
          <w:lang w:val="en-US" w:eastAsia="en-US"/>
        </w:rPr>
        <w:t xml:space="preserve"> a</w:t>
      </w:r>
      <w:r w:rsidRPr="00187E9B">
        <w:rPr>
          <w:lang w:val="en-US" w:eastAsia="en-US"/>
        </w:rPr>
        <w:t xml:space="preserve"> new device type.</w:t>
      </w:r>
    </w:p>
    <w:p w14:paraId="06F79ABD" w14:textId="37CE59DA" w:rsidR="008D3CC0" w:rsidRPr="00187E9B" w:rsidRDefault="002408DB" w:rsidP="008D3CC0">
      <w:pPr>
        <w:keepNext/>
        <w:rPr>
          <w:lang w:val="en-US"/>
        </w:rPr>
      </w:pPr>
      <w:r w:rsidRPr="00187E9B">
        <w:rPr>
          <w:noProof/>
          <w:lang w:val="en-US" w:eastAsia="en-US"/>
        </w:rPr>
        <w:lastRenderedPageBreak/>
        <w:drawing>
          <wp:inline distT="0" distB="0" distL="0" distR="0" wp14:anchorId="0259C223" wp14:editId="48796632">
            <wp:extent cx="5430008" cy="19433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008" cy="1943371"/>
                    </a:xfrm>
                    <a:prstGeom prst="rect">
                      <a:avLst/>
                    </a:prstGeom>
                  </pic:spPr>
                </pic:pic>
              </a:graphicData>
            </a:graphic>
          </wp:inline>
        </w:drawing>
      </w:r>
    </w:p>
    <w:p w14:paraId="63F7EFBE" w14:textId="127DEED1" w:rsidR="00B9327D" w:rsidRPr="00187E9B" w:rsidRDefault="008D3CC0" w:rsidP="008D3CC0">
      <w:pPr>
        <w:pStyle w:val="Caption"/>
        <w:rPr>
          <w:lang w:val="en-US" w:eastAsia="en-US"/>
        </w:rPr>
      </w:pPr>
      <w:bookmarkStart w:id="152" w:name="_Toc456854698"/>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17</w:t>
      </w:r>
      <w:r w:rsidRPr="00187E9B">
        <w:rPr>
          <w:lang w:val="en-US"/>
        </w:rPr>
        <w:fldChar w:fldCharType="end"/>
      </w:r>
      <w:r w:rsidRPr="00187E9B">
        <w:rPr>
          <w:lang w:val="en-US"/>
        </w:rPr>
        <w:tab/>
        <w:t>Define device type</w:t>
      </w:r>
      <w:bookmarkEnd w:id="152"/>
    </w:p>
    <w:p w14:paraId="313BBEA1" w14:textId="06BE0F1D" w:rsidR="00CD124E" w:rsidRPr="00187E9B" w:rsidRDefault="00CD124E" w:rsidP="00CD124E">
      <w:pPr>
        <w:pStyle w:val="Heading4"/>
        <w:rPr>
          <w:lang w:val="en-US"/>
        </w:rPr>
      </w:pPr>
      <w:bookmarkStart w:id="153" w:name="_Toc456854643"/>
      <w:r w:rsidRPr="00187E9B">
        <w:rPr>
          <w:lang w:val="en-US"/>
        </w:rPr>
        <w:t xml:space="preserve">Device </w:t>
      </w:r>
      <w:r w:rsidR="00171C6C" w:rsidRPr="00187E9B">
        <w:rPr>
          <w:lang w:val="en-US"/>
        </w:rPr>
        <w:t>Type Properties</w:t>
      </w:r>
      <w:bookmarkEnd w:id="153"/>
    </w:p>
    <w:p w14:paraId="3B565593" w14:textId="727D2230" w:rsidR="002D38EB" w:rsidRPr="00187E9B" w:rsidRDefault="00CD124E" w:rsidP="001F26D4">
      <w:pPr>
        <w:rPr>
          <w:lang w:val="en-US" w:eastAsia="en-US"/>
        </w:rPr>
      </w:pPr>
      <w:r w:rsidRPr="00187E9B">
        <w:rPr>
          <w:lang w:val="en-US" w:eastAsia="en-US"/>
        </w:rPr>
        <w:t>After the device type has been defined, the super user can assign properties to it.</w:t>
      </w:r>
      <w:r w:rsidR="00A42670" w:rsidRPr="00187E9B">
        <w:rPr>
          <w:lang w:val="en-US" w:eastAsia="en-US"/>
        </w:rPr>
        <w:t xml:space="preserve"> This is achieved by </w:t>
      </w:r>
      <w:r w:rsidR="001F26D4" w:rsidRPr="00187E9B">
        <w:rPr>
          <w:lang w:val="en-US" w:eastAsia="en-US"/>
        </w:rPr>
        <w:t>clicking</w:t>
      </w:r>
      <w:r w:rsidR="00A42670" w:rsidRPr="00187E9B">
        <w:rPr>
          <w:lang w:val="en-US" w:eastAsia="en-US"/>
        </w:rPr>
        <w:t xml:space="preserve"> the </w:t>
      </w:r>
      <w:r w:rsidR="00A42670" w:rsidRPr="00187E9B">
        <w:rPr>
          <w:rFonts w:ascii="Consolas" w:hAnsi="Consolas" w:cs="Consolas"/>
          <w:lang w:val="en-US" w:eastAsia="en-US"/>
        </w:rPr>
        <w:t>Add</w:t>
      </w:r>
      <w:r w:rsidR="00A42670" w:rsidRPr="00187E9B">
        <w:rPr>
          <w:lang w:val="en-US" w:eastAsia="en-US"/>
        </w:rPr>
        <w:t xml:space="preserve"> </w:t>
      </w:r>
      <w:r w:rsidR="002408DB" w:rsidRPr="00187E9B">
        <w:rPr>
          <w:lang w:val="en-US" w:eastAsia="en-US"/>
        </w:rPr>
        <w:t xml:space="preserve">button </w:t>
      </w:r>
      <w:r w:rsidR="00A42670" w:rsidRPr="00187E9B">
        <w:rPr>
          <w:lang w:val="en-US" w:eastAsia="en-US"/>
        </w:rPr>
        <w:t xml:space="preserve">in the </w:t>
      </w:r>
      <w:r w:rsidR="002408DB" w:rsidRPr="00187E9B">
        <w:rPr>
          <w:i/>
          <w:lang w:val="en-US" w:eastAsia="en-US"/>
        </w:rPr>
        <w:t>Properties</w:t>
      </w:r>
      <w:r w:rsidR="002408DB" w:rsidRPr="00187E9B">
        <w:rPr>
          <w:lang w:val="en-US" w:eastAsia="en-US"/>
        </w:rPr>
        <w:t xml:space="preserve"> part of the screen</w:t>
      </w:r>
      <w:r w:rsidR="00AC14BA" w:rsidRPr="00187E9B">
        <w:rPr>
          <w:lang w:val="en-US" w:eastAsia="en-US"/>
        </w:rPr>
        <w:t>.</w:t>
      </w:r>
    </w:p>
    <w:p w14:paraId="7A1DBEF1" w14:textId="2CBE59AA" w:rsidR="00270B05" w:rsidRPr="00187E9B" w:rsidRDefault="002408DB" w:rsidP="00270B05">
      <w:pPr>
        <w:keepNext/>
        <w:rPr>
          <w:lang w:val="en-US"/>
        </w:rPr>
      </w:pPr>
      <w:r w:rsidRPr="00187E9B">
        <w:rPr>
          <w:noProof/>
          <w:lang w:val="en-US" w:eastAsia="en-US"/>
        </w:rPr>
        <w:drawing>
          <wp:inline distT="0" distB="0" distL="0" distR="0" wp14:anchorId="1D8297F7" wp14:editId="41FABEB1">
            <wp:extent cx="5759450" cy="46520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652010"/>
                    </a:xfrm>
                    <a:prstGeom prst="rect">
                      <a:avLst/>
                    </a:prstGeom>
                  </pic:spPr>
                </pic:pic>
              </a:graphicData>
            </a:graphic>
          </wp:inline>
        </w:drawing>
      </w:r>
    </w:p>
    <w:p w14:paraId="62331BE2" w14:textId="45957563" w:rsidR="00C7165F" w:rsidRPr="00187E9B" w:rsidRDefault="00270B05" w:rsidP="00270B05">
      <w:pPr>
        <w:pStyle w:val="Caption"/>
        <w:rPr>
          <w:noProof/>
          <w:lang w:val="en-US"/>
        </w:rPr>
      </w:pPr>
      <w:bookmarkStart w:id="154" w:name="_Toc456854699"/>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18</w:t>
      </w:r>
      <w:r w:rsidRPr="00187E9B">
        <w:rPr>
          <w:lang w:val="en-US"/>
        </w:rPr>
        <w:fldChar w:fldCharType="end"/>
      </w:r>
      <w:r w:rsidRPr="00187E9B">
        <w:rPr>
          <w:lang w:val="en-US"/>
        </w:rPr>
        <w:tab/>
      </w:r>
      <w:r w:rsidR="00AC14BA" w:rsidRPr="00187E9B">
        <w:rPr>
          <w:lang w:val="en-US"/>
        </w:rPr>
        <w:t>Defining</w:t>
      </w:r>
      <w:r w:rsidRPr="00187E9B">
        <w:rPr>
          <w:lang w:val="en-US"/>
        </w:rPr>
        <w:t xml:space="preserve"> device</w:t>
      </w:r>
      <w:r w:rsidRPr="00187E9B">
        <w:rPr>
          <w:noProof/>
          <w:lang w:val="en-US"/>
        </w:rPr>
        <w:t xml:space="preserve"> type properties</w:t>
      </w:r>
      <w:bookmarkEnd w:id="154"/>
    </w:p>
    <w:p w14:paraId="3853BA7E" w14:textId="4AFF5900" w:rsidR="00D2740C" w:rsidRPr="00187E9B" w:rsidRDefault="00D2740C" w:rsidP="00D56452">
      <w:pPr>
        <w:rPr>
          <w:lang w:val="en-US"/>
        </w:rPr>
      </w:pPr>
      <w:r w:rsidRPr="00187E9B">
        <w:rPr>
          <w:lang w:val="en-US"/>
        </w:rPr>
        <w:lastRenderedPageBreak/>
        <w:t>The list of available properties lists only the properties that can be associated with the device type or device instance.</w:t>
      </w:r>
    </w:p>
    <w:p w14:paraId="5DC1A283" w14:textId="2EA2F6E1" w:rsidR="00120C15" w:rsidRPr="00187E9B" w:rsidRDefault="00B702CD" w:rsidP="00D56452">
      <w:pPr>
        <w:rPr>
          <w:lang w:val="en-US"/>
        </w:rPr>
      </w:pPr>
      <w:r w:rsidRPr="00187E9B">
        <w:rPr>
          <w:lang w:val="en-US"/>
        </w:rPr>
        <w:t>CCDB d</w:t>
      </w:r>
      <w:r w:rsidR="00D56452" w:rsidRPr="00187E9B">
        <w:rPr>
          <w:lang w:val="en-US"/>
        </w:rPr>
        <w:t>evice types wi</w:t>
      </w:r>
      <w:r w:rsidR="00120C15" w:rsidRPr="00187E9B">
        <w:rPr>
          <w:lang w:val="en-US"/>
        </w:rPr>
        <w:t xml:space="preserve">ll have </w:t>
      </w:r>
      <w:r w:rsidR="003C03FA" w:rsidRPr="00187E9B">
        <w:rPr>
          <w:lang w:val="en-US"/>
        </w:rPr>
        <w:t>three</w:t>
      </w:r>
      <w:r w:rsidR="00120C15" w:rsidRPr="00187E9B">
        <w:rPr>
          <w:lang w:val="en-US"/>
        </w:rPr>
        <w:t xml:space="preserve"> kinds of </w:t>
      </w:r>
      <w:r w:rsidR="003C03FA" w:rsidRPr="00187E9B">
        <w:rPr>
          <w:lang w:val="en-US"/>
        </w:rPr>
        <w:t>values associated with them</w:t>
      </w:r>
      <w:r w:rsidR="00120C15" w:rsidRPr="00187E9B">
        <w:rPr>
          <w:lang w:val="en-US"/>
        </w:rPr>
        <w:t>:</w:t>
      </w:r>
    </w:p>
    <w:p w14:paraId="68846DA1" w14:textId="55215102" w:rsidR="00120C15" w:rsidRPr="00187E9B" w:rsidRDefault="002408DB" w:rsidP="00E36543">
      <w:pPr>
        <w:pStyle w:val="ListParagraph"/>
        <w:numPr>
          <w:ilvl w:val="0"/>
          <w:numId w:val="14"/>
        </w:numPr>
        <w:rPr>
          <w:lang w:val="en-US"/>
        </w:rPr>
      </w:pPr>
      <w:r w:rsidRPr="00187E9B">
        <w:rPr>
          <w:i/>
          <w:lang w:val="en-US"/>
        </w:rPr>
        <w:t xml:space="preserve">Device </w:t>
      </w:r>
      <w:r w:rsidR="00D56452" w:rsidRPr="00187E9B">
        <w:rPr>
          <w:i/>
          <w:lang w:val="en-US"/>
        </w:rPr>
        <w:t>type properties</w:t>
      </w:r>
      <w:r w:rsidR="00D56452" w:rsidRPr="00187E9B">
        <w:rPr>
          <w:lang w:val="en-US"/>
        </w:rPr>
        <w:t xml:space="preserve"> </w:t>
      </w:r>
      <w:r w:rsidR="00120C15" w:rsidRPr="00187E9B">
        <w:rPr>
          <w:lang w:val="en-US"/>
        </w:rPr>
        <w:br/>
      </w:r>
      <w:r w:rsidR="00D56452" w:rsidRPr="00187E9B">
        <w:rPr>
          <w:lang w:val="en-US"/>
        </w:rPr>
        <w:t>properties that contain the same value for all device instances of this type. One example is device documentation and other similar items</w:t>
      </w:r>
      <w:r w:rsidR="00E86B7D" w:rsidRPr="00187E9B">
        <w:rPr>
          <w:lang w:val="en-US"/>
        </w:rPr>
        <w:t xml:space="preserve"> (</w:t>
      </w:r>
      <w:bookmarkStart w:id="155" w:name="CCDB_160"/>
      <w:r w:rsidR="00E86B7D" w:rsidRPr="00187E9B">
        <w:rPr>
          <w:lang w:val="en-US"/>
        </w:rPr>
        <w:t>CCDB_160</w:t>
      </w:r>
      <w:bookmarkEnd w:id="155"/>
      <w:r w:rsidR="00115E39" w:rsidRPr="00187E9B">
        <w:rPr>
          <w:lang w:val="en-US"/>
        </w:rPr>
        <w:t xml:space="preserve">, </w:t>
      </w:r>
      <w:bookmarkStart w:id="156" w:name="CCDB_106c"/>
      <w:r w:rsidR="00115E39" w:rsidRPr="00187E9B">
        <w:rPr>
          <w:lang w:val="en-US"/>
        </w:rPr>
        <w:t>CCDB_106</w:t>
      </w:r>
      <w:bookmarkEnd w:id="156"/>
      <w:r w:rsidR="00E86B7D" w:rsidRPr="00187E9B">
        <w:rPr>
          <w:lang w:val="en-US"/>
        </w:rPr>
        <w:t>)</w:t>
      </w:r>
      <w:r w:rsidR="00D56452" w:rsidRPr="00187E9B">
        <w:rPr>
          <w:lang w:val="en-US"/>
        </w:rPr>
        <w:t xml:space="preserve">. </w:t>
      </w:r>
      <w:r w:rsidR="00D2740C" w:rsidRPr="00187E9B">
        <w:rPr>
          <w:lang w:val="en-US"/>
        </w:rPr>
        <w:t>These are any properties that can be associated with the device type.</w:t>
      </w:r>
    </w:p>
    <w:p w14:paraId="3B6EA4DC" w14:textId="2C462002" w:rsidR="00D56452" w:rsidRPr="00187E9B" w:rsidRDefault="002408DB" w:rsidP="00E36543">
      <w:pPr>
        <w:pStyle w:val="ListParagraph"/>
        <w:numPr>
          <w:ilvl w:val="0"/>
          <w:numId w:val="14"/>
        </w:numPr>
        <w:rPr>
          <w:lang w:val="en-US"/>
        </w:rPr>
      </w:pPr>
      <w:r w:rsidRPr="00187E9B">
        <w:rPr>
          <w:i/>
          <w:lang w:val="en-US"/>
        </w:rPr>
        <w:t xml:space="preserve">Device </w:t>
      </w:r>
      <w:r w:rsidR="00D56452" w:rsidRPr="00187E9B">
        <w:rPr>
          <w:i/>
          <w:lang w:val="en-US"/>
        </w:rPr>
        <w:t>propert</w:t>
      </w:r>
      <w:r w:rsidRPr="00187E9B">
        <w:rPr>
          <w:i/>
          <w:lang w:val="en-US"/>
        </w:rPr>
        <w:t>ies</w:t>
      </w:r>
      <w:r w:rsidR="00120C15" w:rsidRPr="00187E9B">
        <w:rPr>
          <w:lang w:val="en-US"/>
        </w:rPr>
        <w:br/>
      </w:r>
      <w:r w:rsidR="00D56452" w:rsidRPr="00187E9B">
        <w:rPr>
          <w:lang w:val="en-US"/>
        </w:rPr>
        <w:t xml:space="preserve">these are properties that </w:t>
      </w:r>
      <w:r w:rsidR="00120C15" w:rsidRPr="00187E9B">
        <w:rPr>
          <w:lang w:val="en-US"/>
        </w:rPr>
        <w:t>h</w:t>
      </w:r>
      <w:r w:rsidR="00D56452" w:rsidRPr="00187E9B">
        <w:rPr>
          <w:lang w:val="en-US"/>
        </w:rPr>
        <w:t>old different values</w:t>
      </w:r>
      <w:r w:rsidR="00120C15" w:rsidRPr="00187E9B">
        <w:rPr>
          <w:lang w:val="en-US"/>
        </w:rPr>
        <w:t xml:space="preserve"> for</w:t>
      </w:r>
      <w:r w:rsidR="00D56452" w:rsidRPr="00187E9B">
        <w:rPr>
          <w:lang w:val="en-US"/>
        </w:rPr>
        <w:t xml:space="preserve"> each device instance</w:t>
      </w:r>
      <w:r w:rsidRPr="00187E9B">
        <w:rPr>
          <w:lang w:val="en-US"/>
        </w:rPr>
        <w:t xml:space="preserve">. Each device instance can only have property values that have been specified </w:t>
      </w:r>
      <w:r w:rsidR="00F1188E" w:rsidRPr="00187E9B">
        <w:rPr>
          <w:lang w:val="en-US"/>
        </w:rPr>
        <w:t>for device type by the super user.</w:t>
      </w:r>
    </w:p>
    <w:p w14:paraId="49183249" w14:textId="4D39E4C0" w:rsidR="002408DB" w:rsidRPr="00187E9B" w:rsidRDefault="002408DB" w:rsidP="00E36543">
      <w:pPr>
        <w:pStyle w:val="ListParagraph"/>
        <w:numPr>
          <w:ilvl w:val="0"/>
          <w:numId w:val="14"/>
        </w:numPr>
        <w:rPr>
          <w:lang w:val="en-US"/>
        </w:rPr>
      </w:pPr>
      <w:r w:rsidRPr="00187E9B">
        <w:rPr>
          <w:i/>
          <w:lang w:val="en-US"/>
        </w:rPr>
        <w:t>Installation slot properties</w:t>
      </w:r>
      <w:r w:rsidRPr="00187E9B">
        <w:rPr>
          <w:i/>
          <w:lang w:val="en-US"/>
        </w:rPr>
        <w:br/>
      </w:r>
      <w:r w:rsidRPr="00187E9B">
        <w:rPr>
          <w:lang w:val="en-US"/>
        </w:rPr>
        <w:t xml:space="preserve">these are properties that hold different values for each installation slot. Each installation slot </w:t>
      </w:r>
      <w:r w:rsidR="00074059" w:rsidRPr="00187E9B">
        <w:rPr>
          <w:lang w:val="en-US"/>
        </w:rPr>
        <w:t>can only have property values that have been specified for the device type by the super user.</w:t>
      </w:r>
    </w:p>
    <w:p w14:paraId="3CE5E935" w14:textId="26A78D2C" w:rsidR="003C03FA" w:rsidRPr="00187E9B" w:rsidRDefault="003C03FA" w:rsidP="00E36543">
      <w:pPr>
        <w:pStyle w:val="ListParagraph"/>
        <w:numPr>
          <w:ilvl w:val="0"/>
          <w:numId w:val="14"/>
        </w:numPr>
        <w:rPr>
          <w:lang w:val="en-US"/>
        </w:rPr>
      </w:pPr>
      <w:r w:rsidRPr="00187E9B">
        <w:rPr>
          <w:i/>
          <w:lang w:val="en-US"/>
        </w:rPr>
        <w:t>tags</w:t>
      </w:r>
      <w:r w:rsidRPr="00187E9B">
        <w:rPr>
          <w:i/>
          <w:lang w:val="en-US"/>
        </w:rPr>
        <w:br/>
      </w:r>
      <w:r w:rsidR="00950E8C" w:rsidRPr="00187E9B">
        <w:rPr>
          <w:lang w:val="en-US"/>
        </w:rPr>
        <w:t xml:space="preserve">see section </w:t>
      </w:r>
      <w:r w:rsidR="00950E8C" w:rsidRPr="00187E9B">
        <w:rPr>
          <w:lang w:val="en-US"/>
        </w:rPr>
        <w:fldChar w:fldCharType="begin"/>
      </w:r>
      <w:r w:rsidR="00950E8C" w:rsidRPr="00187E9B">
        <w:rPr>
          <w:lang w:val="en-US"/>
        </w:rPr>
        <w:instrText xml:space="preserve"> REF _Ref393952896 \r \h </w:instrText>
      </w:r>
      <w:r w:rsidR="00950E8C" w:rsidRPr="00187E9B">
        <w:rPr>
          <w:lang w:val="en-US"/>
        </w:rPr>
      </w:r>
      <w:r w:rsidR="00950E8C" w:rsidRPr="00187E9B">
        <w:rPr>
          <w:lang w:val="en-US"/>
        </w:rPr>
        <w:fldChar w:fldCharType="separate"/>
      </w:r>
      <w:r w:rsidR="00E0133C" w:rsidRPr="00187E9B">
        <w:rPr>
          <w:lang w:val="en-US"/>
        </w:rPr>
        <w:t>3.1.7.4</w:t>
      </w:r>
      <w:r w:rsidR="00950E8C" w:rsidRPr="00187E9B">
        <w:rPr>
          <w:lang w:val="en-US"/>
        </w:rPr>
        <w:fldChar w:fldCharType="end"/>
      </w:r>
    </w:p>
    <w:p w14:paraId="7263EEB2" w14:textId="04DFA210" w:rsidR="001A42AC" w:rsidRPr="00187E9B" w:rsidRDefault="001A42AC" w:rsidP="00E36543">
      <w:pPr>
        <w:pStyle w:val="ListParagraph"/>
        <w:numPr>
          <w:ilvl w:val="0"/>
          <w:numId w:val="14"/>
        </w:numPr>
        <w:rPr>
          <w:lang w:val="en-US"/>
        </w:rPr>
      </w:pPr>
      <w:r w:rsidRPr="00187E9B">
        <w:rPr>
          <w:i/>
          <w:lang w:val="en-US"/>
        </w:rPr>
        <w:t>artifacts</w:t>
      </w:r>
      <w:r w:rsidR="00950E8C" w:rsidRPr="00187E9B">
        <w:rPr>
          <w:i/>
          <w:lang w:val="en-US"/>
        </w:rPr>
        <w:br/>
      </w:r>
      <w:r w:rsidR="00950E8C" w:rsidRPr="00187E9B">
        <w:rPr>
          <w:lang w:val="en-US"/>
        </w:rPr>
        <w:t xml:space="preserve">see section </w:t>
      </w:r>
      <w:r w:rsidR="00950E8C" w:rsidRPr="00187E9B">
        <w:rPr>
          <w:lang w:val="en-US"/>
        </w:rPr>
        <w:fldChar w:fldCharType="begin"/>
      </w:r>
      <w:r w:rsidR="00950E8C" w:rsidRPr="00187E9B">
        <w:rPr>
          <w:lang w:val="en-US"/>
        </w:rPr>
        <w:instrText xml:space="preserve"> REF _Ref393952911 \r \h </w:instrText>
      </w:r>
      <w:r w:rsidR="003B0E85" w:rsidRPr="00187E9B">
        <w:rPr>
          <w:lang w:val="en-US"/>
        </w:rPr>
        <w:instrText xml:space="preserve"> \* MERGEFORMAT </w:instrText>
      </w:r>
      <w:r w:rsidR="00950E8C" w:rsidRPr="00187E9B">
        <w:rPr>
          <w:lang w:val="en-US"/>
        </w:rPr>
      </w:r>
      <w:r w:rsidR="00950E8C" w:rsidRPr="00187E9B">
        <w:rPr>
          <w:lang w:val="en-US"/>
        </w:rPr>
        <w:fldChar w:fldCharType="separate"/>
      </w:r>
      <w:r w:rsidR="00E0133C" w:rsidRPr="00187E9B">
        <w:rPr>
          <w:lang w:val="en-US"/>
        </w:rPr>
        <w:t>3.1.7.2</w:t>
      </w:r>
      <w:r w:rsidR="00950E8C" w:rsidRPr="00187E9B">
        <w:rPr>
          <w:lang w:val="en-US"/>
        </w:rPr>
        <w:fldChar w:fldCharType="end"/>
      </w:r>
      <w:r w:rsidR="00950E8C" w:rsidRPr="00187E9B">
        <w:rPr>
          <w:lang w:val="en-US"/>
        </w:rPr>
        <w:t xml:space="preserve"> </w:t>
      </w:r>
    </w:p>
    <w:p w14:paraId="1EB770ED" w14:textId="1946B689" w:rsidR="00C7165F" w:rsidRPr="00187E9B" w:rsidRDefault="002F7587" w:rsidP="00112FDC">
      <w:pPr>
        <w:rPr>
          <w:lang w:val="en-US" w:eastAsia="en-US"/>
        </w:rPr>
      </w:pPr>
      <w:r w:rsidRPr="00187E9B">
        <w:rPr>
          <w:lang w:val="en-US" w:eastAsia="en-US"/>
        </w:rPr>
        <w:t xml:space="preserve">The device type properties are set/modified from the device type definition screen. The properties defined by </w:t>
      </w:r>
      <w:r w:rsidRPr="00187E9B">
        <w:rPr>
          <w:i/>
          <w:lang w:val="en-US" w:eastAsia="en-US"/>
        </w:rPr>
        <w:t>property definition</w:t>
      </w:r>
      <w:r w:rsidRPr="00187E9B">
        <w:rPr>
          <w:lang w:val="en-US" w:eastAsia="en-US"/>
        </w:rPr>
        <w:t xml:space="preserve"> are set </w:t>
      </w:r>
      <w:r w:rsidR="009A4C9A" w:rsidRPr="00187E9B">
        <w:rPr>
          <w:lang w:val="en-US" w:eastAsia="en-US"/>
        </w:rPr>
        <w:t>on the device instance screen.</w:t>
      </w:r>
      <w:r w:rsidR="00A8678D" w:rsidRPr="00187E9B">
        <w:rPr>
          <w:lang w:val="en-US" w:eastAsia="en-US"/>
        </w:rPr>
        <w:t xml:space="preserve"> The values of properties of both types </w:t>
      </w:r>
      <w:r w:rsidR="000A2E27" w:rsidRPr="00187E9B">
        <w:rPr>
          <w:lang w:val="en-US" w:eastAsia="en-US"/>
        </w:rPr>
        <w:t>can be seen</w:t>
      </w:r>
      <w:r w:rsidR="00A8678D" w:rsidRPr="00187E9B">
        <w:rPr>
          <w:lang w:val="en-US" w:eastAsia="en-US"/>
        </w:rPr>
        <w:t xml:space="preserve"> at the device instance screen.</w:t>
      </w:r>
    </w:p>
    <w:p w14:paraId="7E74083D" w14:textId="66FE2661" w:rsidR="002F7587" w:rsidRPr="00187E9B" w:rsidRDefault="000A2E27" w:rsidP="002F7587">
      <w:pPr>
        <w:keepNext/>
        <w:rPr>
          <w:lang w:val="en-US"/>
        </w:rPr>
      </w:pPr>
      <w:r w:rsidRPr="00187E9B">
        <w:rPr>
          <w:noProof/>
          <w:lang w:val="en-US" w:eastAsia="en-US"/>
        </w:rPr>
        <w:drawing>
          <wp:inline distT="0" distB="0" distL="0" distR="0" wp14:anchorId="3F133C18" wp14:editId="329A1745">
            <wp:extent cx="5759450" cy="29489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948940"/>
                    </a:xfrm>
                    <a:prstGeom prst="rect">
                      <a:avLst/>
                    </a:prstGeom>
                  </pic:spPr>
                </pic:pic>
              </a:graphicData>
            </a:graphic>
          </wp:inline>
        </w:drawing>
      </w:r>
    </w:p>
    <w:p w14:paraId="446D0BB0" w14:textId="3B51FD1F" w:rsidR="002F7587" w:rsidRPr="00187E9B" w:rsidRDefault="002F7587" w:rsidP="002F7587">
      <w:pPr>
        <w:pStyle w:val="Caption"/>
        <w:rPr>
          <w:lang w:val="en-US" w:eastAsia="en-US"/>
        </w:rPr>
      </w:pPr>
      <w:bookmarkStart w:id="157" w:name="_Ref394311938"/>
      <w:bookmarkStart w:id="158" w:name="_Toc456854700"/>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19</w:t>
      </w:r>
      <w:r w:rsidRPr="00187E9B">
        <w:rPr>
          <w:lang w:val="en-US"/>
        </w:rPr>
        <w:fldChar w:fldCharType="end"/>
      </w:r>
      <w:bookmarkEnd w:id="157"/>
      <w:r w:rsidRPr="00187E9B">
        <w:rPr>
          <w:lang w:val="en-US"/>
        </w:rPr>
        <w:tab/>
      </w:r>
      <w:r w:rsidR="000A2E27" w:rsidRPr="00187E9B">
        <w:rPr>
          <w:lang w:val="en-US"/>
        </w:rPr>
        <w:t xml:space="preserve">Adding </w:t>
      </w:r>
      <w:r w:rsidRPr="00187E9B">
        <w:rPr>
          <w:lang w:val="en-US"/>
        </w:rPr>
        <w:t>device type property</w:t>
      </w:r>
      <w:bookmarkEnd w:id="158"/>
    </w:p>
    <w:p w14:paraId="56307ED7" w14:textId="77777777" w:rsidR="00A8678D" w:rsidRPr="00187E9B" w:rsidRDefault="000A2E27" w:rsidP="00112FDC">
      <w:pPr>
        <w:rPr>
          <w:lang w:val="en-US" w:eastAsia="en-US"/>
        </w:rPr>
      </w:pPr>
      <w:r w:rsidRPr="00187E9B">
        <w:rPr>
          <w:lang w:val="en-US" w:eastAsia="en-US"/>
        </w:rPr>
        <w:t xml:space="preserve">When adding device type properties the super user is able to create multiple property values at the same time. </w:t>
      </w:r>
      <w:r w:rsidR="00A8678D" w:rsidRPr="00187E9B">
        <w:rPr>
          <w:lang w:val="en-US" w:eastAsia="en-US"/>
        </w:rPr>
        <w:t xml:space="preserve">The device type properties are set only once </w:t>
      </w:r>
      <w:r w:rsidR="00417209" w:rsidRPr="00187E9B">
        <w:rPr>
          <w:lang w:val="en-US" w:eastAsia="en-US"/>
        </w:rPr>
        <w:t xml:space="preserve">by the CCDB super user </w:t>
      </w:r>
      <w:r w:rsidR="00417209" w:rsidRPr="00187E9B">
        <w:rPr>
          <w:lang w:val="en-US" w:eastAsia="en-US"/>
        </w:rPr>
        <w:lastRenderedPageBreak/>
        <w:t>meaning that authorized user</w:t>
      </w:r>
      <w:r w:rsidRPr="00187E9B">
        <w:rPr>
          <w:lang w:val="en-US" w:eastAsia="en-US"/>
        </w:rPr>
        <w:t>s</w:t>
      </w:r>
      <w:r w:rsidR="00417209" w:rsidRPr="00187E9B">
        <w:rPr>
          <w:lang w:val="en-US" w:eastAsia="en-US"/>
        </w:rPr>
        <w:t xml:space="preserve"> cannot redefined such a property at the device type level. Super user can still modify the property.</w:t>
      </w:r>
    </w:p>
    <w:p w14:paraId="5CE6992A" w14:textId="1E1573A0" w:rsidR="000A2E27" w:rsidRPr="00187E9B" w:rsidRDefault="000A2E27" w:rsidP="00112FDC">
      <w:pPr>
        <w:rPr>
          <w:lang w:val="en-US" w:eastAsia="en-US"/>
        </w:rPr>
      </w:pPr>
      <w:r w:rsidRPr="00187E9B">
        <w:rPr>
          <w:lang w:val="en-US" w:eastAsia="en-US"/>
        </w:rPr>
        <w:t xml:space="preserve">The super user is presented with an identical screen when defining device instance or installation slot properties. For those type of properties, the </w:t>
      </w:r>
      <w:r w:rsidR="002D386F" w:rsidRPr="00187E9B">
        <w:rPr>
          <w:lang w:val="en-US" w:eastAsia="en-US"/>
        </w:rPr>
        <w:t>super user can define a default value that is used when a device or installation property is created. The super user can also choose not to select a default value.</w:t>
      </w:r>
    </w:p>
    <w:p w14:paraId="309A6089" w14:textId="2C5E9200" w:rsidR="003E1433" w:rsidRPr="00187E9B" w:rsidRDefault="000A2E27" w:rsidP="003E1433">
      <w:pPr>
        <w:keepNext/>
        <w:rPr>
          <w:lang w:val="en-US"/>
        </w:rPr>
      </w:pPr>
      <w:r w:rsidRPr="00187E9B">
        <w:rPr>
          <w:noProof/>
          <w:lang w:val="en-US" w:eastAsia="en-US"/>
        </w:rPr>
        <w:drawing>
          <wp:inline distT="0" distB="0" distL="0" distR="0" wp14:anchorId="4313CE7C" wp14:editId="69E545A2">
            <wp:extent cx="2857899" cy="10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899" cy="1076475"/>
                    </a:xfrm>
                    <a:prstGeom prst="rect">
                      <a:avLst/>
                    </a:prstGeom>
                  </pic:spPr>
                </pic:pic>
              </a:graphicData>
            </a:graphic>
          </wp:inline>
        </w:drawing>
      </w:r>
    </w:p>
    <w:p w14:paraId="22D60647" w14:textId="5368590A" w:rsidR="003E1433" w:rsidRPr="00187E9B" w:rsidRDefault="003E1433" w:rsidP="003E1433">
      <w:pPr>
        <w:pStyle w:val="Caption"/>
        <w:rPr>
          <w:lang w:val="en-US" w:eastAsia="en-US"/>
        </w:rPr>
      </w:pPr>
      <w:bookmarkStart w:id="159" w:name="_Toc456854701"/>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20</w:t>
      </w:r>
      <w:r w:rsidRPr="00187E9B">
        <w:rPr>
          <w:lang w:val="en-US"/>
        </w:rPr>
        <w:fldChar w:fldCharType="end"/>
      </w:r>
      <w:r w:rsidRPr="00187E9B">
        <w:rPr>
          <w:lang w:val="en-US"/>
        </w:rPr>
        <w:tab/>
        <w:t>Adding or editing a tag</w:t>
      </w:r>
      <w:bookmarkEnd w:id="159"/>
    </w:p>
    <w:p w14:paraId="074754C0" w14:textId="2BF26BFC" w:rsidR="003E1433" w:rsidRPr="00187E9B" w:rsidRDefault="00660CF5" w:rsidP="00112FDC">
      <w:pPr>
        <w:rPr>
          <w:lang w:val="en-US" w:eastAsia="en-US"/>
        </w:rPr>
      </w:pPr>
      <w:r w:rsidRPr="00187E9B">
        <w:rPr>
          <w:lang w:val="en-US" w:eastAsia="en-US"/>
        </w:rPr>
        <w:t>A tag is a simple text value associated with a device type. A device type tag can only be defined by a super user.</w:t>
      </w:r>
    </w:p>
    <w:p w14:paraId="008C5DCA" w14:textId="23F6BF17" w:rsidR="0001250D" w:rsidRPr="00187E9B" w:rsidRDefault="0001250D" w:rsidP="00657293">
      <w:pPr>
        <w:pStyle w:val="Heading4"/>
        <w:rPr>
          <w:lang w:val="en-US"/>
        </w:rPr>
      </w:pPr>
      <w:bookmarkStart w:id="160" w:name="_Toc456854644"/>
      <w:r w:rsidRPr="00187E9B">
        <w:rPr>
          <w:lang w:val="en-US"/>
        </w:rPr>
        <w:t>Containers</w:t>
      </w:r>
      <w:bookmarkEnd w:id="160"/>
    </w:p>
    <w:p w14:paraId="26663EC6" w14:textId="6C343C7E" w:rsidR="002D38EB" w:rsidRPr="00187E9B" w:rsidRDefault="005B26D2" w:rsidP="00112FDC">
      <w:pPr>
        <w:rPr>
          <w:lang w:val="en-US" w:eastAsia="en-US"/>
        </w:rPr>
      </w:pPr>
      <w:r w:rsidRPr="00187E9B">
        <w:rPr>
          <w:lang w:val="en-US" w:eastAsia="en-US"/>
        </w:rPr>
        <w:t>For some devices in the CCDB it will be important to mark their location inside some container</w:t>
      </w:r>
      <w:r w:rsidR="00A97E17" w:rsidRPr="00187E9B">
        <w:rPr>
          <w:lang w:val="en-US" w:eastAsia="en-US"/>
        </w:rPr>
        <w:t xml:space="preserve">. The containers can be either virtual or physical. The example of a virtual container is </w:t>
      </w:r>
      <w:r w:rsidR="00A97E17" w:rsidRPr="00187E9B">
        <w:rPr>
          <w:i/>
          <w:lang w:val="en-US" w:eastAsia="en-US"/>
        </w:rPr>
        <w:t>subsystem</w:t>
      </w:r>
      <w:r w:rsidR="00A97E17" w:rsidRPr="00187E9B">
        <w:rPr>
          <w:lang w:val="en-US" w:eastAsia="en-US"/>
        </w:rPr>
        <w:t xml:space="preserve"> or the </w:t>
      </w:r>
      <w:r w:rsidR="00A97E17" w:rsidRPr="00187E9B">
        <w:rPr>
          <w:i/>
          <w:lang w:val="en-US" w:eastAsia="en-US"/>
        </w:rPr>
        <w:t>ICS</w:t>
      </w:r>
      <w:r w:rsidR="00A97E17" w:rsidRPr="00187E9B">
        <w:rPr>
          <w:lang w:val="en-US" w:eastAsia="en-US"/>
        </w:rPr>
        <w:t xml:space="preserve"> group. An </w:t>
      </w:r>
      <w:r w:rsidRPr="00187E9B">
        <w:rPr>
          <w:lang w:val="en-US" w:eastAsia="en-US"/>
        </w:rPr>
        <w:t xml:space="preserve">example </w:t>
      </w:r>
      <w:r w:rsidR="00A97E17" w:rsidRPr="00187E9B">
        <w:rPr>
          <w:lang w:val="en-US" w:eastAsia="en-US"/>
        </w:rPr>
        <w:t xml:space="preserve">of a physical container is a </w:t>
      </w:r>
      <w:r w:rsidRPr="00187E9B">
        <w:rPr>
          <w:i/>
          <w:lang w:val="en-US" w:eastAsia="en-US"/>
        </w:rPr>
        <w:t>rack</w:t>
      </w:r>
      <w:r w:rsidR="00A97E17" w:rsidRPr="00187E9B">
        <w:rPr>
          <w:lang w:val="en-US" w:eastAsia="en-US"/>
        </w:rPr>
        <w:t xml:space="preserve"> or </w:t>
      </w:r>
      <w:r w:rsidR="00A97E17" w:rsidRPr="00187E9B">
        <w:rPr>
          <w:i/>
          <w:lang w:val="en-US" w:eastAsia="en-US"/>
        </w:rPr>
        <w:t>room</w:t>
      </w:r>
      <w:r w:rsidRPr="00187E9B">
        <w:rPr>
          <w:lang w:val="en-US" w:eastAsia="en-US"/>
        </w:rPr>
        <w:t>.</w:t>
      </w:r>
      <w:r w:rsidR="00A97E17" w:rsidRPr="00187E9B">
        <w:rPr>
          <w:lang w:val="en-US" w:eastAsia="en-US"/>
        </w:rPr>
        <w:t xml:space="preserve"> Devices of different types are not physical containers.</w:t>
      </w:r>
      <w:r w:rsidRPr="00187E9B">
        <w:rPr>
          <w:lang w:val="en-US" w:eastAsia="en-US"/>
        </w:rPr>
        <w:t xml:space="preserve"> To accommodate this, the application will offer a way to define containers to which devices or other containers can then be assigned</w:t>
      </w:r>
      <w:r w:rsidR="00A97E17" w:rsidRPr="00187E9B">
        <w:rPr>
          <w:lang w:val="en-US" w:eastAsia="en-US"/>
        </w:rPr>
        <w:t xml:space="preserve"> to</w:t>
      </w:r>
      <w:r w:rsidR="0045077F" w:rsidRPr="00187E9B">
        <w:rPr>
          <w:lang w:val="en-US" w:eastAsia="en-US"/>
        </w:rPr>
        <w:t xml:space="preserve"> (</w:t>
      </w:r>
      <w:bookmarkStart w:id="161" w:name="CCDB_150"/>
      <w:r w:rsidR="0045077F" w:rsidRPr="00187E9B">
        <w:rPr>
          <w:lang w:val="en-US" w:eastAsia="en-US"/>
        </w:rPr>
        <w:t>CCDB_150</w:t>
      </w:r>
      <w:bookmarkEnd w:id="161"/>
      <w:r w:rsidR="0045077F" w:rsidRPr="00187E9B">
        <w:rPr>
          <w:lang w:val="en-US" w:eastAsia="en-US"/>
        </w:rPr>
        <w:t>)</w:t>
      </w:r>
      <w:r w:rsidRPr="00187E9B">
        <w:rPr>
          <w:lang w:val="en-US" w:eastAsia="en-US"/>
        </w:rPr>
        <w:t>.</w:t>
      </w:r>
    </w:p>
    <w:p w14:paraId="0733C3AA" w14:textId="0905AE7C" w:rsidR="00704B7D" w:rsidRPr="00187E9B" w:rsidRDefault="00704B7D" w:rsidP="00704B7D">
      <w:pPr>
        <w:rPr>
          <w:lang w:val="en-US"/>
        </w:rPr>
      </w:pPr>
      <w:r w:rsidRPr="00187E9B">
        <w:rPr>
          <w:lang w:val="en-US"/>
        </w:rPr>
        <w:t>The actions available to the authorized user are:</w:t>
      </w:r>
    </w:p>
    <w:p w14:paraId="67E612EB" w14:textId="3552D2BF" w:rsidR="00704B7D" w:rsidRPr="00187E9B" w:rsidRDefault="00704B7D" w:rsidP="00704B7D">
      <w:pPr>
        <w:pStyle w:val="ListParagraph"/>
        <w:numPr>
          <w:ilvl w:val="0"/>
          <w:numId w:val="41"/>
        </w:numPr>
        <w:rPr>
          <w:lang w:val="en-US"/>
        </w:rPr>
      </w:pPr>
      <w:r w:rsidRPr="00187E9B">
        <w:rPr>
          <w:lang w:val="en-US"/>
        </w:rPr>
        <w:t>Add a new container or installation slot</w:t>
      </w:r>
    </w:p>
    <w:p w14:paraId="0070AA20" w14:textId="508F6C5D" w:rsidR="00704B7D" w:rsidRPr="00187E9B" w:rsidRDefault="00704B7D" w:rsidP="00704B7D">
      <w:pPr>
        <w:pStyle w:val="ListParagraph"/>
        <w:numPr>
          <w:ilvl w:val="0"/>
          <w:numId w:val="41"/>
        </w:numPr>
        <w:rPr>
          <w:lang w:val="en-US"/>
        </w:rPr>
      </w:pPr>
      <w:r w:rsidRPr="00187E9B">
        <w:rPr>
          <w:lang w:val="en-US"/>
        </w:rPr>
        <w:t>Edit an existing container or installation slot</w:t>
      </w:r>
    </w:p>
    <w:p w14:paraId="7D3B3E8D" w14:textId="27AE3E89" w:rsidR="00704B7D" w:rsidRPr="00187E9B" w:rsidRDefault="00704B7D" w:rsidP="00704B7D">
      <w:pPr>
        <w:pStyle w:val="ListParagraph"/>
        <w:numPr>
          <w:ilvl w:val="0"/>
          <w:numId w:val="41"/>
        </w:numPr>
        <w:rPr>
          <w:lang w:val="en-US"/>
        </w:rPr>
      </w:pPr>
      <w:r w:rsidRPr="00187E9B">
        <w:rPr>
          <w:lang w:val="en-US"/>
        </w:rPr>
        <w:t>Delete a container or installation slots</w:t>
      </w:r>
    </w:p>
    <w:p w14:paraId="64DB9883" w14:textId="6B6E22AA" w:rsidR="00704B7D" w:rsidRPr="00187E9B" w:rsidRDefault="00704B7D" w:rsidP="00704B7D">
      <w:pPr>
        <w:pStyle w:val="ListParagraph"/>
        <w:numPr>
          <w:ilvl w:val="0"/>
          <w:numId w:val="41"/>
        </w:numPr>
        <w:rPr>
          <w:lang w:val="en-US"/>
        </w:rPr>
      </w:pPr>
      <w:r w:rsidRPr="00187E9B">
        <w:rPr>
          <w:lang w:val="en-US"/>
        </w:rPr>
        <w:t>Import the hierarchy from an Excel file</w:t>
      </w:r>
    </w:p>
    <w:p w14:paraId="5776D78B" w14:textId="347518F6" w:rsidR="00704B7D" w:rsidRPr="00187E9B" w:rsidRDefault="00704B7D" w:rsidP="00704B7D">
      <w:pPr>
        <w:pStyle w:val="ListParagraph"/>
        <w:numPr>
          <w:ilvl w:val="0"/>
          <w:numId w:val="41"/>
        </w:numPr>
        <w:rPr>
          <w:lang w:val="en-US" w:eastAsia="en-US"/>
        </w:rPr>
      </w:pPr>
      <w:r w:rsidRPr="00187E9B">
        <w:rPr>
          <w:lang w:val="en-US"/>
        </w:rPr>
        <w:t>Export the hierarchy to an Excel or CSV file</w:t>
      </w:r>
    </w:p>
    <w:p w14:paraId="0B4B5D60" w14:textId="73D0A156" w:rsidR="00704B7D" w:rsidRPr="00187E9B" w:rsidRDefault="00704B7D" w:rsidP="00704B7D">
      <w:pPr>
        <w:pStyle w:val="ListParagraph"/>
        <w:numPr>
          <w:ilvl w:val="0"/>
          <w:numId w:val="41"/>
        </w:numPr>
        <w:rPr>
          <w:lang w:val="en-US" w:eastAsia="en-US"/>
        </w:rPr>
      </w:pPr>
      <w:r w:rsidRPr="00187E9B">
        <w:rPr>
          <w:lang w:val="en-US" w:eastAsia="en-US"/>
        </w:rPr>
        <w:t>Move the selected item up or down in the tree on the same level</w:t>
      </w:r>
    </w:p>
    <w:p w14:paraId="0537D64D" w14:textId="02403227" w:rsidR="00704B7D" w:rsidRPr="00187E9B" w:rsidRDefault="00704B7D" w:rsidP="00704B7D">
      <w:pPr>
        <w:pStyle w:val="ListParagraph"/>
        <w:numPr>
          <w:ilvl w:val="0"/>
          <w:numId w:val="41"/>
        </w:numPr>
        <w:rPr>
          <w:lang w:val="en-US" w:eastAsia="en-US"/>
        </w:rPr>
      </w:pPr>
      <w:r w:rsidRPr="00187E9B">
        <w:rPr>
          <w:lang w:val="en-US"/>
        </w:rPr>
        <w:t>Copy or move selected containers or installation slots</w:t>
      </w:r>
    </w:p>
    <w:p w14:paraId="25CA4FAA" w14:textId="5D5EFB0E" w:rsidR="00704B7D" w:rsidRPr="00187E9B" w:rsidRDefault="00704B7D" w:rsidP="00704B7D">
      <w:pPr>
        <w:pStyle w:val="ListParagraph"/>
        <w:numPr>
          <w:ilvl w:val="0"/>
          <w:numId w:val="41"/>
        </w:numPr>
        <w:rPr>
          <w:lang w:val="en-US" w:eastAsia="en-US"/>
        </w:rPr>
      </w:pPr>
      <w:r w:rsidRPr="00187E9B">
        <w:rPr>
          <w:lang w:val="en-US"/>
        </w:rPr>
        <w:t>Expand or collapse the selected node</w:t>
      </w:r>
    </w:p>
    <w:p w14:paraId="3B82F19F" w14:textId="565D19AC" w:rsidR="001B6375" w:rsidRPr="00187E9B" w:rsidRDefault="006A39E4" w:rsidP="001B6375">
      <w:pPr>
        <w:keepNext/>
        <w:rPr>
          <w:lang w:val="en-US"/>
        </w:rPr>
      </w:pPr>
      <w:r w:rsidRPr="00187E9B">
        <w:rPr>
          <w:noProof/>
          <w:lang w:val="en-US" w:eastAsia="en-US"/>
        </w:rPr>
        <w:lastRenderedPageBreak/>
        <w:drawing>
          <wp:inline distT="0" distB="0" distL="0" distR="0" wp14:anchorId="4CAEC68E" wp14:editId="164C3B55">
            <wp:extent cx="5759450" cy="3203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203575"/>
                    </a:xfrm>
                    <a:prstGeom prst="rect">
                      <a:avLst/>
                    </a:prstGeom>
                  </pic:spPr>
                </pic:pic>
              </a:graphicData>
            </a:graphic>
          </wp:inline>
        </w:drawing>
      </w:r>
    </w:p>
    <w:p w14:paraId="297C2360" w14:textId="652CB91C" w:rsidR="005B26D2" w:rsidRPr="00187E9B" w:rsidRDefault="001B6375" w:rsidP="001B6375">
      <w:pPr>
        <w:pStyle w:val="Caption"/>
        <w:rPr>
          <w:lang w:val="en-US"/>
        </w:rPr>
      </w:pPr>
      <w:bookmarkStart w:id="162" w:name="_Ref445712548"/>
      <w:bookmarkStart w:id="163" w:name="_Toc456854702"/>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21</w:t>
      </w:r>
      <w:r w:rsidRPr="00187E9B">
        <w:rPr>
          <w:lang w:val="en-US"/>
        </w:rPr>
        <w:fldChar w:fldCharType="end"/>
      </w:r>
      <w:bookmarkEnd w:id="162"/>
      <w:r w:rsidRPr="00187E9B">
        <w:rPr>
          <w:lang w:val="en-US"/>
        </w:rPr>
        <w:tab/>
        <w:t>Browse containers</w:t>
      </w:r>
      <w:bookmarkEnd w:id="163"/>
    </w:p>
    <w:p w14:paraId="1A65DFB6" w14:textId="066AA8D6" w:rsidR="001B6375" w:rsidRPr="00187E9B" w:rsidRDefault="001B6375" w:rsidP="001B6375">
      <w:pPr>
        <w:rPr>
          <w:lang w:val="en-US"/>
        </w:rPr>
      </w:pPr>
      <w:r w:rsidRPr="00187E9B">
        <w:rPr>
          <w:lang w:val="en-US"/>
        </w:rPr>
        <w:t>Container does not have many attributes besides name and an optional parent container (</w:t>
      </w:r>
      <w:r w:rsidRPr="00187E9B">
        <w:rPr>
          <w:lang w:val="en-US"/>
        </w:rPr>
        <w:fldChar w:fldCharType="begin"/>
      </w:r>
      <w:r w:rsidRPr="00187E9B">
        <w:rPr>
          <w:lang w:val="en-US"/>
        </w:rPr>
        <w:instrText xml:space="preserve"> REF _Ref384643437 \h </w:instrText>
      </w:r>
      <w:r w:rsidRPr="00187E9B">
        <w:rPr>
          <w:lang w:val="en-US"/>
        </w:rPr>
      </w:r>
      <w:r w:rsidRPr="00187E9B">
        <w:rPr>
          <w:lang w:val="en-US"/>
        </w:rPr>
        <w:fldChar w:fldCharType="separate"/>
      </w:r>
      <w:r w:rsidR="00E0133C" w:rsidRPr="00187E9B">
        <w:rPr>
          <w:lang w:val="en-US"/>
        </w:rPr>
        <w:t xml:space="preserve">Figure </w:t>
      </w:r>
      <w:r w:rsidR="00E0133C" w:rsidRPr="00187E9B">
        <w:rPr>
          <w:noProof/>
          <w:lang w:val="en-US"/>
        </w:rPr>
        <w:t>22</w:t>
      </w:r>
      <w:r w:rsidRPr="00187E9B">
        <w:rPr>
          <w:lang w:val="en-US"/>
        </w:rPr>
        <w:fldChar w:fldCharType="end"/>
      </w:r>
      <w:r w:rsidRPr="00187E9B">
        <w:rPr>
          <w:lang w:val="en-US"/>
        </w:rPr>
        <w:t>) but additional properties can be assigned to it (</w:t>
      </w:r>
      <w:r w:rsidR="006A39E4" w:rsidRPr="00187E9B">
        <w:rPr>
          <w:lang w:val="en-US"/>
        </w:rPr>
        <w:fldChar w:fldCharType="begin"/>
      </w:r>
      <w:r w:rsidR="006A39E4" w:rsidRPr="00187E9B">
        <w:rPr>
          <w:lang w:val="en-US"/>
        </w:rPr>
        <w:instrText xml:space="preserve"> REF _Ref445712548 \h </w:instrText>
      </w:r>
      <w:r w:rsidR="006A39E4" w:rsidRPr="00187E9B">
        <w:rPr>
          <w:lang w:val="en-US"/>
        </w:rPr>
      </w:r>
      <w:r w:rsidR="006A39E4" w:rsidRPr="00187E9B">
        <w:rPr>
          <w:lang w:val="en-US"/>
        </w:rPr>
        <w:fldChar w:fldCharType="separate"/>
      </w:r>
      <w:r w:rsidR="00E0133C" w:rsidRPr="00187E9B">
        <w:rPr>
          <w:lang w:val="en-US"/>
        </w:rPr>
        <w:t xml:space="preserve">Figure </w:t>
      </w:r>
      <w:r w:rsidR="00E0133C" w:rsidRPr="00187E9B">
        <w:rPr>
          <w:noProof/>
          <w:lang w:val="en-US"/>
        </w:rPr>
        <w:t>21</w:t>
      </w:r>
      <w:r w:rsidR="006A39E4" w:rsidRPr="00187E9B">
        <w:rPr>
          <w:lang w:val="en-US"/>
        </w:rPr>
        <w:fldChar w:fldCharType="end"/>
      </w:r>
      <w:r w:rsidRPr="00187E9B">
        <w:rPr>
          <w:lang w:val="en-US"/>
        </w:rPr>
        <w:t>).</w:t>
      </w:r>
      <w:r w:rsidR="000A2C62" w:rsidRPr="00187E9B">
        <w:rPr>
          <w:lang w:val="en-US"/>
        </w:rPr>
        <w:t xml:space="preserve"> A container without a parent is a root of some hierarchy.</w:t>
      </w:r>
    </w:p>
    <w:p w14:paraId="514407AE" w14:textId="2441ACB8" w:rsidR="001B6375" w:rsidRPr="00187E9B" w:rsidRDefault="006A39E4" w:rsidP="001B6375">
      <w:pPr>
        <w:keepNext/>
        <w:rPr>
          <w:lang w:val="en-US"/>
        </w:rPr>
      </w:pPr>
      <w:r w:rsidRPr="00187E9B">
        <w:rPr>
          <w:noProof/>
          <w:lang w:val="en-US" w:eastAsia="en-US"/>
        </w:rPr>
        <w:drawing>
          <wp:inline distT="0" distB="0" distL="0" distR="0" wp14:anchorId="068BE252" wp14:editId="3F760CA0">
            <wp:extent cx="3924848" cy="225774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848" cy="2257740"/>
                    </a:xfrm>
                    <a:prstGeom prst="rect">
                      <a:avLst/>
                    </a:prstGeom>
                  </pic:spPr>
                </pic:pic>
              </a:graphicData>
            </a:graphic>
          </wp:inline>
        </w:drawing>
      </w:r>
    </w:p>
    <w:p w14:paraId="39E791C0" w14:textId="44DBC4D3" w:rsidR="001B6375" w:rsidRPr="00187E9B" w:rsidRDefault="001B6375" w:rsidP="001B6375">
      <w:pPr>
        <w:pStyle w:val="Caption"/>
        <w:rPr>
          <w:lang w:val="en-US"/>
        </w:rPr>
      </w:pPr>
      <w:bookmarkStart w:id="164" w:name="_Ref384643437"/>
      <w:bookmarkStart w:id="165" w:name="_Toc456854703"/>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22</w:t>
      </w:r>
      <w:r w:rsidRPr="00187E9B">
        <w:rPr>
          <w:lang w:val="en-US"/>
        </w:rPr>
        <w:fldChar w:fldCharType="end"/>
      </w:r>
      <w:bookmarkEnd w:id="164"/>
      <w:r w:rsidRPr="00187E9B">
        <w:rPr>
          <w:lang w:val="en-US"/>
        </w:rPr>
        <w:tab/>
        <w:t>Define container</w:t>
      </w:r>
      <w:bookmarkEnd w:id="165"/>
    </w:p>
    <w:p w14:paraId="66115178" w14:textId="795FAE1D" w:rsidR="00001E3B" w:rsidRPr="00187E9B" w:rsidRDefault="00850F88" w:rsidP="00850F88">
      <w:pPr>
        <w:rPr>
          <w:lang w:val="en-US"/>
        </w:rPr>
      </w:pPr>
      <w:r w:rsidRPr="00187E9B">
        <w:rPr>
          <w:lang w:val="en-US"/>
        </w:rPr>
        <w:t xml:space="preserve">Each container can have any properties </w:t>
      </w:r>
      <w:r w:rsidR="00B74109" w:rsidRPr="00187E9B">
        <w:rPr>
          <w:lang w:val="en-US"/>
        </w:rPr>
        <w:t xml:space="preserve">and tags </w:t>
      </w:r>
      <w:r w:rsidRPr="00187E9B">
        <w:rPr>
          <w:lang w:val="en-US"/>
        </w:rPr>
        <w:t>associated with it. The</w:t>
      </w:r>
      <w:r w:rsidR="00D63C3B" w:rsidRPr="00187E9B">
        <w:rPr>
          <w:lang w:val="en-US"/>
        </w:rPr>
        <w:t>y</w:t>
      </w:r>
      <w:r w:rsidRPr="00187E9B">
        <w:rPr>
          <w:lang w:val="en-US"/>
        </w:rPr>
        <w:t xml:space="preserve"> can only be added and edited by the </w:t>
      </w:r>
      <w:r w:rsidR="006A39E4" w:rsidRPr="00187E9B">
        <w:rPr>
          <w:lang w:val="en-US"/>
        </w:rPr>
        <w:t xml:space="preserve">authorized </w:t>
      </w:r>
      <w:r w:rsidRPr="00187E9B">
        <w:rPr>
          <w:lang w:val="en-US"/>
        </w:rPr>
        <w:t>user</w:t>
      </w:r>
      <w:r w:rsidR="006A39E4" w:rsidRPr="00187E9B">
        <w:rPr>
          <w:lang w:val="en-US"/>
        </w:rPr>
        <w:t>s</w:t>
      </w:r>
      <w:r w:rsidRPr="00187E9B">
        <w:rPr>
          <w:lang w:val="en-US"/>
        </w:rPr>
        <w:t>, but their values are displayed to the user when browsing appropriate hierarchy.</w:t>
      </w:r>
    </w:p>
    <w:p w14:paraId="77B3308A" w14:textId="1A55564C" w:rsidR="006C5B79" w:rsidRPr="00187E9B" w:rsidRDefault="006C5B79" w:rsidP="003B0E85">
      <w:pPr>
        <w:pStyle w:val="Heading4"/>
        <w:rPr>
          <w:lang w:val="en-US"/>
        </w:rPr>
      </w:pPr>
      <w:bookmarkStart w:id="166" w:name="_Toc456854645"/>
      <w:r w:rsidRPr="00187E9B">
        <w:rPr>
          <w:lang w:val="en-US"/>
        </w:rPr>
        <w:lastRenderedPageBreak/>
        <w:t xml:space="preserve">Installation </w:t>
      </w:r>
      <w:r w:rsidR="00171C6C" w:rsidRPr="00187E9B">
        <w:rPr>
          <w:lang w:val="en-US"/>
        </w:rPr>
        <w:t>Slots</w:t>
      </w:r>
      <w:bookmarkEnd w:id="166"/>
    </w:p>
    <w:p w14:paraId="131ACE5A" w14:textId="301483C5" w:rsidR="00E743ED" w:rsidRPr="00187E9B" w:rsidRDefault="00E30EF2">
      <w:pPr>
        <w:rPr>
          <w:lang w:val="en-US" w:eastAsia="en-US"/>
        </w:rPr>
      </w:pPr>
      <w:r w:rsidRPr="00187E9B">
        <w:rPr>
          <w:lang w:val="en-US" w:eastAsia="en-US"/>
        </w:rPr>
        <w:t>Installation slots are places that will host device instances. The installation slots are the actual bearers of the information relevant to the ICS. They define the device type that needs to be installed in the slot, the naming convention name (if required) of the device to be installed and connection to other devices. The data about the name and connection is associated with the slot because it is relevant to the role and position of the device and not to the device instance itself. The device instance may get replaced, but the replacement will play the same role, when installed into this slot.</w:t>
      </w:r>
    </w:p>
    <w:p w14:paraId="4AECE765" w14:textId="5A3D727E" w:rsidR="00473CE6" w:rsidRPr="00187E9B" w:rsidRDefault="006A39E4" w:rsidP="003B0E85">
      <w:pPr>
        <w:keepNext/>
        <w:rPr>
          <w:lang w:val="en-US"/>
        </w:rPr>
      </w:pPr>
      <w:r w:rsidRPr="00187E9B">
        <w:rPr>
          <w:noProof/>
          <w:lang w:val="en-US" w:eastAsia="en-US"/>
        </w:rPr>
        <w:drawing>
          <wp:inline distT="0" distB="0" distL="0" distR="0" wp14:anchorId="025E2E9C" wp14:editId="494A9B73">
            <wp:extent cx="5759450" cy="32035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203575"/>
                    </a:xfrm>
                    <a:prstGeom prst="rect">
                      <a:avLst/>
                    </a:prstGeom>
                  </pic:spPr>
                </pic:pic>
              </a:graphicData>
            </a:graphic>
          </wp:inline>
        </w:drawing>
      </w:r>
    </w:p>
    <w:p w14:paraId="07178248" w14:textId="44B32FDB" w:rsidR="00473CE6" w:rsidRPr="00187E9B" w:rsidRDefault="00473CE6" w:rsidP="003B0E85">
      <w:pPr>
        <w:pStyle w:val="Caption"/>
        <w:rPr>
          <w:lang w:val="en-US" w:eastAsia="en-US"/>
        </w:rPr>
      </w:pPr>
      <w:bookmarkStart w:id="167" w:name="_Ref394571312"/>
      <w:bookmarkStart w:id="168" w:name="_Toc456854704"/>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23</w:t>
      </w:r>
      <w:r w:rsidRPr="00187E9B">
        <w:rPr>
          <w:lang w:val="en-US"/>
        </w:rPr>
        <w:fldChar w:fldCharType="end"/>
      </w:r>
      <w:bookmarkEnd w:id="167"/>
      <w:r w:rsidR="00CA7E3C" w:rsidRPr="00187E9B">
        <w:rPr>
          <w:lang w:val="en-US"/>
        </w:rPr>
        <w:tab/>
      </w:r>
      <w:r w:rsidRPr="00187E9B">
        <w:rPr>
          <w:lang w:val="en-US"/>
        </w:rPr>
        <w:t>Browse installation slots</w:t>
      </w:r>
      <w:bookmarkEnd w:id="168"/>
    </w:p>
    <w:p w14:paraId="043A2293" w14:textId="1F7468C0" w:rsidR="006C5B79" w:rsidRPr="00187E9B" w:rsidRDefault="007E161A">
      <w:pPr>
        <w:rPr>
          <w:lang w:val="en-US" w:eastAsia="en-US"/>
        </w:rPr>
      </w:pPr>
      <w:r w:rsidRPr="00187E9B">
        <w:rPr>
          <w:lang w:val="en-US" w:eastAsia="en-US"/>
        </w:rPr>
        <w:t xml:space="preserve">Pressing the </w:t>
      </w:r>
      <w:r w:rsidRPr="00187E9B">
        <w:rPr>
          <w:rFonts w:ascii="Consolas" w:hAnsi="Consolas" w:cs="Consolas"/>
          <w:lang w:val="en-US" w:eastAsia="en-US"/>
        </w:rPr>
        <w:t>Add</w:t>
      </w:r>
      <w:r w:rsidRPr="00187E9B">
        <w:rPr>
          <w:lang w:val="en-US" w:eastAsia="en-US"/>
        </w:rPr>
        <w:t xml:space="preserve"> button on a select container or slot adds a new installation slots to the selected container. </w:t>
      </w:r>
      <w:r w:rsidR="003A1C2C" w:rsidRPr="00187E9B">
        <w:rPr>
          <w:lang w:val="en-US" w:eastAsia="en-US"/>
        </w:rPr>
        <w:t>On the new installation slot screen the user selects the type of the device that can be installed in the slot, the “naming convention</w:t>
      </w:r>
      <w:r w:rsidR="004153B1" w:rsidRPr="00187E9B">
        <w:rPr>
          <w:lang w:val="en-US" w:eastAsia="en-US"/>
        </w:rPr>
        <w:t>”</w:t>
      </w:r>
      <w:r w:rsidR="003A1C2C" w:rsidRPr="00187E9B">
        <w:rPr>
          <w:lang w:val="en-US" w:eastAsia="en-US"/>
        </w:rPr>
        <w:t xml:space="preserve"> name of the slot and the description.</w:t>
      </w:r>
      <w:r w:rsidR="006A39E4" w:rsidRPr="00187E9B">
        <w:rPr>
          <w:lang w:val="en-US" w:eastAsia="en-US"/>
        </w:rPr>
        <w:t xml:space="preserve"> Please note that the device name in the screenshot above is crossed out because the integration with the naming system was </w:t>
      </w:r>
      <w:r w:rsidR="00BC0816" w:rsidRPr="00187E9B">
        <w:rPr>
          <w:lang w:val="en-US" w:eastAsia="en-US"/>
        </w:rPr>
        <w:t>name could not be verified.</w:t>
      </w:r>
    </w:p>
    <w:p w14:paraId="78F44BDC" w14:textId="11C7C737" w:rsidR="003A1C2C" w:rsidRPr="00187E9B" w:rsidRDefault="00BC0816" w:rsidP="003B0E85">
      <w:pPr>
        <w:keepNext/>
        <w:rPr>
          <w:lang w:val="en-US"/>
        </w:rPr>
      </w:pPr>
      <w:r w:rsidRPr="00187E9B">
        <w:rPr>
          <w:noProof/>
          <w:lang w:val="en-US" w:eastAsia="en-US"/>
        </w:rPr>
        <w:lastRenderedPageBreak/>
        <w:drawing>
          <wp:inline distT="0" distB="0" distL="0" distR="0" wp14:anchorId="38323291" wp14:editId="78CAB73E">
            <wp:extent cx="4182059" cy="2572109"/>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059" cy="2572109"/>
                    </a:xfrm>
                    <a:prstGeom prst="rect">
                      <a:avLst/>
                    </a:prstGeom>
                  </pic:spPr>
                </pic:pic>
              </a:graphicData>
            </a:graphic>
          </wp:inline>
        </w:drawing>
      </w:r>
    </w:p>
    <w:p w14:paraId="097C41EC" w14:textId="4FE35289" w:rsidR="003A1C2C" w:rsidRPr="00187E9B" w:rsidRDefault="003A1C2C" w:rsidP="003B0E85">
      <w:pPr>
        <w:pStyle w:val="Caption"/>
        <w:rPr>
          <w:lang w:val="en-US"/>
        </w:rPr>
      </w:pPr>
      <w:bookmarkStart w:id="169" w:name="_Toc456854705"/>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24</w:t>
      </w:r>
      <w:r w:rsidRPr="00187E9B">
        <w:rPr>
          <w:lang w:val="en-US"/>
        </w:rPr>
        <w:fldChar w:fldCharType="end"/>
      </w:r>
      <w:r w:rsidRPr="00187E9B">
        <w:rPr>
          <w:lang w:val="en-US"/>
        </w:rPr>
        <w:tab/>
        <w:t>New installation slot</w:t>
      </w:r>
      <w:bookmarkEnd w:id="169"/>
    </w:p>
    <w:p w14:paraId="5ADEF049" w14:textId="0E1458EE" w:rsidR="00325AA1" w:rsidRPr="00187E9B" w:rsidRDefault="00BC0816" w:rsidP="003B0E85">
      <w:pPr>
        <w:keepNext/>
        <w:rPr>
          <w:lang w:val="en-US"/>
        </w:rPr>
      </w:pPr>
      <w:r w:rsidRPr="00187E9B">
        <w:rPr>
          <w:noProof/>
          <w:lang w:val="en-US" w:eastAsia="en-US"/>
        </w:rPr>
        <w:drawing>
          <wp:inline distT="0" distB="0" distL="0" distR="0" wp14:anchorId="3DA46D3D" wp14:editId="67FFA1A3">
            <wp:extent cx="2762636" cy="189574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636" cy="1895740"/>
                    </a:xfrm>
                    <a:prstGeom prst="rect">
                      <a:avLst/>
                    </a:prstGeom>
                  </pic:spPr>
                </pic:pic>
              </a:graphicData>
            </a:graphic>
          </wp:inline>
        </w:drawing>
      </w:r>
    </w:p>
    <w:p w14:paraId="01AB08A5" w14:textId="777D3B49" w:rsidR="00325AA1" w:rsidRPr="00187E9B" w:rsidRDefault="00325AA1" w:rsidP="003B0E85">
      <w:pPr>
        <w:pStyle w:val="Caption"/>
        <w:rPr>
          <w:lang w:val="en-US"/>
        </w:rPr>
      </w:pPr>
      <w:bookmarkStart w:id="170" w:name="_Toc456854706"/>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25</w:t>
      </w:r>
      <w:r w:rsidRPr="00187E9B">
        <w:rPr>
          <w:lang w:val="en-US"/>
        </w:rPr>
        <w:fldChar w:fldCharType="end"/>
      </w:r>
      <w:r w:rsidRPr="00187E9B">
        <w:rPr>
          <w:lang w:val="en-US"/>
        </w:rPr>
        <w:tab/>
        <w:t>Installation slot properties</w:t>
      </w:r>
      <w:bookmarkEnd w:id="170"/>
    </w:p>
    <w:p w14:paraId="4DC270DF" w14:textId="68FFFED3" w:rsidR="00001E3B" w:rsidRPr="00187E9B" w:rsidRDefault="00001E3B" w:rsidP="003B0E85">
      <w:pPr>
        <w:rPr>
          <w:lang w:val="en-US"/>
        </w:rPr>
      </w:pPr>
      <w:r w:rsidRPr="00187E9B">
        <w:rPr>
          <w:lang w:val="en-US"/>
        </w:rPr>
        <w:t xml:space="preserve">By adding container and installation slots in such a way, the user builds a hierarchy using the </w:t>
      </w:r>
      <w:r w:rsidRPr="00187E9B">
        <w:rPr>
          <w:i/>
          <w:lang w:val="en-US"/>
        </w:rPr>
        <w:t>contains</w:t>
      </w:r>
      <w:r w:rsidRPr="00187E9B">
        <w:rPr>
          <w:lang w:val="en-US"/>
        </w:rPr>
        <w:t xml:space="preserve"> relationship.</w:t>
      </w:r>
    </w:p>
    <w:p w14:paraId="04068BA0" w14:textId="3B1128AA" w:rsidR="00847573" w:rsidRPr="00187E9B" w:rsidRDefault="009A4492" w:rsidP="003B0E85">
      <w:pPr>
        <w:rPr>
          <w:lang w:val="en-US"/>
        </w:rPr>
      </w:pPr>
      <w:r w:rsidRPr="00187E9B">
        <w:rPr>
          <w:lang w:val="en-US"/>
        </w:rPr>
        <w:t xml:space="preserve">The installation slots can be in relationship to other containers and installation slots in the database, which is manipulated in the </w:t>
      </w:r>
      <w:r w:rsidR="00BC0816" w:rsidRPr="00187E9B">
        <w:rPr>
          <w:i/>
          <w:lang w:val="en-US"/>
        </w:rPr>
        <w:t>Home</w:t>
      </w:r>
      <w:r w:rsidRPr="00187E9B">
        <w:rPr>
          <w:lang w:val="en-US"/>
        </w:rPr>
        <w:t xml:space="preserve"> screen</w:t>
      </w:r>
      <w:r w:rsidR="007E649F" w:rsidRPr="00187E9B">
        <w:rPr>
          <w:lang w:val="en-US"/>
        </w:rPr>
        <w:t xml:space="preserve"> (</w:t>
      </w:r>
      <w:r w:rsidR="008B740D" w:rsidRPr="00187E9B">
        <w:rPr>
          <w:lang w:val="en-US"/>
        </w:rPr>
        <w:fldChar w:fldCharType="begin"/>
      </w:r>
      <w:r w:rsidR="008B740D" w:rsidRPr="00187E9B">
        <w:rPr>
          <w:lang w:val="en-US"/>
        </w:rPr>
        <w:instrText xml:space="preserve"> REF _Ref394571312 \h </w:instrText>
      </w:r>
      <w:r w:rsidR="008B740D" w:rsidRPr="00187E9B">
        <w:rPr>
          <w:lang w:val="en-US"/>
        </w:rPr>
      </w:r>
      <w:r w:rsidR="008B740D" w:rsidRPr="00187E9B">
        <w:rPr>
          <w:lang w:val="en-US"/>
        </w:rPr>
        <w:fldChar w:fldCharType="separate"/>
      </w:r>
      <w:r w:rsidR="00E0133C" w:rsidRPr="00187E9B">
        <w:rPr>
          <w:lang w:val="en-US"/>
        </w:rPr>
        <w:t xml:space="preserve">Figure </w:t>
      </w:r>
      <w:r w:rsidR="00E0133C" w:rsidRPr="00187E9B">
        <w:rPr>
          <w:noProof/>
          <w:lang w:val="en-US"/>
        </w:rPr>
        <w:t>23</w:t>
      </w:r>
      <w:r w:rsidR="008B740D" w:rsidRPr="00187E9B">
        <w:rPr>
          <w:lang w:val="en-US"/>
        </w:rPr>
        <w:fldChar w:fldCharType="end"/>
      </w:r>
      <w:r w:rsidR="008B740D" w:rsidRPr="00187E9B">
        <w:rPr>
          <w:lang w:val="en-US"/>
        </w:rPr>
        <w:t xml:space="preserve">, </w:t>
      </w:r>
      <w:r w:rsidR="007E649F" w:rsidRPr="00187E9B">
        <w:rPr>
          <w:lang w:val="en-US"/>
        </w:rPr>
        <w:fldChar w:fldCharType="begin"/>
      </w:r>
      <w:r w:rsidR="007E649F" w:rsidRPr="00187E9B">
        <w:rPr>
          <w:lang w:val="en-US"/>
        </w:rPr>
        <w:instrText xml:space="preserve"> REF _Ref394570834 \h </w:instrText>
      </w:r>
      <w:r w:rsidR="007E649F" w:rsidRPr="00187E9B">
        <w:rPr>
          <w:lang w:val="en-US"/>
        </w:rPr>
      </w:r>
      <w:r w:rsidR="007E649F" w:rsidRPr="00187E9B">
        <w:rPr>
          <w:lang w:val="en-US"/>
        </w:rPr>
        <w:fldChar w:fldCharType="separate"/>
      </w:r>
      <w:r w:rsidR="00E0133C" w:rsidRPr="00187E9B">
        <w:rPr>
          <w:lang w:val="en-US"/>
        </w:rPr>
        <w:t xml:space="preserve">Figure </w:t>
      </w:r>
      <w:r w:rsidR="00E0133C" w:rsidRPr="00187E9B">
        <w:rPr>
          <w:noProof/>
          <w:lang w:val="en-US"/>
        </w:rPr>
        <w:t>26</w:t>
      </w:r>
      <w:r w:rsidR="007E649F" w:rsidRPr="00187E9B">
        <w:rPr>
          <w:lang w:val="en-US"/>
        </w:rPr>
        <w:fldChar w:fldCharType="end"/>
      </w:r>
      <w:r w:rsidR="007E649F" w:rsidRPr="00187E9B">
        <w:rPr>
          <w:lang w:val="en-US"/>
        </w:rPr>
        <w:t>)</w:t>
      </w:r>
      <w:r w:rsidRPr="00187E9B">
        <w:rPr>
          <w:lang w:val="en-US"/>
        </w:rPr>
        <w:t>.</w:t>
      </w:r>
      <w:r w:rsidR="008B740D" w:rsidRPr="00187E9B">
        <w:rPr>
          <w:lang w:val="en-US"/>
        </w:rPr>
        <w:t xml:space="preserve"> The </w:t>
      </w:r>
      <w:r w:rsidR="008B740D" w:rsidRPr="00187E9B">
        <w:rPr>
          <w:i/>
          <w:lang w:val="en-US"/>
        </w:rPr>
        <w:t>Relationships</w:t>
      </w:r>
      <w:r w:rsidR="008B740D" w:rsidRPr="00187E9B">
        <w:rPr>
          <w:lang w:val="en-US"/>
        </w:rPr>
        <w:t xml:space="preserve"> table also displays all the cable connections between the installation slots the information for which is obtained from the Cable Database</w:t>
      </w:r>
      <w:r w:rsidR="000A7F7E" w:rsidRPr="00187E9B">
        <w:rPr>
          <w:lang w:val="en-US"/>
        </w:rPr>
        <w:t xml:space="preserve"> (</w:t>
      </w:r>
      <w:bookmarkStart w:id="171" w:name="CCDB_103"/>
      <w:r w:rsidR="000A7F7E" w:rsidRPr="00187E9B">
        <w:rPr>
          <w:lang w:val="en-US"/>
        </w:rPr>
        <w:t>CCDB_103</w:t>
      </w:r>
      <w:bookmarkEnd w:id="171"/>
      <w:r w:rsidR="000A7F7E" w:rsidRPr="00187E9B">
        <w:rPr>
          <w:lang w:val="en-US"/>
        </w:rPr>
        <w:t>)</w:t>
      </w:r>
      <w:r w:rsidR="008B740D" w:rsidRPr="00187E9B">
        <w:rPr>
          <w:lang w:val="en-US"/>
        </w:rPr>
        <w:t>.</w:t>
      </w:r>
    </w:p>
    <w:p w14:paraId="1AF1AE34" w14:textId="651F5C93" w:rsidR="004E1260" w:rsidRPr="00187E9B" w:rsidRDefault="00BC0816" w:rsidP="003B0E85">
      <w:pPr>
        <w:keepNext/>
        <w:rPr>
          <w:lang w:val="en-US"/>
        </w:rPr>
      </w:pPr>
      <w:r w:rsidRPr="00187E9B">
        <w:rPr>
          <w:noProof/>
          <w:lang w:val="en-US" w:eastAsia="en-US"/>
        </w:rPr>
        <w:lastRenderedPageBreak/>
        <w:drawing>
          <wp:inline distT="0" distB="0" distL="0" distR="0" wp14:anchorId="7F2F7241" wp14:editId="5A3F154F">
            <wp:extent cx="5182323" cy="435353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323" cy="4353533"/>
                    </a:xfrm>
                    <a:prstGeom prst="rect">
                      <a:avLst/>
                    </a:prstGeom>
                  </pic:spPr>
                </pic:pic>
              </a:graphicData>
            </a:graphic>
          </wp:inline>
        </w:drawing>
      </w:r>
    </w:p>
    <w:p w14:paraId="3B9D1D71" w14:textId="1C51C2A6" w:rsidR="004E1260" w:rsidRPr="00187E9B" w:rsidRDefault="004E1260" w:rsidP="003B0E85">
      <w:pPr>
        <w:pStyle w:val="Caption"/>
        <w:rPr>
          <w:lang w:val="en-US"/>
        </w:rPr>
      </w:pPr>
      <w:bookmarkStart w:id="172" w:name="_Ref394570834"/>
      <w:bookmarkStart w:id="173" w:name="_Toc456854707"/>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26</w:t>
      </w:r>
      <w:r w:rsidRPr="00187E9B">
        <w:rPr>
          <w:lang w:val="en-US"/>
        </w:rPr>
        <w:fldChar w:fldCharType="end"/>
      </w:r>
      <w:bookmarkEnd w:id="172"/>
      <w:r w:rsidRPr="00187E9B">
        <w:rPr>
          <w:lang w:val="en-US"/>
        </w:rPr>
        <w:tab/>
        <w:t>Adding relationships to the installation slots</w:t>
      </w:r>
      <w:bookmarkEnd w:id="173"/>
    </w:p>
    <w:p w14:paraId="169827CD" w14:textId="3C5BED0A" w:rsidR="004B3F47" w:rsidRPr="00187E9B" w:rsidRDefault="004B3F47" w:rsidP="00787BC1">
      <w:pPr>
        <w:rPr>
          <w:lang w:val="en-US"/>
        </w:rPr>
      </w:pPr>
      <w:r w:rsidRPr="00187E9B">
        <w:rPr>
          <w:lang w:val="en-US"/>
        </w:rPr>
        <w:t>The user can also select multiple container and installation slots in the tree hierarchy. The tables on the right display combined information for all the selected entities.</w:t>
      </w:r>
    </w:p>
    <w:p w14:paraId="4A32AC85" w14:textId="1F1852C9" w:rsidR="004B3F47" w:rsidRPr="00187E9B" w:rsidRDefault="004B3F47" w:rsidP="004B3F47">
      <w:pPr>
        <w:pStyle w:val="Heading4"/>
        <w:rPr>
          <w:lang w:val="en-US"/>
        </w:rPr>
      </w:pPr>
      <w:bookmarkStart w:id="174" w:name="_Toc456854646"/>
      <w:r w:rsidRPr="00187E9B">
        <w:rPr>
          <w:lang w:val="en-US"/>
        </w:rPr>
        <w:t xml:space="preserve">Device </w:t>
      </w:r>
      <w:r w:rsidR="00171C6C" w:rsidRPr="00187E9B">
        <w:rPr>
          <w:lang w:val="en-US"/>
        </w:rPr>
        <w:t>Installation</w:t>
      </w:r>
      <w:bookmarkEnd w:id="174"/>
    </w:p>
    <w:p w14:paraId="15115757" w14:textId="73B0EDF0" w:rsidR="004B3F47" w:rsidRPr="00187E9B" w:rsidRDefault="004B3F47" w:rsidP="004B3F47">
      <w:pPr>
        <w:rPr>
          <w:lang w:val="en-US" w:eastAsia="en-US"/>
        </w:rPr>
      </w:pPr>
      <w:r w:rsidRPr="00187E9B">
        <w:rPr>
          <w:lang w:val="en-US" w:eastAsia="en-US"/>
        </w:rPr>
        <w:t xml:space="preserve">Into an empty selected installation slot the user can install devices </w:t>
      </w:r>
      <w:r w:rsidR="004637B5" w:rsidRPr="00187E9B">
        <w:rPr>
          <w:lang w:val="en-US" w:eastAsia="en-US"/>
        </w:rPr>
        <w:t xml:space="preserve">selecting it again in the </w:t>
      </w:r>
      <w:r w:rsidR="004637B5" w:rsidRPr="00187E9B">
        <w:rPr>
          <w:i/>
          <w:lang w:val="en-US" w:eastAsia="en-US"/>
        </w:rPr>
        <w:t>Installation</w:t>
      </w:r>
      <w:r w:rsidR="004637B5" w:rsidRPr="00187E9B">
        <w:rPr>
          <w:lang w:val="en-US" w:eastAsia="en-US"/>
        </w:rPr>
        <w:t xml:space="preserve"> table and </w:t>
      </w:r>
      <w:r w:rsidRPr="00187E9B">
        <w:rPr>
          <w:lang w:val="en-US" w:eastAsia="en-US"/>
        </w:rPr>
        <w:t xml:space="preserve">pressing the </w:t>
      </w:r>
      <w:r w:rsidRPr="00187E9B">
        <w:rPr>
          <w:i/>
          <w:lang w:val="en-US" w:eastAsia="en-US"/>
        </w:rPr>
        <w:t>Install</w:t>
      </w:r>
      <w:r w:rsidRPr="00187E9B">
        <w:rPr>
          <w:lang w:val="en-US" w:eastAsia="en-US"/>
        </w:rPr>
        <w:t xml:space="preserve"> button.</w:t>
      </w:r>
      <w:r w:rsidR="00C31858" w:rsidRPr="00187E9B">
        <w:rPr>
          <w:lang w:val="en-US" w:eastAsia="en-US"/>
        </w:rPr>
        <w:t xml:space="preserve"> Selection in the Installation table is necessary because that table can contain multiple installation slots if the user has selected so in the hierarchy tree.</w:t>
      </w:r>
    </w:p>
    <w:p w14:paraId="55506318" w14:textId="2DE69353" w:rsidR="004B3F47" w:rsidRPr="00187E9B" w:rsidRDefault="00C31858" w:rsidP="004B3F47">
      <w:pPr>
        <w:keepNext/>
        <w:rPr>
          <w:lang w:val="en-US"/>
        </w:rPr>
      </w:pPr>
      <w:r w:rsidRPr="00187E9B">
        <w:rPr>
          <w:noProof/>
          <w:lang w:val="en-US" w:eastAsia="en-US"/>
        </w:rPr>
        <w:lastRenderedPageBreak/>
        <w:drawing>
          <wp:inline distT="0" distB="0" distL="0" distR="0" wp14:anchorId="01AEB57E" wp14:editId="490DF294">
            <wp:extent cx="5759450" cy="32042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204210"/>
                    </a:xfrm>
                    <a:prstGeom prst="rect">
                      <a:avLst/>
                    </a:prstGeom>
                  </pic:spPr>
                </pic:pic>
              </a:graphicData>
            </a:graphic>
          </wp:inline>
        </w:drawing>
      </w:r>
    </w:p>
    <w:p w14:paraId="07F67C4B" w14:textId="77777777" w:rsidR="004B3F47" w:rsidRPr="00187E9B" w:rsidRDefault="004B3F47" w:rsidP="004B3F47">
      <w:pPr>
        <w:pStyle w:val="Caption"/>
        <w:rPr>
          <w:lang w:val="en-US"/>
        </w:rPr>
      </w:pPr>
      <w:bookmarkStart w:id="175" w:name="_Toc456854708"/>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27</w:t>
      </w:r>
      <w:r w:rsidRPr="00187E9B">
        <w:rPr>
          <w:lang w:val="en-US"/>
        </w:rPr>
        <w:fldChar w:fldCharType="end"/>
      </w:r>
      <w:r w:rsidRPr="00187E9B">
        <w:rPr>
          <w:lang w:val="en-US"/>
        </w:rPr>
        <w:tab/>
        <w:t>Device installation</w:t>
      </w:r>
      <w:bookmarkEnd w:id="175"/>
    </w:p>
    <w:p w14:paraId="160B044B" w14:textId="48631E33" w:rsidR="004B3F47" w:rsidRPr="00187E9B" w:rsidRDefault="006D5ED6" w:rsidP="004B3F47">
      <w:pPr>
        <w:rPr>
          <w:lang w:val="en-US"/>
        </w:rPr>
      </w:pPr>
      <w:r w:rsidRPr="00187E9B">
        <w:rPr>
          <w:lang w:val="en-US" w:eastAsia="en-US"/>
        </w:rPr>
        <w:t xml:space="preserve">The user is presented with the list of all devices of an appropriate device type that have not been installed yet. The user can then select a device instance and press the </w:t>
      </w:r>
      <w:r w:rsidRPr="00187E9B">
        <w:rPr>
          <w:i/>
          <w:lang w:val="en-US" w:eastAsia="en-US"/>
        </w:rPr>
        <w:t>Install</w:t>
      </w:r>
      <w:r w:rsidRPr="00187E9B">
        <w:rPr>
          <w:lang w:val="en-US" w:eastAsia="en-US"/>
        </w:rPr>
        <w:t xml:space="preserve"> button.</w:t>
      </w:r>
    </w:p>
    <w:p w14:paraId="47733167" w14:textId="0B12BDFF" w:rsidR="005B26D2" w:rsidRPr="00187E9B" w:rsidRDefault="004C0001" w:rsidP="004C0001">
      <w:pPr>
        <w:pStyle w:val="Heading3"/>
        <w:rPr>
          <w:lang w:val="en-US"/>
        </w:rPr>
      </w:pPr>
      <w:bookmarkStart w:id="176" w:name="_Ref388878829"/>
      <w:bookmarkStart w:id="177" w:name="_Toc456854647"/>
      <w:r w:rsidRPr="00187E9B">
        <w:rPr>
          <w:lang w:val="en-US"/>
        </w:rPr>
        <w:t xml:space="preserve">Adding </w:t>
      </w:r>
      <w:r w:rsidR="00171C6C" w:rsidRPr="00187E9B">
        <w:rPr>
          <w:lang w:val="en-US"/>
        </w:rPr>
        <w:t>and Browsing Device Instances</w:t>
      </w:r>
      <w:bookmarkEnd w:id="176"/>
      <w:bookmarkEnd w:id="177"/>
    </w:p>
    <w:p w14:paraId="63693EED" w14:textId="77777777" w:rsidR="00124710" w:rsidRPr="00187E9B" w:rsidRDefault="00B60B18" w:rsidP="004C0001">
      <w:pPr>
        <w:rPr>
          <w:lang w:val="en-US" w:eastAsia="en-US"/>
        </w:rPr>
      </w:pPr>
      <w:r w:rsidRPr="00187E9B">
        <w:rPr>
          <w:lang w:val="en-US" w:eastAsia="en-US"/>
        </w:rPr>
        <w:t>After the database has been populated by all the data definitions, the user</w:t>
      </w:r>
      <w:r w:rsidR="00A062CE" w:rsidRPr="00187E9B">
        <w:rPr>
          <w:lang w:val="en-US" w:eastAsia="en-US"/>
        </w:rPr>
        <w:t>s</w:t>
      </w:r>
      <w:r w:rsidRPr="00187E9B">
        <w:rPr>
          <w:lang w:val="en-US" w:eastAsia="en-US"/>
        </w:rPr>
        <w:t xml:space="preserve"> can start </w:t>
      </w:r>
      <w:r w:rsidR="00995751" w:rsidRPr="00187E9B">
        <w:rPr>
          <w:lang w:val="en-US" w:eastAsia="en-US"/>
        </w:rPr>
        <w:t>defining</w:t>
      </w:r>
      <w:r w:rsidRPr="00187E9B">
        <w:rPr>
          <w:lang w:val="en-US" w:eastAsia="en-US"/>
        </w:rPr>
        <w:t xml:space="preserve"> various device instances. The device instances can be imported in bulk from the Excel spreadsheet, or the users can add devices from the user interface in the browser.</w:t>
      </w:r>
    </w:p>
    <w:p w14:paraId="65AC0C5A" w14:textId="1649542D" w:rsidR="005E10F7" w:rsidRPr="00187E9B" w:rsidRDefault="005E10F7" w:rsidP="005E10F7">
      <w:pPr>
        <w:pStyle w:val="Heading4"/>
        <w:rPr>
          <w:lang w:val="en-US"/>
        </w:rPr>
      </w:pPr>
      <w:bookmarkStart w:id="178" w:name="_Toc456854648"/>
      <w:r w:rsidRPr="00187E9B">
        <w:rPr>
          <w:lang w:val="en-US"/>
        </w:rPr>
        <w:t xml:space="preserve">Device </w:t>
      </w:r>
      <w:r w:rsidR="00171C6C" w:rsidRPr="00187E9B">
        <w:rPr>
          <w:lang w:val="en-US"/>
        </w:rPr>
        <w:t>T</w:t>
      </w:r>
      <w:r w:rsidRPr="00187E9B">
        <w:rPr>
          <w:lang w:val="en-US"/>
        </w:rPr>
        <w:t>ypes</w:t>
      </w:r>
      <w:bookmarkEnd w:id="178"/>
    </w:p>
    <w:p w14:paraId="2B5C2CF1" w14:textId="19877891" w:rsidR="005E10F7" w:rsidRPr="00187E9B" w:rsidRDefault="00474A23" w:rsidP="005E10F7">
      <w:pPr>
        <w:rPr>
          <w:lang w:val="en-US" w:eastAsia="en-US"/>
        </w:rPr>
      </w:pPr>
      <w:r w:rsidRPr="00187E9B">
        <w:rPr>
          <w:lang w:val="en-US" w:eastAsia="en-US"/>
        </w:rPr>
        <w:t xml:space="preserve">Users </w:t>
      </w:r>
      <w:r w:rsidR="005E10F7" w:rsidRPr="00187E9B">
        <w:rPr>
          <w:lang w:val="en-US" w:eastAsia="en-US"/>
        </w:rPr>
        <w:t xml:space="preserve">can browse the device types defined in the CCDB by going to the </w:t>
      </w:r>
      <w:r w:rsidR="005E10F7" w:rsidRPr="00187E9B">
        <w:rPr>
          <w:rFonts w:ascii="Consolas" w:hAnsi="Consolas" w:cs="Consolas"/>
          <w:lang w:val="en-US" w:eastAsia="en-US"/>
        </w:rPr>
        <w:t>Device types</w:t>
      </w:r>
      <w:r w:rsidR="005E10F7" w:rsidRPr="00187E9B">
        <w:rPr>
          <w:lang w:val="en-US" w:eastAsia="en-US"/>
        </w:rPr>
        <w:t xml:space="preserve"> screen. On the left is displayed a list of all the </w:t>
      </w:r>
      <w:r w:rsidR="00A47ECA" w:rsidRPr="00187E9B">
        <w:rPr>
          <w:lang w:val="en-US" w:eastAsia="en-US"/>
        </w:rPr>
        <w:t>defined device</w:t>
      </w:r>
      <w:r w:rsidR="00704B7D" w:rsidRPr="00187E9B">
        <w:rPr>
          <w:lang w:val="en-US" w:eastAsia="en-US"/>
        </w:rPr>
        <w:t>s</w:t>
      </w:r>
      <w:r w:rsidR="00A47ECA" w:rsidRPr="00187E9B">
        <w:rPr>
          <w:lang w:val="en-US" w:eastAsia="en-US"/>
        </w:rPr>
        <w:t xml:space="preserve">, and </w:t>
      </w:r>
      <w:r w:rsidR="00704B7D" w:rsidRPr="00187E9B">
        <w:rPr>
          <w:lang w:val="en-US" w:eastAsia="en-US"/>
        </w:rPr>
        <w:t xml:space="preserve">filtering by the </w:t>
      </w:r>
      <w:r w:rsidR="00A47ECA" w:rsidRPr="00187E9B">
        <w:rPr>
          <w:lang w:val="en-US" w:eastAsia="en-US"/>
        </w:rPr>
        <w:t>device type gives you a list of all device instances of that type.</w:t>
      </w:r>
    </w:p>
    <w:p w14:paraId="4A88D0DF" w14:textId="77777777" w:rsidR="00704B7D" w:rsidRPr="00187E9B" w:rsidRDefault="00704B7D" w:rsidP="00704B7D">
      <w:pPr>
        <w:rPr>
          <w:lang w:val="en-US"/>
        </w:rPr>
      </w:pPr>
      <w:r w:rsidRPr="00187E9B">
        <w:rPr>
          <w:lang w:val="en-US"/>
        </w:rPr>
        <w:t>The actions available to the authorized user are:</w:t>
      </w:r>
    </w:p>
    <w:p w14:paraId="7DC1C629" w14:textId="530B0C83" w:rsidR="00704B7D" w:rsidRPr="00187E9B" w:rsidRDefault="00704B7D" w:rsidP="00704B7D">
      <w:pPr>
        <w:pStyle w:val="ListParagraph"/>
        <w:numPr>
          <w:ilvl w:val="0"/>
          <w:numId w:val="41"/>
        </w:numPr>
        <w:rPr>
          <w:lang w:val="en-US"/>
        </w:rPr>
      </w:pPr>
      <w:r w:rsidRPr="00187E9B">
        <w:rPr>
          <w:lang w:val="en-US"/>
        </w:rPr>
        <w:t>Add a new device instance</w:t>
      </w:r>
    </w:p>
    <w:p w14:paraId="0DDC1A38" w14:textId="19D0D052" w:rsidR="00704B7D" w:rsidRPr="00187E9B" w:rsidRDefault="00704B7D" w:rsidP="00704B7D">
      <w:pPr>
        <w:pStyle w:val="ListParagraph"/>
        <w:numPr>
          <w:ilvl w:val="0"/>
          <w:numId w:val="41"/>
        </w:numPr>
        <w:rPr>
          <w:lang w:val="en-US"/>
        </w:rPr>
      </w:pPr>
      <w:r w:rsidRPr="00187E9B">
        <w:rPr>
          <w:lang w:val="en-US"/>
        </w:rPr>
        <w:t>Edit an existing device</w:t>
      </w:r>
    </w:p>
    <w:p w14:paraId="4FE68B9E" w14:textId="4BCB46DE" w:rsidR="00704B7D" w:rsidRPr="00187E9B" w:rsidRDefault="00704B7D" w:rsidP="00704B7D">
      <w:pPr>
        <w:pStyle w:val="ListParagraph"/>
        <w:numPr>
          <w:ilvl w:val="0"/>
          <w:numId w:val="41"/>
        </w:numPr>
        <w:rPr>
          <w:lang w:val="en-US"/>
        </w:rPr>
      </w:pPr>
      <w:r w:rsidRPr="00187E9B">
        <w:rPr>
          <w:lang w:val="en-US"/>
        </w:rPr>
        <w:t>Delete a device</w:t>
      </w:r>
    </w:p>
    <w:p w14:paraId="5A870BDB" w14:textId="24C45041" w:rsidR="00704B7D" w:rsidRPr="00187E9B" w:rsidRDefault="00704B7D" w:rsidP="00704B7D">
      <w:pPr>
        <w:pStyle w:val="ListParagraph"/>
        <w:numPr>
          <w:ilvl w:val="0"/>
          <w:numId w:val="41"/>
        </w:numPr>
        <w:rPr>
          <w:lang w:val="en-US"/>
        </w:rPr>
      </w:pPr>
      <w:r w:rsidRPr="00187E9B">
        <w:rPr>
          <w:lang w:val="en-US"/>
        </w:rPr>
        <w:t>Import devices from an Excel file</w:t>
      </w:r>
    </w:p>
    <w:p w14:paraId="09DEBA23" w14:textId="4646C8F9" w:rsidR="00704B7D" w:rsidRPr="00187E9B" w:rsidRDefault="00704B7D" w:rsidP="00704B7D">
      <w:pPr>
        <w:pStyle w:val="ListParagraph"/>
        <w:numPr>
          <w:ilvl w:val="0"/>
          <w:numId w:val="41"/>
        </w:numPr>
        <w:rPr>
          <w:lang w:val="en-US" w:eastAsia="en-US"/>
        </w:rPr>
      </w:pPr>
      <w:r w:rsidRPr="00187E9B">
        <w:rPr>
          <w:lang w:val="en-US"/>
        </w:rPr>
        <w:t>Export the devices to an Excel or CSV file</w:t>
      </w:r>
    </w:p>
    <w:p w14:paraId="6B520A2C" w14:textId="3A3393E2" w:rsidR="00704B7D" w:rsidRPr="00187E9B" w:rsidRDefault="00704B7D" w:rsidP="00704B7D">
      <w:pPr>
        <w:pStyle w:val="ListParagraph"/>
        <w:numPr>
          <w:ilvl w:val="0"/>
          <w:numId w:val="41"/>
        </w:numPr>
        <w:rPr>
          <w:lang w:val="en-US" w:eastAsia="en-US"/>
        </w:rPr>
      </w:pPr>
      <w:r w:rsidRPr="00187E9B">
        <w:rPr>
          <w:lang w:val="en-US" w:eastAsia="en-US"/>
        </w:rPr>
        <w:t>Duplicate the selected devices</w:t>
      </w:r>
    </w:p>
    <w:p w14:paraId="5BA949F3" w14:textId="1A9BAB06" w:rsidR="002F188D" w:rsidRPr="00187E9B" w:rsidRDefault="00191BC6" w:rsidP="002F188D">
      <w:pPr>
        <w:keepNext/>
        <w:rPr>
          <w:lang w:val="en-US"/>
        </w:rPr>
      </w:pPr>
      <w:r w:rsidRPr="00187E9B">
        <w:rPr>
          <w:noProof/>
          <w:lang w:val="en-US" w:eastAsia="en-US"/>
        </w:rPr>
        <w:lastRenderedPageBreak/>
        <w:drawing>
          <wp:inline distT="0" distB="0" distL="0" distR="0" wp14:anchorId="60FCC850" wp14:editId="0F427BFA">
            <wp:extent cx="5759450" cy="3203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203575"/>
                    </a:xfrm>
                    <a:prstGeom prst="rect">
                      <a:avLst/>
                    </a:prstGeom>
                  </pic:spPr>
                </pic:pic>
              </a:graphicData>
            </a:graphic>
          </wp:inline>
        </w:drawing>
      </w:r>
    </w:p>
    <w:p w14:paraId="0886C67F" w14:textId="71B5D09E" w:rsidR="00B60B18" w:rsidRPr="00187E9B" w:rsidRDefault="002F188D" w:rsidP="002F188D">
      <w:pPr>
        <w:pStyle w:val="Caption"/>
        <w:rPr>
          <w:lang w:val="en-US"/>
        </w:rPr>
      </w:pPr>
      <w:bookmarkStart w:id="179" w:name="_Ref445715873"/>
      <w:bookmarkStart w:id="180" w:name="_Toc456854709"/>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28</w:t>
      </w:r>
      <w:r w:rsidRPr="00187E9B">
        <w:rPr>
          <w:lang w:val="en-US"/>
        </w:rPr>
        <w:fldChar w:fldCharType="end"/>
      </w:r>
      <w:bookmarkEnd w:id="179"/>
      <w:r w:rsidRPr="00187E9B">
        <w:rPr>
          <w:lang w:val="en-US"/>
        </w:rPr>
        <w:tab/>
        <w:t>Listing device instances</w:t>
      </w:r>
      <w:bookmarkEnd w:id="180"/>
    </w:p>
    <w:p w14:paraId="0ABAC1EF" w14:textId="3B358DC7" w:rsidR="00051F65" w:rsidRPr="00187E9B" w:rsidRDefault="00051F65" w:rsidP="00051F65">
      <w:pPr>
        <w:rPr>
          <w:lang w:val="en-US"/>
        </w:rPr>
      </w:pPr>
      <w:r w:rsidRPr="00187E9B">
        <w:rPr>
          <w:lang w:val="en-US"/>
        </w:rPr>
        <w:t xml:space="preserve">The screen gives authorized users options to add, modify and delete </w:t>
      </w:r>
      <w:r w:rsidR="00B7498D" w:rsidRPr="00187E9B">
        <w:rPr>
          <w:lang w:val="en-US"/>
        </w:rPr>
        <w:t>(</w:t>
      </w:r>
      <w:bookmarkStart w:id="181" w:name="CCDB_010c"/>
      <w:bookmarkStart w:id="182" w:name="CCDB_010e"/>
      <w:r w:rsidR="00B7498D" w:rsidRPr="00187E9B">
        <w:rPr>
          <w:lang w:val="en-US" w:eastAsia="en-US"/>
        </w:rPr>
        <w:t>CCDB_010</w:t>
      </w:r>
      <w:bookmarkEnd w:id="181"/>
      <w:bookmarkEnd w:id="182"/>
      <w:r w:rsidR="00B7498D" w:rsidRPr="00187E9B">
        <w:rPr>
          <w:lang w:val="en-US" w:eastAsia="en-US"/>
        </w:rPr>
        <w:t xml:space="preserve">, </w:t>
      </w:r>
      <w:bookmarkStart w:id="183" w:name="CCDB_020c"/>
      <w:bookmarkStart w:id="184" w:name="CCDB_020e"/>
      <w:r w:rsidR="00B7498D" w:rsidRPr="00187E9B">
        <w:rPr>
          <w:lang w:val="en-US" w:eastAsia="en-US"/>
        </w:rPr>
        <w:t>CCDB_020</w:t>
      </w:r>
      <w:bookmarkEnd w:id="183"/>
      <w:bookmarkEnd w:id="184"/>
      <w:r w:rsidR="00B7498D" w:rsidRPr="00187E9B">
        <w:rPr>
          <w:lang w:val="en-US" w:eastAsia="en-US"/>
        </w:rPr>
        <w:t xml:space="preserve">, </w:t>
      </w:r>
      <w:bookmarkStart w:id="185" w:name="CCDB_025c"/>
      <w:bookmarkStart w:id="186" w:name="CCDB_025e"/>
      <w:r w:rsidR="00B7498D" w:rsidRPr="00187E9B">
        <w:rPr>
          <w:lang w:val="en-US" w:eastAsia="en-US"/>
        </w:rPr>
        <w:t>CCDB_025</w:t>
      </w:r>
      <w:bookmarkEnd w:id="185"/>
      <w:bookmarkEnd w:id="186"/>
      <w:r w:rsidR="00B7498D" w:rsidRPr="00187E9B">
        <w:rPr>
          <w:lang w:val="en-US" w:eastAsia="en-US"/>
        </w:rPr>
        <w:t xml:space="preserve">, </w:t>
      </w:r>
      <w:bookmarkStart w:id="187" w:name="CCDB_027c"/>
      <w:bookmarkStart w:id="188" w:name="CCDB_027e"/>
      <w:r w:rsidR="00B7498D" w:rsidRPr="00187E9B">
        <w:rPr>
          <w:lang w:val="en-US" w:eastAsia="en-US"/>
        </w:rPr>
        <w:t>CCDB_027</w:t>
      </w:r>
      <w:bookmarkEnd w:id="187"/>
      <w:bookmarkEnd w:id="188"/>
      <w:r w:rsidR="00B7498D" w:rsidRPr="00187E9B">
        <w:rPr>
          <w:lang w:val="en-US" w:eastAsia="en-US"/>
        </w:rPr>
        <w:t xml:space="preserve">, </w:t>
      </w:r>
      <w:bookmarkStart w:id="189" w:name="CCDB_028c"/>
      <w:bookmarkStart w:id="190" w:name="CCDB_028e"/>
      <w:r w:rsidR="00B7498D" w:rsidRPr="00187E9B">
        <w:rPr>
          <w:lang w:val="en-US" w:eastAsia="en-US"/>
        </w:rPr>
        <w:t>CCDB_028</w:t>
      </w:r>
      <w:bookmarkEnd w:id="189"/>
      <w:bookmarkEnd w:id="190"/>
      <w:r w:rsidR="00B7498D" w:rsidRPr="00187E9B">
        <w:rPr>
          <w:lang w:val="en-US"/>
        </w:rPr>
        <w:t xml:space="preserve">) </w:t>
      </w:r>
      <w:r w:rsidRPr="00187E9B">
        <w:rPr>
          <w:lang w:val="en-US"/>
        </w:rPr>
        <w:t>device instance records.</w:t>
      </w:r>
    </w:p>
    <w:p w14:paraId="7294D1F5" w14:textId="4BE80CB8" w:rsidR="00746F4A" w:rsidRPr="00187E9B" w:rsidRDefault="00746F4A" w:rsidP="00746F4A">
      <w:pPr>
        <w:pStyle w:val="Heading4"/>
        <w:rPr>
          <w:lang w:val="en-US"/>
        </w:rPr>
      </w:pPr>
      <w:bookmarkStart w:id="191" w:name="_Toc456854649"/>
      <w:r w:rsidRPr="00187E9B">
        <w:rPr>
          <w:lang w:val="en-US"/>
        </w:rPr>
        <w:t xml:space="preserve">Adding </w:t>
      </w:r>
      <w:r w:rsidR="00171C6C" w:rsidRPr="00187E9B">
        <w:rPr>
          <w:lang w:val="en-US"/>
        </w:rPr>
        <w:t>Device Instance</w:t>
      </w:r>
      <w:bookmarkEnd w:id="191"/>
    </w:p>
    <w:p w14:paraId="6420AEE2" w14:textId="1A1EFE02" w:rsidR="00746F4A" w:rsidRPr="00187E9B" w:rsidRDefault="00746F4A" w:rsidP="00746F4A">
      <w:pPr>
        <w:rPr>
          <w:lang w:val="en-US" w:eastAsia="en-US"/>
        </w:rPr>
      </w:pPr>
      <w:r w:rsidRPr="00187E9B">
        <w:rPr>
          <w:lang w:val="en-US" w:eastAsia="en-US"/>
        </w:rPr>
        <w:t xml:space="preserve">Pressing the </w:t>
      </w:r>
      <w:r w:rsidRPr="00187E9B">
        <w:rPr>
          <w:rFonts w:ascii="Consolas" w:hAnsi="Consolas" w:cs="Consolas"/>
          <w:lang w:val="en-US" w:eastAsia="en-US"/>
        </w:rPr>
        <w:t>Add</w:t>
      </w:r>
      <w:r w:rsidRPr="00187E9B">
        <w:rPr>
          <w:lang w:val="en-US" w:eastAsia="en-US"/>
        </w:rPr>
        <w:t xml:space="preserve"> button opens a </w:t>
      </w:r>
      <w:r w:rsidR="00704B7D" w:rsidRPr="00187E9B">
        <w:rPr>
          <w:lang w:val="en-US" w:eastAsia="en-US"/>
        </w:rPr>
        <w:t xml:space="preserve">dialog </w:t>
      </w:r>
      <w:r w:rsidRPr="00187E9B">
        <w:rPr>
          <w:lang w:val="en-US" w:eastAsia="en-US"/>
        </w:rPr>
        <w:t>for adding a new device instance to the database.</w:t>
      </w:r>
    </w:p>
    <w:p w14:paraId="0D32BD9B" w14:textId="21296F9B" w:rsidR="00C111B7" w:rsidRPr="00187E9B" w:rsidRDefault="00704B7D" w:rsidP="00C111B7">
      <w:pPr>
        <w:keepNext/>
        <w:rPr>
          <w:lang w:val="en-US"/>
        </w:rPr>
      </w:pPr>
      <w:r w:rsidRPr="00187E9B">
        <w:rPr>
          <w:noProof/>
          <w:lang w:val="en-US" w:eastAsia="en-US"/>
        </w:rPr>
        <w:drawing>
          <wp:inline distT="0" distB="0" distL="0" distR="0" wp14:anchorId="4DAB5BC2" wp14:editId="41EC0222">
            <wp:extent cx="4039164" cy="258163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9164" cy="2581635"/>
                    </a:xfrm>
                    <a:prstGeom prst="rect">
                      <a:avLst/>
                    </a:prstGeom>
                  </pic:spPr>
                </pic:pic>
              </a:graphicData>
            </a:graphic>
          </wp:inline>
        </w:drawing>
      </w:r>
    </w:p>
    <w:p w14:paraId="5BE3B438" w14:textId="320363CD" w:rsidR="00C111B7" w:rsidRPr="00187E9B" w:rsidRDefault="00C111B7" w:rsidP="00C111B7">
      <w:pPr>
        <w:pStyle w:val="Caption"/>
        <w:rPr>
          <w:lang w:val="en-US"/>
        </w:rPr>
      </w:pPr>
      <w:bookmarkStart w:id="192" w:name="_Toc456854710"/>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29</w:t>
      </w:r>
      <w:r w:rsidRPr="00187E9B">
        <w:rPr>
          <w:lang w:val="en-US"/>
        </w:rPr>
        <w:fldChar w:fldCharType="end"/>
      </w:r>
      <w:r w:rsidRPr="00187E9B">
        <w:rPr>
          <w:lang w:val="en-US"/>
        </w:rPr>
        <w:tab/>
        <w:t>Adding a new physical device</w:t>
      </w:r>
      <w:r w:rsidR="008F4DFF" w:rsidRPr="00187E9B">
        <w:rPr>
          <w:lang w:val="en-US"/>
        </w:rPr>
        <w:t xml:space="preserve"> (</w:t>
      </w:r>
      <w:bookmarkStart w:id="193" w:name="CCDB_060"/>
      <w:r w:rsidR="008F4DFF" w:rsidRPr="00187E9B">
        <w:rPr>
          <w:lang w:val="en-US"/>
        </w:rPr>
        <w:t>CCDB_060</w:t>
      </w:r>
      <w:bookmarkEnd w:id="193"/>
      <w:r w:rsidR="008F4DFF" w:rsidRPr="00187E9B">
        <w:rPr>
          <w:lang w:val="en-US"/>
        </w:rPr>
        <w:t xml:space="preserve">, </w:t>
      </w:r>
      <w:bookmarkStart w:id="194" w:name="CCDB_070"/>
      <w:r w:rsidR="008F4DFF" w:rsidRPr="00187E9B">
        <w:rPr>
          <w:lang w:val="en-US"/>
        </w:rPr>
        <w:t>CCDB_070</w:t>
      </w:r>
      <w:bookmarkEnd w:id="194"/>
      <w:r w:rsidR="008F4DFF" w:rsidRPr="00187E9B">
        <w:rPr>
          <w:lang w:val="en-US"/>
        </w:rPr>
        <w:t xml:space="preserve">, </w:t>
      </w:r>
      <w:bookmarkStart w:id="195" w:name="CCDB_073"/>
      <w:r w:rsidR="008F4DFF" w:rsidRPr="00187E9B">
        <w:rPr>
          <w:lang w:val="en-US"/>
        </w:rPr>
        <w:t>CCDB_073</w:t>
      </w:r>
      <w:bookmarkEnd w:id="195"/>
      <w:r w:rsidR="00845515" w:rsidRPr="00187E9B">
        <w:rPr>
          <w:lang w:val="en-US"/>
        </w:rPr>
        <w:t>,</w:t>
      </w:r>
      <w:bookmarkStart w:id="196" w:name="CCDB_110"/>
      <w:r w:rsidR="00845515" w:rsidRPr="00187E9B">
        <w:rPr>
          <w:lang w:val="en-US"/>
        </w:rPr>
        <w:t xml:space="preserve"> CCDB_110</w:t>
      </w:r>
      <w:bookmarkEnd w:id="196"/>
      <w:r w:rsidR="008F4DFF" w:rsidRPr="00187E9B">
        <w:rPr>
          <w:lang w:val="en-US"/>
        </w:rPr>
        <w:t>)</w:t>
      </w:r>
      <w:bookmarkEnd w:id="192"/>
    </w:p>
    <w:p w14:paraId="0AF6606F" w14:textId="77777777" w:rsidR="00B7427F" w:rsidRPr="00187E9B" w:rsidRDefault="00EC6678" w:rsidP="00C111B7">
      <w:pPr>
        <w:rPr>
          <w:lang w:val="en-US" w:eastAsia="en-US"/>
        </w:rPr>
      </w:pPr>
      <w:r w:rsidRPr="00187E9B">
        <w:rPr>
          <w:lang w:val="en-US" w:eastAsia="en-US"/>
        </w:rPr>
        <w:lastRenderedPageBreak/>
        <w:t xml:space="preserve">Each device must have a unique </w:t>
      </w:r>
      <w:r w:rsidR="00B7427F" w:rsidRPr="00187E9B">
        <w:rPr>
          <w:lang w:val="en-US" w:eastAsia="en-US"/>
        </w:rPr>
        <w:t>inventory ID</w:t>
      </w:r>
      <w:r w:rsidRPr="00187E9B">
        <w:rPr>
          <w:lang w:val="en-US" w:eastAsia="en-US"/>
        </w:rPr>
        <w:t xml:space="preserve"> (</w:t>
      </w:r>
      <w:bookmarkStart w:id="197" w:name="CCDB_040"/>
      <w:r w:rsidRPr="00187E9B">
        <w:rPr>
          <w:lang w:val="en-US" w:eastAsia="en-US"/>
        </w:rPr>
        <w:t>CCDB_040</w:t>
      </w:r>
      <w:bookmarkEnd w:id="197"/>
      <w:r w:rsidRPr="00187E9B">
        <w:rPr>
          <w:lang w:val="en-US" w:eastAsia="en-US"/>
        </w:rPr>
        <w:t xml:space="preserve">, </w:t>
      </w:r>
      <w:bookmarkStart w:id="198" w:name="CCDB_041"/>
      <w:r w:rsidRPr="00187E9B">
        <w:rPr>
          <w:lang w:val="en-US" w:eastAsia="en-US"/>
        </w:rPr>
        <w:t>CCDB_041</w:t>
      </w:r>
      <w:bookmarkEnd w:id="198"/>
      <w:r w:rsidRPr="00187E9B">
        <w:rPr>
          <w:lang w:val="en-US" w:eastAsia="en-US"/>
        </w:rPr>
        <w:t xml:space="preserve">, </w:t>
      </w:r>
      <w:bookmarkStart w:id="199" w:name="CCDB_042"/>
      <w:r w:rsidRPr="00187E9B">
        <w:rPr>
          <w:lang w:val="en-US" w:eastAsia="en-US"/>
        </w:rPr>
        <w:t>CCDB_042</w:t>
      </w:r>
      <w:bookmarkEnd w:id="199"/>
      <w:r w:rsidRPr="00187E9B">
        <w:rPr>
          <w:lang w:val="en-US" w:eastAsia="en-US"/>
        </w:rPr>
        <w:t>), which is not limite</w:t>
      </w:r>
      <w:r w:rsidR="00B7427F" w:rsidRPr="00187E9B">
        <w:rPr>
          <w:lang w:val="en-US" w:eastAsia="en-US"/>
        </w:rPr>
        <w:t>d to numerical characters only.</w:t>
      </w:r>
    </w:p>
    <w:p w14:paraId="7723759C" w14:textId="15B14988" w:rsidR="00B40E2C" w:rsidRPr="00187E9B" w:rsidRDefault="00B40E2C" w:rsidP="00C111B7">
      <w:pPr>
        <w:rPr>
          <w:lang w:val="en-US" w:eastAsia="en-US"/>
        </w:rPr>
      </w:pPr>
      <w:r w:rsidRPr="00187E9B">
        <w:rPr>
          <w:lang w:val="en-US" w:eastAsia="en-US"/>
        </w:rPr>
        <w:t>Similar to properties</w:t>
      </w:r>
      <w:r w:rsidRPr="00187E9B">
        <w:rPr>
          <w:lang w:val="en-US"/>
        </w:rPr>
        <w:t xml:space="preserve"> the user can choose to create multiple devices. The user can </w:t>
      </w:r>
      <w:r w:rsidR="00E40173" w:rsidRPr="00187E9B">
        <w:rPr>
          <w:lang w:val="en-US"/>
        </w:rPr>
        <w:t>define</w:t>
      </w:r>
      <w:r w:rsidRPr="00187E9B">
        <w:rPr>
          <w:lang w:val="en-US"/>
        </w:rPr>
        <w:t xml:space="preserve"> the starting and the ending index, as well as a number of leading zeros for the starting number. The user must use the string </w:t>
      </w:r>
      <w:r w:rsidRPr="00187E9B">
        <w:rPr>
          <w:rFonts w:ascii="Consolas" w:hAnsi="Consolas"/>
          <w:lang w:val="en-US"/>
        </w:rPr>
        <w:t>{i}</w:t>
      </w:r>
      <w:r w:rsidRPr="00187E9B">
        <w:rPr>
          <w:lang w:val="en-US"/>
        </w:rPr>
        <w:t xml:space="preserve"> in the </w:t>
      </w:r>
      <w:r w:rsidR="00F9088C" w:rsidRPr="00187E9B">
        <w:rPr>
          <w:lang w:val="en-US"/>
        </w:rPr>
        <w:t>inventory ID</w:t>
      </w:r>
      <w:r w:rsidRPr="00187E9B">
        <w:rPr>
          <w:lang w:val="en-US"/>
        </w:rPr>
        <w:t>, to mark the place where the number will appear.</w:t>
      </w:r>
    </w:p>
    <w:p w14:paraId="21D7239F" w14:textId="6247A49E" w:rsidR="00EC6678" w:rsidRPr="00187E9B" w:rsidRDefault="00EC6678" w:rsidP="00C111B7">
      <w:pPr>
        <w:rPr>
          <w:lang w:val="en-US" w:eastAsia="en-US"/>
        </w:rPr>
      </w:pPr>
      <w:r w:rsidRPr="00187E9B">
        <w:rPr>
          <w:lang w:val="en-US" w:eastAsia="en-US"/>
        </w:rPr>
        <w:t xml:space="preserve">A device instance can either </w:t>
      </w:r>
      <w:r w:rsidR="00CC4F75" w:rsidRPr="00187E9B">
        <w:rPr>
          <w:lang w:val="en-US" w:eastAsia="en-US"/>
        </w:rPr>
        <w:t xml:space="preserve">be </w:t>
      </w:r>
      <w:r w:rsidRPr="00187E9B">
        <w:rPr>
          <w:lang w:val="en-US" w:eastAsia="en-US"/>
        </w:rPr>
        <w:t>installed in the control system</w:t>
      </w:r>
      <w:r w:rsidR="00AD1590" w:rsidRPr="00187E9B">
        <w:rPr>
          <w:lang w:val="en-US" w:eastAsia="en-US"/>
        </w:rPr>
        <w:t xml:space="preserve"> or not (spare, test equipment, in service)</w:t>
      </w:r>
      <w:r w:rsidR="00FE2D70" w:rsidRPr="00187E9B">
        <w:rPr>
          <w:lang w:val="en-US" w:eastAsia="en-US"/>
        </w:rPr>
        <w:t>.</w:t>
      </w:r>
    </w:p>
    <w:p w14:paraId="73E66592" w14:textId="5B53562A" w:rsidR="009B2573" w:rsidRPr="00187E9B" w:rsidRDefault="009B2573" w:rsidP="009B2573">
      <w:pPr>
        <w:pStyle w:val="Heading4"/>
        <w:rPr>
          <w:lang w:val="en-US"/>
        </w:rPr>
      </w:pPr>
      <w:bookmarkStart w:id="200" w:name="_Toc456854650"/>
      <w:r w:rsidRPr="00187E9B">
        <w:rPr>
          <w:lang w:val="en-US"/>
        </w:rPr>
        <w:t xml:space="preserve">Device </w:t>
      </w:r>
      <w:r w:rsidR="00171C6C" w:rsidRPr="00187E9B">
        <w:rPr>
          <w:lang w:val="en-US"/>
        </w:rPr>
        <w:t>Instance Details</w:t>
      </w:r>
      <w:bookmarkEnd w:id="200"/>
    </w:p>
    <w:p w14:paraId="3579BA19" w14:textId="276A5DD3" w:rsidR="004C0001" w:rsidRPr="00187E9B" w:rsidRDefault="00191BC6" w:rsidP="004C0001">
      <w:pPr>
        <w:rPr>
          <w:lang w:val="en-US" w:eastAsia="en-US"/>
        </w:rPr>
      </w:pPr>
      <w:r w:rsidRPr="00187E9B">
        <w:rPr>
          <w:lang w:val="en-US" w:eastAsia="en-US"/>
        </w:rPr>
        <w:t>T</w:t>
      </w:r>
      <w:r w:rsidR="004D74D0" w:rsidRPr="00187E9B">
        <w:rPr>
          <w:lang w:val="en-US" w:eastAsia="en-US"/>
        </w:rPr>
        <w:t xml:space="preserve">he </w:t>
      </w:r>
      <w:r w:rsidR="00CB5B29" w:rsidRPr="00187E9B">
        <w:rPr>
          <w:lang w:val="en-US" w:eastAsia="en-US"/>
        </w:rPr>
        <w:t xml:space="preserve">device details screen </w:t>
      </w:r>
      <w:r w:rsidR="00787BC1" w:rsidRPr="00187E9B">
        <w:rPr>
          <w:lang w:val="en-US" w:eastAsia="en-US"/>
        </w:rPr>
        <w:t xml:space="preserve">is </w:t>
      </w:r>
      <w:r w:rsidR="00CB5B29" w:rsidRPr="00187E9B">
        <w:rPr>
          <w:lang w:val="en-US" w:eastAsia="en-US"/>
        </w:rPr>
        <w:t xml:space="preserve">shown in </w:t>
      </w:r>
      <w:r w:rsidR="00CB5B29" w:rsidRPr="00187E9B">
        <w:rPr>
          <w:lang w:val="en-US" w:eastAsia="en-US"/>
        </w:rPr>
        <w:fldChar w:fldCharType="begin"/>
      </w:r>
      <w:r w:rsidR="00CB5B29" w:rsidRPr="00187E9B">
        <w:rPr>
          <w:lang w:val="en-US" w:eastAsia="en-US"/>
        </w:rPr>
        <w:instrText xml:space="preserve"> REF _Ref387307002 \h </w:instrText>
      </w:r>
      <w:r w:rsidR="00CB5B29" w:rsidRPr="00187E9B">
        <w:rPr>
          <w:lang w:val="en-US" w:eastAsia="en-US"/>
        </w:rPr>
      </w:r>
      <w:r w:rsidR="00CB5B29" w:rsidRPr="00187E9B">
        <w:rPr>
          <w:lang w:val="en-US" w:eastAsia="en-US"/>
        </w:rPr>
        <w:fldChar w:fldCharType="separate"/>
      </w:r>
      <w:r w:rsidR="00E0133C" w:rsidRPr="00187E9B">
        <w:rPr>
          <w:b/>
          <w:bCs/>
          <w:lang w:val="en-US" w:eastAsia="en-US"/>
        </w:rPr>
        <w:t>Error! Reference source not found.</w:t>
      </w:r>
      <w:r w:rsidR="00CB5B29" w:rsidRPr="00187E9B">
        <w:rPr>
          <w:lang w:val="en-US" w:eastAsia="en-US"/>
        </w:rPr>
        <w:fldChar w:fldCharType="end"/>
      </w:r>
      <w:r w:rsidR="00CB5B29" w:rsidRPr="00187E9B">
        <w:rPr>
          <w:lang w:val="en-US" w:eastAsia="en-US"/>
        </w:rPr>
        <w:t>.</w:t>
      </w:r>
      <w:r w:rsidR="00196E22" w:rsidRPr="00187E9B">
        <w:rPr>
          <w:lang w:val="en-US" w:eastAsia="en-US"/>
        </w:rPr>
        <w:t xml:space="preserve"> The screen shows basic device information, which is similar for all device</w:t>
      </w:r>
      <w:r w:rsidRPr="00187E9B">
        <w:rPr>
          <w:lang w:val="en-US" w:eastAsia="en-US"/>
        </w:rPr>
        <w:t>s</w:t>
      </w:r>
      <w:r w:rsidR="00196E22" w:rsidRPr="00187E9B">
        <w:rPr>
          <w:lang w:val="en-US" w:eastAsia="en-US"/>
        </w:rPr>
        <w:t>.</w:t>
      </w:r>
    </w:p>
    <w:p w14:paraId="0639A218" w14:textId="4B983AF6" w:rsidR="004D74D0" w:rsidRPr="00187E9B" w:rsidRDefault="005B2715" w:rsidP="004C0001">
      <w:pPr>
        <w:rPr>
          <w:lang w:val="en-US" w:eastAsia="en-US"/>
        </w:rPr>
      </w:pPr>
      <w:r w:rsidRPr="00187E9B">
        <w:rPr>
          <w:lang w:val="en-US" w:eastAsia="en-US"/>
        </w:rPr>
        <w:t>The right table shows all the properties</w:t>
      </w:r>
      <w:r w:rsidR="006A0260" w:rsidRPr="00187E9B">
        <w:rPr>
          <w:lang w:val="en-US" w:eastAsia="en-US"/>
        </w:rPr>
        <w:t xml:space="preserve"> (</w:t>
      </w:r>
      <w:bookmarkStart w:id="201" w:name="CCDB_085"/>
      <w:r w:rsidR="006A0260" w:rsidRPr="00187E9B">
        <w:rPr>
          <w:lang w:val="en-US" w:eastAsia="en-US"/>
        </w:rPr>
        <w:t>CCDB_085</w:t>
      </w:r>
      <w:bookmarkEnd w:id="201"/>
      <w:r w:rsidR="003039B0" w:rsidRPr="00187E9B">
        <w:rPr>
          <w:lang w:val="en-US" w:eastAsia="en-US"/>
        </w:rPr>
        <w:t xml:space="preserve">, </w:t>
      </w:r>
      <w:bookmarkStart w:id="202" w:name="CCDB_107c"/>
      <w:r w:rsidR="003039B0" w:rsidRPr="00187E9B">
        <w:rPr>
          <w:lang w:val="en-US" w:eastAsia="en-US"/>
        </w:rPr>
        <w:t>CCDB_107</w:t>
      </w:r>
      <w:bookmarkEnd w:id="202"/>
      <w:r w:rsidR="00845515" w:rsidRPr="00187E9B">
        <w:rPr>
          <w:lang w:val="en-US" w:eastAsia="en-US"/>
        </w:rPr>
        <w:t xml:space="preserve">, </w:t>
      </w:r>
      <w:bookmarkStart w:id="203" w:name="CCDB_110e"/>
      <w:r w:rsidR="00845515" w:rsidRPr="00187E9B">
        <w:rPr>
          <w:lang w:val="en-US" w:eastAsia="en-US"/>
        </w:rPr>
        <w:t>CCDB_110</w:t>
      </w:r>
      <w:bookmarkEnd w:id="203"/>
      <w:r w:rsidR="00845515" w:rsidRPr="00187E9B">
        <w:rPr>
          <w:lang w:val="en-US" w:eastAsia="en-US"/>
        </w:rPr>
        <w:t xml:space="preserve">, </w:t>
      </w:r>
      <w:bookmarkStart w:id="204" w:name="CCDB_111c"/>
      <w:r w:rsidR="00845515" w:rsidRPr="00187E9B">
        <w:rPr>
          <w:lang w:val="en-US" w:eastAsia="en-US"/>
        </w:rPr>
        <w:t>CCDB_111</w:t>
      </w:r>
      <w:bookmarkEnd w:id="204"/>
      <w:r w:rsidR="006A0260" w:rsidRPr="00187E9B">
        <w:rPr>
          <w:lang w:val="en-US" w:eastAsia="en-US"/>
        </w:rPr>
        <w:t>)</w:t>
      </w:r>
      <w:r w:rsidR="002F0005" w:rsidRPr="00187E9B">
        <w:rPr>
          <w:lang w:val="en-US" w:eastAsia="en-US"/>
        </w:rPr>
        <w:t xml:space="preserve"> and tags</w:t>
      </w:r>
      <w:r w:rsidRPr="00187E9B">
        <w:rPr>
          <w:lang w:val="en-US" w:eastAsia="en-US"/>
        </w:rPr>
        <w:t xml:space="preserve"> for this device. </w:t>
      </w:r>
      <w:r w:rsidR="00191BC6" w:rsidRPr="00187E9B">
        <w:rPr>
          <w:lang w:val="en-US" w:eastAsia="en-US"/>
        </w:rPr>
        <w:t xml:space="preserve">The following kinds </w:t>
      </w:r>
      <w:r w:rsidR="00D1127F" w:rsidRPr="00187E9B">
        <w:rPr>
          <w:lang w:val="en-US" w:eastAsia="en-US"/>
        </w:rPr>
        <w:t xml:space="preserve">of </w:t>
      </w:r>
      <w:r w:rsidRPr="00187E9B">
        <w:rPr>
          <w:lang w:val="en-US" w:eastAsia="en-US"/>
        </w:rPr>
        <w:t>properties</w:t>
      </w:r>
      <w:r w:rsidR="00191BC6" w:rsidRPr="00187E9B">
        <w:rPr>
          <w:lang w:val="en-US" w:eastAsia="en-US"/>
        </w:rPr>
        <w:t>, artifacts</w:t>
      </w:r>
      <w:r w:rsidRPr="00187E9B">
        <w:rPr>
          <w:lang w:val="en-US" w:eastAsia="en-US"/>
        </w:rPr>
        <w:t xml:space="preserve"> </w:t>
      </w:r>
      <w:r w:rsidR="00D1127F" w:rsidRPr="00187E9B">
        <w:rPr>
          <w:lang w:val="en-US" w:eastAsia="en-US"/>
        </w:rPr>
        <w:t>and tags are possible for each device instance</w:t>
      </w:r>
      <w:r w:rsidRPr="00187E9B">
        <w:rPr>
          <w:lang w:val="en-US" w:eastAsia="en-US"/>
        </w:rPr>
        <w:t>:</w:t>
      </w:r>
    </w:p>
    <w:tbl>
      <w:tblPr>
        <w:tblW w:w="6912" w:type="dxa"/>
        <w:tblLayout w:type="fixed"/>
        <w:tblLook w:val="0000" w:firstRow="0" w:lastRow="0" w:firstColumn="0" w:lastColumn="0" w:noHBand="0" w:noVBand="0"/>
      </w:tblPr>
      <w:tblGrid>
        <w:gridCol w:w="2093"/>
        <w:gridCol w:w="4819"/>
      </w:tblGrid>
      <w:tr w:rsidR="005B2715" w:rsidRPr="00187E9B" w14:paraId="2F1639F0" w14:textId="77777777" w:rsidTr="005B2715">
        <w:trPr>
          <w:cantSplit/>
          <w:tblHeader/>
        </w:trPr>
        <w:tc>
          <w:tcPr>
            <w:tcW w:w="6912" w:type="dxa"/>
            <w:gridSpan w:val="2"/>
            <w:tcBorders>
              <w:bottom w:val="single" w:sz="12" w:space="0" w:color="auto"/>
            </w:tcBorders>
            <w:shd w:val="clear" w:color="auto" w:fill="auto"/>
          </w:tcPr>
          <w:p w14:paraId="3401408D" w14:textId="2A1ADD10" w:rsidR="005B2715" w:rsidRPr="00187E9B" w:rsidRDefault="005B2715" w:rsidP="00816996">
            <w:pPr>
              <w:pStyle w:val="E-TableTitle"/>
              <w:rPr>
                <w:lang w:val="en-US"/>
              </w:rPr>
            </w:pPr>
            <w:bookmarkStart w:id="205" w:name="_Toc456854680"/>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16</w:t>
            </w:r>
            <w:r w:rsidRPr="00187E9B">
              <w:rPr>
                <w:lang w:val="en-US"/>
              </w:rPr>
              <w:fldChar w:fldCharType="end"/>
            </w:r>
            <w:r w:rsidRPr="00187E9B">
              <w:rPr>
                <w:lang w:val="en-US"/>
              </w:rPr>
              <w:tab/>
            </w:r>
            <w:r w:rsidR="00816996" w:rsidRPr="00187E9B">
              <w:rPr>
                <w:lang w:val="en-US"/>
              </w:rPr>
              <w:t>Device property types</w:t>
            </w:r>
            <w:bookmarkEnd w:id="205"/>
          </w:p>
        </w:tc>
      </w:tr>
      <w:tr w:rsidR="005B2715" w:rsidRPr="00187E9B" w14:paraId="5C782FDF" w14:textId="77777777" w:rsidTr="005B2715">
        <w:trPr>
          <w:cantSplit/>
          <w:tblHeader/>
        </w:trPr>
        <w:tc>
          <w:tcPr>
            <w:tcW w:w="2093" w:type="dxa"/>
            <w:tcBorders>
              <w:top w:val="single" w:sz="12" w:space="0" w:color="auto"/>
              <w:bottom w:val="single" w:sz="6" w:space="0" w:color="auto"/>
            </w:tcBorders>
            <w:shd w:val="clear" w:color="auto" w:fill="auto"/>
          </w:tcPr>
          <w:p w14:paraId="02B9886E" w14:textId="63350B5E" w:rsidR="005B2715" w:rsidRPr="00187E9B" w:rsidRDefault="005B2715" w:rsidP="006C375B">
            <w:pPr>
              <w:pStyle w:val="E-TableHeader"/>
              <w:rPr>
                <w:lang w:val="en-US"/>
              </w:rPr>
            </w:pPr>
            <w:r w:rsidRPr="00187E9B">
              <w:rPr>
                <w:lang w:val="en-US"/>
              </w:rPr>
              <w:t>Property type</w:t>
            </w:r>
          </w:p>
        </w:tc>
        <w:tc>
          <w:tcPr>
            <w:tcW w:w="4819" w:type="dxa"/>
            <w:tcBorders>
              <w:top w:val="single" w:sz="12" w:space="0" w:color="auto"/>
              <w:bottom w:val="single" w:sz="6" w:space="0" w:color="auto"/>
            </w:tcBorders>
            <w:shd w:val="clear" w:color="auto" w:fill="auto"/>
          </w:tcPr>
          <w:p w14:paraId="22B38814" w14:textId="39B5497E" w:rsidR="005B2715" w:rsidRPr="00187E9B" w:rsidRDefault="005B2715" w:rsidP="006C375B">
            <w:pPr>
              <w:pStyle w:val="E-TableHeader"/>
              <w:ind w:left="-121" w:firstLine="121"/>
              <w:rPr>
                <w:lang w:val="en-US"/>
              </w:rPr>
            </w:pPr>
            <w:r w:rsidRPr="00187E9B">
              <w:rPr>
                <w:lang w:val="en-US"/>
              </w:rPr>
              <w:t>Description</w:t>
            </w:r>
          </w:p>
        </w:tc>
      </w:tr>
      <w:tr w:rsidR="005B2715" w:rsidRPr="00187E9B" w14:paraId="4C8586ED" w14:textId="77777777" w:rsidTr="005B2715">
        <w:trPr>
          <w:cantSplit/>
        </w:trPr>
        <w:tc>
          <w:tcPr>
            <w:tcW w:w="2093" w:type="dxa"/>
            <w:tcBorders>
              <w:top w:val="single" w:sz="6" w:space="0" w:color="auto"/>
            </w:tcBorders>
            <w:shd w:val="clear" w:color="auto" w:fill="auto"/>
          </w:tcPr>
          <w:p w14:paraId="09D16F3B" w14:textId="639F85A7" w:rsidR="005B2715" w:rsidRPr="00187E9B" w:rsidRDefault="00191BC6" w:rsidP="006C375B">
            <w:pPr>
              <w:pStyle w:val="E-TableText"/>
              <w:rPr>
                <w:lang w:val="en-US"/>
              </w:rPr>
            </w:pPr>
            <w:r w:rsidRPr="00187E9B">
              <w:rPr>
                <w:lang w:val="en-US"/>
              </w:rPr>
              <w:t>Device type property</w:t>
            </w:r>
          </w:p>
        </w:tc>
        <w:tc>
          <w:tcPr>
            <w:tcW w:w="4819" w:type="dxa"/>
            <w:tcBorders>
              <w:top w:val="single" w:sz="6" w:space="0" w:color="auto"/>
            </w:tcBorders>
            <w:shd w:val="clear" w:color="auto" w:fill="auto"/>
          </w:tcPr>
          <w:p w14:paraId="42A4EF85" w14:textId="79D74582" w:rsidR="005B2715" w:rsidRPr="00187E9B" w:rsidRDefault="00001E15" w:rsidP="003408B1">
            <w:pPr>
              <w:pStyle w:val="E-TableText"/>
              <w:rPr>
                <w:lang w:val="en-US"/>
              </w:rPr>
            </w:pPr>
            <w:r w:rsidRPr="00187E9B">
              <w:rPr>
                <w:lang w:val="en-US"/>
              </w:rPr>
              <w:t>I</w:t>
            </w:r>
            <w:r w:rsidR="00816996" w:rsidRPr="00187E9B">
              <w:rPr>
                <w:lang w:val="en-US"/>
              </w:rPr>
              <w:t>dentical for all devices of the same type</w:t>
            </w:r>
            <w:r w:rsidR="00E3496D" w:rsidRPr="00187E9B">
              <w:rPr>
                <w:lang w:val="en-US"/>
              </w:rPr>
              <w:t xml:space="preserve">. </w:t>
            </w:r>
            <w:r w:rsidR="003408B1" w:rsidRPr="00187E9B">
              <w:rPr>
                <w:lang w:val="en-US"/>
              </w:rPr>
              <w:t>Such</w:t>
            </w:r>
            <w:r w:rsidR="00E3496D" w:rsidRPr="00187E9B">
              <w:rPr>
                <w:lang w:val="en-US"/>
              </w:rPr>
              <w:t xml:space="preserve"> properties cannot be edited or removed.</w:t>
            </w:r>
          </w:p>
        </w:tc>
      </w:tr>
      <w:tr w:rsidR="005B2715" w:rsidRPr="00187E9B" w14:paraId="7D7BECA2" w14:textId="77777777" w:rsidTr="005B2715">
        <w:trPr>
          <w:cantSplit/>
        </w:trPr>
        <w:tc>
          <w:tcPr>
            <w:tcW w:w="2093" w:type="dxa"/>
            <w:shd w:val="clear" w:color="auto" w:fill="auto"/>
          </w:tcPr>
          <w:p w14:paraId="3996021F" w14:textId="66BB1530" w:rsidR="005B2715" w:rsidRPr="00187E9B" w:rsidRDefault="00816996" w:rsidP="006C375B">
            <w:pPr>
              <w:pStyle w:val="E-TableText"/>
              <w:rPr>
                <w:lang w:val="en-US"/>
              </w:rPr>
            </w:pPr>
            <w:r w:rsidRPr="00187E9B">
              <w:rPr>
                <w:lang w:val="en-US"/>
              </w:rPr>
              <w:t>D</w:t>
            </w:r>
            <w:r w:rsidR="00191BC6" w:rsidRPr="00187E9B">
              <w:rPr>
                <w:lang w:val="en-US"/>
              </w:rPr>
              <w:t>evice property</w:t>
            </w:r>
          </w:p>
        </w:tc>
        <w:tc>
          <w:tcPr>
            <w:tcW w:w="4819" w:type="dxa"/>
            <w:shd w:val="clear" w:color="auto" w:fill="auto"/>
          </w:tcPr>
          <w:p w14:paraId="4ADC38CD" w14:textId="2CCF4926" w:rsidR="005B2715" w:rsidRPr="00187E9B" w:rsidRDefault="005B2715" w:rsidP="00001E15">
            <w:pPr>
              <w:pStyle w:val="E-TableText"/>
              <w:rPr>
                <w:lang w:val="en-US"/>
              </w:rPr>
            </w:pPr>
            <w:r w:rsidRPr="00187E9B">
              <w:rPr>
                <w:lang w:val="en-US"/>
              </w:rPr>
              <w:t>D</w:t>
            </w:r>
            <w:r w:rsidR="00816996" w:rsidRPr="00187E9B">
              <w:rPr>
                <w:lang w:val="en-US"/>
              </w:rPr>
              <w:t>efined at the device type level, but different for each instance</w:t>
            </w:r>
            <w:r w:rsidR="00E3496D" w:rsidRPr="00187E9B">
              <w:rPr>
                <w:lang w:val="en-US"/>
              </w:rPr>
              <w:t xml:space="preserve">. </w:t>
            </w:r>
            <w:r w:rsidR="00456DBB" w:rsidRPr="00187E9B">
              <w:rPr>
                <w:lang w:val="en-US"/>
              </w:rPr>
              <w:t>S</w:t>
            </w:r>
            <w:r w:rsidR="003408B1" w:rsidRPr="00187E9B">
              <w:rPr>
                <w:lang w:val="en-US"/>
              </w:rPr>
              <w:t>uch</w:t>
            </w:r>
            <w:r w:rsidR="00E3496D" w:rsidRPr="00187E9B">
              <w:rPr>
                <w:lang w:val="en-US"/>
              </w:rPr>
              <w:t xml:space="preserve"> properties cannot be removed.</w:t>
            </w:r>
          </w:p>
        </w:tc>
      </w:tr>
      <w:tr w:rsidR="005B2715" w:rsidRPr="00187E9B" w14:paraId="5ED7E551" w14:textId="77777777" w:rsidTr="00B53D27">
        <w:trPr>
          <w:cantSplit/>
        </w:trPr>
        <w:tc>
          <w:tcPr>
            <w:tcW w:w="2093" w:type="dxa"/>
            <w:shd w:val="clear" w:color="auto" w:fill="auto"/>
          </w:tcPr>
          <w:p w14:paraId="1631ECBA" w14:textId="3228C022" w:rsidR="005B2715" w:rsidRPr="00187E9B" w:rsidRDefault="00816996" w:rsidP="006C375B">
            <w:pPr>
              <w:pStyle w:val="E-TableText"/>
              <w:rPr>
                <w:lang w:val="en-US"/>
              </w:rPr>
            </w:pPr>
            <w:r w:rsidRPr="00187E9B">
              <w:rPr>
                <w:lang w:val="en-US"/>
              </w:rPr>
              <w:t>I</w:t>
            </w:r>
            <w:r w:rsidR="00191BC6" w:rsidRPr="00187E9B">
              <w:rPr>
                <w:lang w:val="en-US"/>
              </w:rPr>
              <w:t>nstallation slot property</w:t>
            </w:r>
          </w:p>
        </w:tc>
        <w:tc>
          <w:tcPr>
            <w:tcW w:w="4819" w:type="dxa"/>
            <w:shd w:val="clear" w:color="auto" w:fill="auto"/>
          </w:tcPr>
          <w:p w14:paraId="14536860" w14:textId="18E7765C" w:rsidR="005B2715" w:rsidRPr="00187E9B" w:rsidRDefault="00191BC6" w:rsidP="00191BC6">
            <w:pPr>
              <w:pStyle w:val="E-TableText"/>
              <w:rPr>
                <w:lang w:val="en-US"/>
              </w:rPr>
            </w:pPr>
            <w:r w:rsidRPr="00187E9B">
              <w:rPr>
                <w:lang w:val="en-US"/>
              </w:rPr>
              <w:t>The table lists all the defined installation slot properties. In case the device is installed it shows their actual values as well.</w:t>
            </w:r>
          </w:p>
        </w:tc>
      </w:tr>
      <w:tr w:rsidR="00B53D27" w:rsidRPr="00187E9B" w14:paraId="707CCF72" w14:textId="77777777" w:rsidTr="00B53D27">
        <w:trPr>
          <w:cantSplit/>
        </w:trPr>
        <w:tc>
          <w:tcPr>
            <w:tcW w:w="2093" w:type="dxa"/>
            <w:shd w:val="clear" w:color="auto" w:fill="auto"/>
          </w:tcPr>
          <w:p w14:paraId="70725C37" w14:textId="02B47175" w:rsidR="00B53D27" w:rsidRPr="00187E9B" w:rsidRDefault="00001E15" w:rsidP="006C375B">
            <w:pPr>
              <w:pStyle w:val="E-TableText"/>
              <w:rPr>
                <w:lang w:val="en-US"/>
              </w:rPr>
            </w:pPr>
            <w:r w:rsidRPr="00187E9B">
              <w:rPr>
                <w:lang w:val="en-US"/>
              </w:rPr>
              <w:t>Device type tag</w:t>
            </w:r>
          </w:p>
        </w:tc>
        <w:tc>
          <w:tcPr>
            <w:tcW w:w="4819" w:type="dxa"/>
            <w:shd w:val="clear" w:color="auto" w:fill="auto"/>
          </w:tcPr>
          <w:p w14:paraId="6E488E02" w14:textId="5F71344C" w:rsidR="00B53D27" w:rsidRPr="00187E9B" w:rsidRDefault="00001E15" w:rsidP="006C375B">
            <w:pPr>
              <w:pStyle w:val="E-TableText"/>
              <w:rPr>
                <w:lang w:val="en-US"/>
              </w:rPr>
            </w:pPr>
            <w:r w:rsidRPr="00187E9B">
              <w:rPr>
                <w:lang w:val="en-US"/>
              </w:rPr>
              <w:t>A</w:t>
            </w:r>
            <w:r w:rsidR="00B53D27" w:rsidRPr="00187E9B">
              <w:rPr>
                <w:lang w:val="en-US"/>
              </w:rPr>
              <w:t xml:space="preserve"> tag associated with a device type</w:t>
            </w:r>
            <w:r w:rsidR="00E3496D" w:rsidRPr="00187E9B">
              <w:rPr>
                <w:lang w:val="en-US"/>
              </w:rPr>
              <w:t>. Such tags cannot be edited or removed.</w:t>
            </w:r>
          </w:p>
        </w:tc>
      </w:tr>
      <w:tr w:rsidR="00B53D27" w:rsidRPr="00187E9B" w14:paraId="4F3D4907" w14:textId="77777777" w:rsidTr="00787BC1">
        <w:trPr>
          <w:cantSplit/>
        </w:trPr>
        <w:tc>
          <w:tcPr>
            <w:tcW w:w="2093" w:type="dxa"/>
            <w:shd w:val="clear" w:color="auto" w:fill="auto"/>
          </w:tcPr>
          <w:p w14:paraId="215C23B9" w14:textId="14F03A8E" w:rsidR="00B53D27" w:rsidRPr="00187E9B" w:rsidRDefault="00001E15" w:rsidP="006C375B">
            <w:pPr>
              <w:pStyle w:val="E-TableText"/>
              <w:rPr>
                <w:lang w:val="en-US"/>
              </w:rPr>
            </w:pPr>
            <w:r w:rsidRPr="00187E9B">
              <w:rPr>
                <w:lang w:val="en-US"/>
              </w:rPr>
              <w:t>Device tag</w:t>
            </w:r>
          </w:p>
        </w:tc>
        <w:tc>
          <w:tcPr>
            <w:tcW w:w="4819" w:type="dxa"/>
            <w:shd w:val="clear" w:color="auto" w:fill="auto"/>
          </w:tcPr>
          <w:p w14:paraId="66D3324B" w14:textId="5F031620" w:rsidR="00B53D27" w:rsidRPr="00187E9B" w:rsidRDefault="00001E15" w:rsidP="006C375B">
            <w:pPr>
              <w:pStyle w:val="E-TableText"/>
              <w:rPr>
                <w:lang w:val="en-US"/>
              </w:rPr>
            </w:pPr>
            <w:r w:rsidRPr="00187E9B">
              <w:rPr>
                <w:lang w:val="en-US"/>
              </w:rPr>
              <w:t>A</w:t>
            </w:r>
            <w:r w:rsidR="00B53D27" w:rsidRPr="00187E9B">
              <w:rPr>
                <w:lang w:val="en-US"/>
              </w:rPr>
              <w:t xml:space="preserve"> simple text value associated with a device instance</w:t>
            </w:r>
            <w:r w:rsidR="006D75AD" w:rsidRPr="00187E9B">
              <w:rPr>
                <w:lang w:val="en-US"/>
              </w:rPr>
              <w:t>. Such tags can be removed.</w:t>
            </w:r>
          </w:p>
        </w:tc>
      </w:tr>
      <w:tr w:rsidR="00001E15" w:rsidRPr="00187E9B" w14:paraId="63CAD3D8" w14:textId="77777777" w:rsidTr="00787BC1">
        <w:trPr>
          <w:cantSplit/>
        </w:trPr>
        <w:tc>
          <w:tcPr>
            <w:tcW w:w="2093" w:type="dxa"/>
            <w:shd w:val="clear" w:color="auto" w:fill="auto"/>
          </w:tcPr>
          <w:p w14:paraId="60667034" w14:textId="0DAA47C7" w:rsidR="00001E15" w:rsidRPr="00187E9B" w:rsidDel="00001E15" w:rsidRDefault="00001E15" w:rsidP="00001E15">
            <w:pPr>
              <w:pStyle w:val="E-TableText"/>
              <w:rPr>
                <w:lang w:val="en-US"/>
              </w:rPr>
            </w:pPr>
            <w:r w:rsidRPr="00187E9B">
              <w:rPr>
                <w:lang w:val="en-US"/>
              </w:rPr>
              <w:t>Installation slot tag</w:t>
            </w:r>
          </w:p>
        </w:tc>
        <w:tc>
          <w:tcPr>
            <w:tcW w:w="4819" w:type="dxa"/>
            <w:shd w:val="clear" w:color="auto" w:fill="auto"/>
          </w:tcPr>
          <w:p w14:paraId="54EB5939" w14:textId="6107B640" w:rsidR="00001E15" w:rsidRPr="00187E9B" w:rsidRDefault="00001E15" w:rsidP="006C375B">
            <w:pPr>
              <w:pStyle w:val="E-TableText"/>
              <w:rPr>
                <w:lang w:val="en-US"/>
              </w:rPr>
            </w:pPr>
            <w:r w:rsidRPr="00187E9B">
              <w:rPr>
                <w:lang w:val="en-US"/>
              </w:rPr>
              <w:t>Installation slot tags are only shown for installed devices.</w:t>
            </w:r>
          </w:p>
        </w:tc>
      </w:tr>
      <w:tr w:rsidR="00001E15" w:rsidRPr="00187E9B" w14:paraId="0856A4B5" w14:textId="77777777" w:rsidTr="00787BC1">
        <w:trPr>
          <w:cantSplit/>
        </w:trPr>
        <w:tc>
          <w:tcPr>
            <w:tcW w:w="2093" w:type="dxa"/>
            <w:shd w:val="clear" w:color="auto" w:fill="auto"/>
          </w:tcPr>
          <w:p w14:paraId="5A43D4F8" w14:textId="7EF95B3D" w:rsidR="00001E15" w:rsidRPr="00187E9B" w:rsidRDefault="00001E15" w:rsidP="00001E15">
            <w:pPr>
              <w:pStyle w:val="E-TableText"/>
              <w:rPr>
                <w:lang w:val="en-US"/>
              </w:rPr>
            </w:pPr>
            <w:r w:rsidRPr="00187E9B">
              <w:rPr>
                <w:lang w:val="en-US"/>
              </w:rPr>
              <w:t>Device type artifact</w:t>
            </w:r>
          </w:p>
        </w:tc>
        <w:tc>
          <w:tcPr>
            <w:tcW w:w="4819" w:type="dxa"/>
            <w:shd w:val="clear" w:color="auto" w:fill="auto"/>
          </w:tcPr>
          <w:p w14:paraId="774E0D06" w14:textId="54922568" w:rsidR="00001E15" w:rsidRPr="00187E9B" w:rsidRDefault="00001E15" w:rsidP="006C375B">
            <w:pPr>
              <w:pStyle w:val="E-TableText"/>
              <w:rPr>
                <w:lang w:val="en-US"/>
              </w:rPr>
            </w:pPr>
            <w:r w:rsidRPr="00187E9B">
              <w:rPr>
                <w:lang w:val="en-US"/>
              </w:rPr>
              <w:t>An artifact associate with the device type. Such artifacts cannot be edited or removed.</w:t>
            </w:r>
          </w:p>
        </w:tc>
      </w:tr>
      <w:tr w:rsidR="00001E15" w:rsidRPr="00187E9B" w14:paraId="79E864B4" w14:textId="77777777" w:rsidTr="00787BC1">
        <w:trPr>
          <w:cantSplit/>
        </w:trPr>
        <w:tc>
          <w:tcPr>
            <w:tcW w:w="2093" w:type="dxa"/>
            <w:shd w:val="clear" w:color="auto" w:fill="auto"/>
          </w:tcPr>
          <w:p w14:paraId="687BAAF3" w14:textId="636C3AB6" w:rsidR="00001E15" w:rsidRPr="00187E9B" w:rsidRDefault="00001E15" w:rsidP="00001E15">
            <w:pPr>
              <w:pStyle w:val="E-TableText"/>
              <w:rPr>
                <w:lang w:val="en-US"/>
              </w:rPr>
            </w:pPr>
            <w:r w:rsidRPr="00187E9B">
              <w:rPr>
                <w:lang w:val="en-US"/>
              </w:rPr>
              <w:t>Device artifact</w:t>
            </w:r>
          </w:p>
        </w:tc>
        <w:tc>
          <w:tcPr>
            <w:tcW w:w="4819" w:type="dxa"/>
            <w:shd w:val="clear" w:color="auto" w:fill="auto"/>
          </w:tcPr>
          <w:p w14:paraId="6B5A151A" w14:textId="738378D6" w:rsidR="00B03375" w:rsidRPr="00187E9B" w:rsidRDefault="00001E15" w:rsidP="00001E15">
            <w:pPr>
              <w:pStyle w:val="E-TableText"/>
              <w:rPr>
                <w:lang w:val="en-US"/>
              </w:rPr>
            </w:pPr>
            <w:r w:rsidRPr="00187E9B">
              <w:rPr>
                <w:lang w:val="en-US"/>
              </w:rPr>
              <w:t>An attachment or an URL reference associated with the device instance. Such artifacts can be edited or removed.</w:t>
            </w:r>
          </w:p>
        </w:tc>
      </w:tr>
      <w:tr w:rsidR="00B03375" w:rsidRPr="00187E9B" w14:paraId="6D6FB7C9" w14:textId="77777777" w:rsidTr="005B2715">
        <w:trPr>
          <w:cantSplit/>
        </w:trPr>
        <w:tc>
          <w:tcPr>
            <w:tcW w:w="2093" w:type="dxa"/>
            <w:tcBorders>
              <w:bottom w:val="single" w:sz="12" w:space="0" w:color="auto"/>
            </w:tcBorders>
            <w:shd w:val="clear" w:color="auto" w:fill="auto"/>
          </w:tcPr>
          <w:p w14:paraId="14F1D040" w14:textId="71EA962C" w:rsidR="00B03375" w:rsidRPr="00187E9B" w:rsidRDefault="00B03375" w:rsidP="00001E15">
            <w:pPr>
              <w:pStyle w:val="E-TableText"/>
              <w:rPr>
                <w:lang w:val="en-US"/>
              </w:rPr>
            </w:pPr>
            <w:r w:rsidRPr="00187E9B">
              <w:rPr>
                <w:lang w:val="en-US"/>
              </w:rPr>
              <w:t>Installation slot artifact</w:t>
            </w:r>
          </w:p>
        </w:tc>
        <w:tc>
          <w:tcPr>
            <w:tcW w:w="4819" w:type="dxa"/>
            <w:tcBorders>
              <w:bottom w:val="single" w:sz="12" w:space="0" w:color="auto"/>
            </w:tcBorders>
            <w:shd w:val="clear" w:color="auto" w:fill="auto"/>
          </w:tcPr>
          <w:p w14:paraId="1BCEF3E7" w14:textId="6E974396" w:rsidR="00B03375" w:rsidRPr="00187E9B" w:rsidRDefault="00E10538" w:rsidP="00001E15">
            <w:pPr>
              <w:pStyle w:val="E-TableText"/>
              <w:rPr>
                <w:lang w:val="en-US"/>
              </w:rPr>
            </w:pPr>
            <w:r w:rsidRPr="00187E9B">
              <w:rPr>
                <w:lang w:val="en-US"/>
              </w:rPr>
              <w:t>Installation slot artifacts are only shown for installed devices.</w:t>
            </w:r>
          </w:p>
        </w:tc>
      </w:tr>
    </w:tbl>
    <w:p w14:paraId="0FEDE1EF" w14:textId="6DED5AA9" w:rsidR="005B2715" w:rsidRPr="00187E9B" w:rsidRDefault="005B2715" w:rsidP="004C0001">
      <w:pPr>
        <w:rPr>
          <w:lang w:val="en-US" w:eastAsia="en-US"/>
        </w:rPr>
      </w:pPr>
    </w:p>
    <w:p w14:paraId="61783364" w14:textId="4DCC42A8" w:rsidR="00337135" w:rsidRPr="00187E9B" w:rsidRDefault="00983882" w:rsidP="004C0001">
      <w:pPr>
        <w:rPr>
          <w:lang w:val="en-US" w:eastAsia="en-US"/>
        </w:rPr>
      </w:pPr>
      <w:r w:rsidRPr="00187E9B">
        <w:rPr>
          <w:lang w:val="en-US" w:eastAsia="en-US"/>
        </w:rPr>
        <w:t>The user can only edit the device properties which have been defined at the device type level. The user can however add device instance tags and artifacts.</w:t>
      </w:r>
    </w:p>
    <w:p w14:paraId="14EF3FAD" w14:textId="314F3B23" w:rsidR="00545AAB" w:rsidRPr="00187E9B" w:rsidRDefault="00545AAB" w:rsidP="00545AAB">
      <w:pPr>
        <w:pStyle w:val="Heading3"/>
        <w:rPr>
          <w:lang w:val="en-US"/>
        </w:rPr>
      </w:pPr>
      <w:bookmarkStart w:id="206" w:name="_Toc456854651"/>
      <w:r w:rsidRPr="00187E9B">
        <w:rPr>
          <w:lang w:val="en-US"/>
        </w:rPr>
        <w:lastRenderedPageBreak/>
        <w:t xml:space="preserve">Importing </w:t>
      </w:r>
      <w:r w:rsidR="00171C6C" w:rsidRPr="00187E9B">
        <w:rPr>
          <w:lang w:val="en-US"/>
        </w:rPr>
        <w:t>D</w:t>
      </w:r>
      <w:r w:rsidRPr="00187E9B">
        <w:rPr>
          <w:lang w:val="en-US"/>
        </w:rPr>
        <w:t>ata</w:t>
      </w:r>
      <w:bookmarkEnd w:id="206"/>
    </w:p>
    <w:p w14:paraId="66314454" w14:textId="3A770635" w:rsidR="00A926A6" w:rsidRPr="00187E9B" w:rsidRDefault="00A926A6" w:rsidP="00A926A6">
      <w:pPr>
        <w:rPr>
          <w:lang w:val="en-US" w:eastAsia="en-US"/>
        </w:rPr>
      </w:pPr>
      <w:r w:rsidRPr="00187E9B">
        <w:rPr>
          <w:lang w:val="en-US" w:eastAsia="en-US"/>
        </w:rPr>
        <w:t>To import data in bulk, and also to take advantage of the fact that data about many systems already exists in many user generated spreadsheets, the CCDB application offers a way to import the data from an Excel worksheet directly into the database.</w:t>
      </w:r>
    </w:p>
    <w:p w14:paraId="42405E86" w14:textId="0FA5718E" w:rsidR="00A926A6" w:rsidRPr="00187E9B" w:rsidRDefault="00A926A6" w:rsidP="00A926A6">
      <w:pPr>
        <w:rPr>
          <w:lang w:val="en-US" w:eastAsia="en-US"/>
        </w:rPr>
      </w:pPr>
      <w:r w:rsidRPr="00187E9B">
        <w:rPr>
          <w:lang w:val="en-US" w:eastAsia="en-US"/>
        </w:rPr>
        <w:t xml:space="preserve">CCDB application offers two types of data import based on the privileges of the user. A super user can import data definitions (enumerations, units, property definitions, device types) and the data about the device instances. An authorized user can </w:t>
      </w:r>
      <w:r w:rsidR="00D4593D" w:rsidRPr="00187E9B">
        <w:rPr>
          <w:lang w:val="en-US" w:eastAsia="en-US"/>
        </w:rPr>
        <w:t xml:space="preserve">only </w:t>
      </w:r>
      <w:r w:rsidRPr="00187E9B">
        <w:rPr>
          <w:lang w:val="en-US" w:eastAsia="en-US"/>
        </w:rPr>
        <w:t xml:space="preserve">import data about </w:t>
      </w:r>
      <w:r w:rsidR="00D4593D" w:rsidRPr="00187E9B">
        <w:rPr>
          <w:lang w:val="en-US" w:eastAsia="en-US"/>
        </w:rPr>
        <w:t>device instances.</w:t>
      </w:r>
    </w:p>
    <w:p w14:paraId="0A87259F" w14:textId="354A1649" w:rsidR="008F7F73" w:rsidRPr="00187E9B" w:rsidRDefault="008F7F73" w:rsidP="00A926A6">
      <w:pPr>
        <w:rPr>
          <w:lang w:val="en-US" w:eastAsia="en-US"/>
        </w:rPr>
      </w:pPr>
      <w:r w:rsidRPr="00187E9B">
        <w:rPr>
          <w:lang w:val="en-US" w:eastAsia="en-US"/>
        </w:rPr>
        <w:t xml:space="preserve">The import functionality can work with Excel </w:t>
      </w:r>
      <w:r w:rsidR="00C96BFF" w:rsidRPr="00187E9B">
        <w:rPr>
          <w:lang w:val="en-US" w:eastAsia="en-US"/>
        </w:rPr>
        <w:t>(</w:t>
      </w:r>
      <w:bookmarkStart w:id="207" w:name="CCDB_198"/>
      <w:r w:rsidR="00C96BFF" w:rsidRPr="00187E9B">
        <w:rPr>
          <w:lang w:val="en-US" w:eastAsia="en-US"/>
        </w:rPr>
        <w:t>CCDB_198</w:t>
      </w:r>
      <w:bookmarkEnd w:id="207"/>
      <w:r w:rsidR="00C96BFF" w:rsidRPr="00187E9B">
        <w:rPr>
          <w:lang w:val="en-US" w:eastAsia="en-US"/>
        </w:rPr>
        <w:t xml:space="preserve">) </w:t>
      </w:r>
      <w:r w:rsidRPr="00187E9B">
        <w:rPr>
          <w:lang w:val="en-US" w:eastAsia="en-US"/>
        </w:rPr>
        <w:t>files for import. The Excel files may contain many worksheets, but the import function only looks for data in the first one. All additional worksheets found in the file are ignored.</w:t>
      </w:r>
    </w:p>
    <w:p w14:paraId="2D49423D" w14:textId="5A9EC90B" w:rsidR="00DA25B8" w:rsidRPr="00187E9B" w:rsidRDefault="00F779D8" w:rsidP="00DA25B8">
      <w:pPr>
        <w:pStyle w:val="Heading4"/>
        <w:rPr>
          <w:lang w:val="en-US"/>
        </w:rPr>
      </w:pPr>
      <w:bookmarkStart w:id="208" w:name="_Ref388878627"/>
      <w:bookmarkStart w:id="209" w:name="_Ref388878858"/>
      <w:bookmarkStart w:id="210" w:name="_Toc456854652"/>
      <w:r w:rsidRPr="00187E9B">
        <w:rPr>
          <w:lang w:val="en-US"/>
        </w:rPr>
        <w:t xml:space="preserve">Data </w:t>
      </w:r>
      <w:r w:rsidR="00171C6C" w:rsidRPr="00187E9B">
        <w:rPr>
          <w:lang w:val="en-US"/>
        </w:rPr>
        <w:t>I</w:t>
      </w:r>
      <w:r w:rsidR="00DA25B8" w:rsidRPr="00187E9B">
        <w:rPr>
          <w:lang w:val="en-US"/>
        </w:rPr>
        <w:t>mport</w:t>
      </w:r>
      <w:bookmarkEnd w:id="208"/>
      <w:bookmarkEnd w:id="209"/>
      <w:bookmarkEnd w:id="210"/>
    </w:p>
    <w:p w14:paraId="317C0D75" w14:textId="13E435CD" w:rsidR="00454658" w:rsidRPr="00187E9B" w:rsidRDefault="00F779D8" w:rsidP="00DA25B8">
      <w:pPr>
        <w:rPr>
          <w:lang w:val="en-US" w:eastAsia="en-US"/>
        </w:rPr>
      </w:pPr>
      <w:r w:rsidRPr="00187E9B">
        <w:rPr>
          <w:lang w:val="en-US" w:eastAsia="en-US"/>
        </w:rPr>
        <w:t>The type of data the user can import depends on the screen the user is on (</w:t>
      </w:r>
      <w:r w:rsidR="004D5F2A" w:rsidRPr="00187E9B">
        <w:rPr>
          <w:lang w:val="en-US" w:eastAsia="en-US"/>
        </w:rPr>
        <w:t xml:space="preserve">see </w:t>
      </w:r>
      <w:r w:rsidRPr="00187E9B">
        <w:rPr>
          <w:lang w:val="en-US" w:eastAsia="en-US"/>
        </w:rPr>
        <w:fldChar w:fldCharType="begin"/>
      </w:r>
      <w:r w:rsidRPr="00187E9B">
        <w:rPr>
          <w:lang w:val="en-US" w:eastAsia="en-US"/>
        </w:rPr>
        <w:instrText xml:space="preserve"> REF _Ref445718899 \h </w:instrText>
      </w:r>
      <w:r w:rsidRPr="00187E9B">
        <w:rPr>
          <w:lang w:val="en-US" w:eastAsia="en-US"/>
        </w:rPr>
      </w:r>
      <w:r w:rsidRPr="00187E9B">
        <w:rPr>
          <w:lang w:val="en-US" w:eastAsia="en-US"/>
        </w:rPr>
        <w:fldChar w:fldCharType="separate"/>
      </w:r>
      <w:r w:rsidR="00E0133C" w:rsidRPr="00187E9B">
        <w:rPr>
          <w:lang w:val="en-US"/>
        </w:rPr>
        <w:t xml:space="preserve">Figure </w:t>
      </w:r>
      <w:r w:rsidR="00E0133C" w:rsidRPr="00187E9B">
        <w:rPr>
          <w:noProof/>
          <w:lang w:val="en-US"/>
        </w:rPr>
        <w:t>10</w:t>
      </w:r>
      <w:r w:rsidRPr="00187E9B">
        <w:rPr>
          <w:lang w:val="en-US" w:eastAsia="en-US"/>
        </w:rPr>
        <w:fldChar w:fldCharType="end"/>
      </w:r>
      <w:r w:rsidR="004D5F2A" w:rsidRPr="00187E9B">
        <w:rPr>
          <w:lang w:val="en-US" w:eastAsia="en-US"/>
        </w:rPr>
        <w:t xml:space="preserve">, </w:t>
      </w:r>
      <w:r w:rsidR="004D5F2A" w:rsidRPr="00187E9B">
        <w:rPr>
          <w:lang w:val="en-US" w:eastAsia="en-US"/>
        </w:rPr>
        <w:fldChar w:fldCharType="begin"/>
      </w:r>
      <w:r w:rsidR="004D5F2A" w:rsidRPr="00187E9B">
        <w:rPr>
          <w:lang w:val="en-US" w:eastAsia="en-US"/>
        </w:rPr>
        <w:instrText xml:space="preserve"> REF _Ref445718945 \h </w:instrText>
      </w:r>
      <w:r w:rsidR="004D5F2A" w:rsidRPr="00187E9B">
        <w:rPr>
          <w:lang w:val="en-US" w:eastAsia="en-US"/>
        </w:rPr>
      </w:r>
      <w:r w:rsidR="004D5F2A" w:rsidRPr="00187E9B">
        <w:rPr>
          <w:lang w:val="en-US" w:eastAsia="en-US"/>
        </w:rPr>
        <w:fldChar w:fldCharType="separate"/>
      </w:r>
      <w:r w:rsidR="00E0133C" w:rsidRPr="00187E9B">
        <w:rPr>
          <w:lang w:val="en-US"/>
        </w:rPr>
        <w:t xml:space="preserve">Figure </w:t>
      </w:r>
      <w:r w:rsidR="00E0133C" w:rsidRPr="00187E9B">
        <w:rPr>
          <w:noProof/>
          <w:lang w:val="en-US"/>
        </w:rPr>
        <w:t>12</w:t>
      </w:r>
      <w:r w:rsidR="004D5F2A" w:rsidRPr="00187E9B">
        <w:rPr>
          <w:lang w:val="en-US" w:eastAsia="en-US"/>
        </w:rPr>
        <w:fldChar w:fldCharType="end"/>
      </w:r>
      <w:r w:rsidR="004D5F2A" w:rsidRPr="00187E9B">
        <w:rPr>
          <w:lang w:val="en-US" w:eastAsia="en-US"/>
        </w:rPr>
        <w:t xml:space="preserve">, </w:t>
      </w:r>
      <w:r w:rsidR="004D5F2A" w:rsidRPr="00187E9B">
        <w:rPr>
          <w:lang w:val="en-US" w:eastAsia="en-US"/>
        </w:rPr>
        <w:fldChar w:fldCharType="begin"/>
      </w:r>
      <w:r w:rsidR="004D5F2A" w:rsidRPr="00187E9B">
        <w:rPr>
          <w:lang w:val="en-US" w:eastAsia="en-US"/>
        </w:rPr>
        <w:instrText xml:space="preserve"> REF _Ref445718956 \h </w:instrText>
      </w:r>
      <w:r w:rsidR="004D5F2A" w:rsidRPr="00187E9B">
        <w:rPr>
          <w:lang w:val="en-US" w:eastAsia="en-US"/>
        </w:rPr>
      </w:r>
      <w:r w:rsidR="004D5F2A" w:rsidRPr="00187E9B">
        <w:rPr>
          <w:lang w:val="en-US" w:eastAsia="en-US"/>
        </w:rPr>
        <w:fldChar w:fldCharType="separate"/>
      </w:r>
      <w:r w:rsidR="00E0133C" w:rsidRPr="00187E9B">
        <w:rPr>
          <w:lang w:val="en-US"/>
        </w:rPr>
        <w:t xml:space="preserve">Figure </w:t>
      </w:r>
      <w:r w:rsidR="00E0133C" w:rsidRPr="00187E9B">
        <w:rPr>
          <w:noProof/>
          <w:lang w:val="en-US"/>
        </w:rPr>
        <w:t>14</w:t>
      </w:r>
      <w:r w:rsidR="004D5F2A" w:rsidRPr="00187E9B">
        <w:rPr>
          <w:lang w:val="en-US" w:eastAsia="en-US"/>
        </w:rPr>
        <w:fldChar w:fldCharType="end"/>
      </w:r>
      <w:r w:rsidR="004D5F2A" w:rsidRPr="00187E9B">
        <w:rPr>
          <w:lang w:val="en-US" w:eastAsia="en-US"/>
        </w:rPr>
        <w:t xml:space="preserve">, </w:t>
      </w:r>
      <w:r w:rsidR="004D5F2A" w:rsidRPr="00187E9B">
        <w:rPr>
          <w:lang w:val="en-US" w:eastAsia="en-US"/>
        </w:rPr>
        <w:fldChar w:fldCharType="begin"/>
      </w:r>
      <w:r w:rsidR="004D5F2A" w:rsidRPr="00187E9B">
        <w:rPr>
          <w:lang w:val="en-US" w:eastAsia="en-US"/>
        </w:rPr>
        <w:instrText xml:space="preserve"> REF _Ref445718971 \h </w:instrText>
      </w:r>
      <w:r w:rsidR="004D5F2A" w:rsidRPr="00187E9B">
        <w:rPr>
          <w:lang w:val="en-US" w:eastAsia="en-US"/>
        </w:rPr>
      </w:r>
      <w:r w:rsidR="004D5F2A" w:rsidRPr="00187E9B">
        <w:rPr>
          <w:lang w:val="en-US" w:eastAsia="en-US"/>
        </w:rPr>
        <w:fldChar w:fldCharType="separate"/>
      </w:r>
      <w:r w:rsidR="00E0133C" w:rsidRPr="00187E9B">
        <w:rPr>
          <w:lang w:val="en-US"/>
        </w:rPr>
        <w:t xml:space="preserve">Figure </w:t>
      </w:r>
      <w:r w:rsidR="00E0133C" w:rsidRPr="00187E9B">
        <w:rPr>
          <w:noProof/>
          <w:lang w:val="en-US"/>
        </w:rPr>
        <w:t>16</w:t>
      </w:r>
      <w:r w:rsidR="004D5F2A" w:rsidRPr="00187E9B">
        <w:rPr>
          <w:lang w:val="en-US" w:eastAsia="en-US"/>
        </w:rPr>
        <w:fldChar w:fldCharType="end"/>
      </w:r>
      <w:r w:rsidR="004D5F2A" w:rsidRPr="00187E9B">
        <w:rPr>
          <w:lang w:val="en-US" w:eastAsia="en-US"/>
        </w:rPr>
        <w:t xml:space="preserve">, </w:t>
      </w:r>
      <w:r w:rsidR="004D5F2A" w:rsidRPr="00187E9B">
        <w:rPr>
          <w:lang w:val="en-US" w:eastAsia="en-US"/>
        </w:rPr>
        <w:fldChar w:fldCharType="begin"/>
      </w:r>
      <w:r w:rsidR="004D5F2A" w:rsidRPr="00187E9B">
        <w:rPr>
          <w:lang w:val="en-US" w:eastAsia="en-US"/>
        </w:rPr>
        <w:instrText xml:space="preserve"> REF _Ref445712548 \h </w:instrText>
      </w:r>
      <w:r w:rsidR="004D5F2A" w:rsidRPr="00187E9B">
        <w:rPr>
          <w:lang w:val="en-US" w:eastAsia="en-US"/>
        </w:rPr>
      </w:r>
      <w:r w:rsidR="004D5F2A" w:rsidRPr="00187E9B">
        <w:rPr>
          <w:lang w:val="en-US" w:eastAsia="en-US"/>
        </w:rPr>
        <w:fldChar w:fldCharType="separate"/>
      </w:r>
      <w:r w:rsidR="00E0133C" w:rsidRPr="00187E9B">
        <w:rPr>
          <w:lang w:val="en-US"/>
        </w:rPr>
        <w:t xml:space="preserve">Figure </w:t>
      </w:r>
      <w:r w:rsidR="00E0133C" w:rsidRPr="00187E9B">
        <w:rPr>
          <w:noProof/>
          <w:lang w:val="en-US"/>
        </w:rPr>
        <w:t>21</w:t>
      </w:r>
      <w:r w:rsidR="004D5F2A" w:rsidRPr="00187E9B">
        <w:rPr>
          <w:lang w:val="en-US" w:eastAsia="en-US"/>
        </w:rPr>
        <w:fldChar w:fldCharType="end"/>
      </w:r>
      <w:r w:rsidR="004D5F2A" w:rsidRPr="00187E9B">
        <w:rPr>
          <w:lang w:val="en-US" w:eastAsia="en-US"/>
        </w:rPr>
        <w:t xml:space="preserve">, and </w:t>
      </w:r>
      <w:r w:rsidR="004D5F2A" w:rsidRPr="00187E9B">
        <w:rPr>
          <w:lang w:val="en-US" w:eastAsia="en-US"/>
        </w:rPr>
        <w:fldChar w:fldCharType="begin"/>
      </w:r>
      <w:r w:rsidR="004D5F2A" w:rsidRPr="00187E9B">
        <w:rPr>
          <w:lang w:val="en-US" w:eastAsia="en-US"/>
        </w:rPr>
        <w:instrText xml:space="preserve"> REF _Ref445715873 \h </w:instrText>
      </w:r>
      <w:r w:rsidR="004D5F2A" w:rsidRPr="00187E9B">
        <w:rPr>
          <w:lang w:val="en-US" w:eastAsia="en-US"/>
        </w:rPr>
      </w:r>
      <w:r w:rsidR="004D5F2A" w:rsidRPr="00187E9B">
        <w:rPr>
          <w:lang w:val="en-US" w:eastAsia="en-US"/>
        </w:rPr>
        <w:fldChar w:fldCharType="separate"/>
      </w:r>
      <w:r w:rsidR="00E0133C" w:rsidRPr="00187E9B">
        <w:rPr>
          <w:lang w:val="en-US"/>
        </w:rPr>
        <w:t xml:space="preserve">Figure </w:t>
      </w:r>
      <w:r w:rsidR="00E0133C" w:rsidRPr="00187E9B">
        <w:rPr>
          <w:noProof/>
          <w:lang w:val="en-US"/>
        </w:rPr>
        <w:t>28</w:t>
      </w:r>
      <w:r w:rsidR="004D5F2A" w:rsidRPr="00187E9B">
        <w:rPr>
          <w:lang w:val="en-US" w:eastAsia="en-US"/>
        </w:rPr>
        <w:fldChar w:fldCharType="end"/>
      </w:r>
      <w:r w:rsidRPr="00187E9B">
        <w:rPr>
          <w:lang w:val="en-US" w:eastAsia="en-US"/>
        </w:rPr>
        <w:t>)</w:t>
      </w:r>
      <w:r w:rsidR="00454658" w:rsidRPr="00187E9B">
        <w:rPr>
          <w:lang w:val="en-US" w:eastAsia="en-US"/>
        </w:rPr>
        <w:t xml:space="preserve">. In the beginning the user sees File input control, a </w:t>
      </w:r>
      <w:r w:rsidR="004D5F2A" w:rsidRPr="00187E9B">
        <w:rPr>
          <w:rFonts w:ascii="Consolas" w:hAnsi="Consolas" w:cs="Consolas"/>
          <w:lang w:val="en-US" w:eastAsia="en-US"/>
        </w:rPr>
        <w:t>Choose</w:t>
      </w:r>
      <w:r w:rsidR="004D5F2A" w:rsidRPr="00187E9B">
        <w:rPr>
          <w:lang w:val="en-US" w:eastAsia="en-US"/>
        </w:rPr>
        <w:t xml:space="preserve"> </w:t>
      </w:r>
      <w:r w:rsidR="00454658" w:rsidRPr="00187E9B">
        <w:rPr>
          <w:lang w:val="en-US" w:eastAsia="en-US"/>
        </w:rPr>
        <w:t>button</w:t>
      </w:r>
      <w:r w:rsidR="00787BC1" w:rsidRPr="00187E9B">
        <w:rPr>
          <w:lang w:val="en-US" w:eastAsia="en-US"/>
        </w:rPr>
        <w:t xml:space="preserve"> </w:t>
      </w:r>
      <w:r w:rsidR="004D5F2A" w:rsidRPr="00187E9B">
        <w:rPr>
          <w:lang w:val="en-US" w:eastAsia="en-US"/>
        </w:rPr>
        <w:t>(</w:t>
      </w:r>
      <w:r w:rsidR="00C02447" w:rsidRPr="00187E9B">
        <w:rPr>
          <w:lang w:val="en-US" w:eastAsia="en-US"/>
        </w:rPr>
        <w:fldChar w:fldCharType="begin"/>
      </w:r>
      <w:r w:rsidR="00C02447" w:rsidRPr="00187E9B">
        <w:rPr>
          <w:lang w:val="en-US" w:eastAsia="en-US"/>
        </w:rPr>
        <w:instrText xml:space="preserve"> REF _Ref387652748 \h </w:instrText>
      </w:r>
      <w:r w:rsidR="00C02447" w:rsidRPr="00187E9B">
        <w:rPr>
          <w:lang w:val="en-US" w:eastAsia="en-US"/>
        </w:rPr>
      </w:r>
      <w:r w:rsidR="00C02447" w:rsidRPr="00187E9B">
        <w:rPr>
          <w:lang w:val="en-US" w:eastAsia="en-US"/>
        </w:rPr>
        <w:fldChar w:fldCharType="separate"/>
      </w:r>
      <w:r w:rsidR="00E0133C" w:rsidRPr="00187E9B">
        <w:rPr>
          <w:lang w:val="en-US"/>
        </w:rPr>
        <w:t xml:space="preserve">Figure </w:t>
      </w:r>
      <w:r w:rsidR="00E0133C" w:rsidRPr="00187E9B">
        <w:rPr>
          <w:noProof/>
          <w:lang w:val="en-US"/>
        </w:rPr>
        <w:t>30</w:t>
      </w:r>
      <w:r w:rsidR="00C02447" w:rsidRPr="00187E9B">
        <w:rPr>
          <w:lang w:val="en-US" w:eastAsia="en-US"/>
        </w:rPr>
        <w:fldChar w:fldCharType="end"/>
      </w:r>
      <w:r w:rsidR="004D5F2A" w:rsidRPr="00187E9B">
        <w:rPr>
          <w:lang w:val="en-US" w:eastAsia="en-US"/>
        </w:rPr>
        <w:t>)</w:t>
      </w:r>
      <w:r w:rsidR="00454658" w:rsidRPr="00187E9B">
        <w:rPr>
          <w:lang w:val="en-US" w:eastAsia="en-US"/>
        </w:rPr>
        <w:t xml:space="preserve">. The user can select the Excel spreadsheet file from his disk by clicking on the </w:t>
      </w:r>
      <w:r w:rsidR="00C02447" w:rsidRPr="00187E9B">
        <w:rPr>
          <w:rFonts w:ascii="Consolas" w:hAnsi="Consolas" w:cs="Consolas"/>
          <w:lang w:val="en-US" w:eastAsia="en-US"/>
        </w:rPr>
        <w:t>Choose</w:t>
      </w:r>
      <w:r w:rsidR="00C02447" w:rsidRPr="00187E9B">
        <w:rPr>
          <w:lang w:val="en-US" w:eastAsia="en-US"/>
        </w:rPr>
        <w:t xml:space="preserve"> </w:t>
      </w:r>
      <w:r w:rsidR="00454658" w:rsidRPr="00187E9B">
        <w:rPr>
          <w:lang w:val="en-US" w:eastAsia="en-US"/>
        </w:rPr>
        <w:t>button.</w:t>
      </w:r>
      <w:r w:rsidR="00D30860" w:rsidRPr="00187E9B">
        <w:rPr>
          <w:lang w:val="en-US" w:eastAsia="en-US"/>
        </w:rPr>
        <w:t xml:space="preserve"> The user can also download sample worksheet file</w:t>
      </w:r>
      <w:r w:rsidR="00CC6268" w:rsidRPr="00187E9B">
        <w:rPr>
          <w:lang w:val="en-US" w:eastAsia="en-US"/>
        </w:rPr>
        <w:t>s</w:t>
      </w:r>
      <w:r w:rsidR="00D30860" w:rsidRPr="00187E9B">
        <w:rPr>
          <w:lang w:val="en-US" w:eastAsia="en-US"/>
        </w:rPr>
        <w:t xml:space="preserve"> that he can fill with his own data </w:t>
      </w:r>
      <w:r w:rsidR="00CC6268" w:rsidRPr="00187E9B">
        <w:rPr>
          <w:lang w:val="en-US" w:eastAsia="en-US"/>
        </w:rPr>
        <w:t xml:space="preserve">from the </w:t>
      </w:r>
      <w:r w:rsidR="00CC6268" w:rsidRPr="00187E9B">
        <w:rPr>
          <w:i/>
          <w:lang w:val="en-US" w:eastAsia="en-US"/>
        </w:rPr>
        <w:t>Templates</w:t>
      </w:r>
      <w:r w:rsidR="00CC6268" w:rsidRPr="00187E9B">
        <w:rPr>
          <w:lang w:val="en-US" w:eastAsia="en-US"/>
        </w:rPr>
        <w:t xml:space="preserve"> menu (see </w:t>
      </w:r>
      <w:r w:rsidR="00CC6268" w:rsidRPr="00187E9B">
        <w:rPr>
          <w:lang w:val="en-US" w:eastAsia="en-US"/>
        </w:rPr>
        <w:fldChar w:fldCharType="begin"/>
      </w:r>
      <w:r w:rsidR="00CC6268" w:rsidRPr="00187E9B">
        <w:rPr>
          <w:lang w:val="en-US" w:eastAsia="en-US"/>
        </w:rPr>
        <w:instrText xml:space="preserve"> REF _Ref445715873 \h </w:instrText>
      </w:r>
      <w:r w:rsidR="00CC6268" w:rsidRPr="00187E9B">
        <w:rPr>
          <w:lang w:val="en-US" w:eastAsia="en-US"/>
        </w:rPr>
      </w:r>
      <w:r w:rsidR="00CC6268" w:rsidRPr="00187E9B">
        <w:rPr>
          <w:lang w:val="en-US" w:eastAsia="en-US"/>
        </w:rPr>
        <w:fldChar w:fldCharType="separate"/>
      </w:r>
      <w:r w:rsidR="00E0133C" w:rsidRPr="00187E9B">
        <w:rPr>
          <w:lang w:val="en-US"/>
        </w:rPr>
        <w:t xml:space="preserve">Figure </w:t>
      </w:r>
      <w:r w:rsidR="00E0133C" w:rsidRPr="00187E9B">
        <w:rPr>
          <w:noProof/>
          <w:lang w:val="en-US"/>
        </w:rPr>
        <w:t>28</w:t>
      </w:r>
      <w:r w:rsidR="00CC6268" w:rsidRPr="00187E9B">
        <w:rPr>
          <w:lang w:val="en-US" w:eastAsia="en-US"/>
        </w:rPr>
        <w:fldChar w:fldCharType="end"/>
      </w:r>
      <w:r w:rsidR="00CC6268" w:rsidRPr="00187E9B">
        <w:rPr>
          <w:lang w:val="en-US" w:eastAsia="en-US"/>
        </w:rPr>
        <w:t>)</w:t>
      </w:r>
      <w:r w:rsidR="00D30860" w:rsidRPr="00187E9B">
        <w:rPr>
          <w:lang w:val="en-US" w:eastAsia="en-US"/>
        </w:rPr>
        <w:t>.</w:t>
      </w:r>
    </w:p>
    <w:p w14:paraId="7A680931" w14:textId="12B2F88B" w:rsidR="008D1A29" w:rsidRPr="00187E9B" w:rsidRDefault="004D5F2A" w:rsidP="008D1A29">
      <w:pPr>
        <w:keepNext/>
        <w:rPr>
          <w:lang w:val="en-US"/>
        </w:rPr>
      </w:pPr>
      <w:r w:rsidRPr="00187E9B">
        <w:rPr>
          <w:noProof/>
          <w:lang w:val="en-US" w:eastAsia="en-US"/>
        </w:rPr>
        <w:drawing>
          <wp:inline distT="0" distB="0" distL="0" distR="0" wp14:anchorId="76F5A3DD" wp14:editId="489C5E67">
            <wp:extent cx="4115374" cy="161947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374" cy="1619476"/>
                    </a:xfrm>
                    <a:prstGeom prst="rect">
                      <a:avLst/>
                    </a:prstGeom>
                  </pic:spPr>
                </pic:pic>
              </a:graphicData>
            </a:graphic>
          </wp:inline>
        </w:drawing>
      </w:r>
    </w:p>
    <w:p w14:paraId="22FC66F3" w14:textId="0F951E8C" w:rsidR="00AD5C95" w:rsidRPr="00187E9B" w:rsidRDefault="008D1A29" w:rsidP="008D1A29">
      <w:pPr>
        <w:pStyle w:val="Caption"/>
        <w:rPr>
          <w:lang w:val="en-US"/>
        </w:rPr>
      </w:pPr>
      <w:bookmarkStart w:id="211" w:name="_Ref387652748"/>
      <w:bookmarkStart w:id="212" w:name="_Toc456854711"/>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30</w:t>
      </w:r>
      <w:r w:rsidRPr="00187E9B">
        <w:rPr>
          <w:lang w:val="en-US"/>
        </w:rPr>
        <w:fldChar w:fldCharType="end"/>
      </w:r>
      <w:bookmarkEnd w:id="211"/>
      <w:r w:rsidRPr="00187E9B">
        <w:rPr>
          <w:lang w:val="en-US"/>
        </w:rPr>
        <w:tab/>
      </w:r>
      <w:r w:rsidR="006A1483" w:rsidRPr="00187E9B">
        <w:rPr>
          <w:lang w:val="en-US"/>
        </w:rPr>
        <w:t>Data</w:t>
      </w:r>
      <w:r w:rsidRPr="00187E9B">
        <w:rPr>
          <w:lang w:val="en-US"/>
        </w:rPr>
        <w:t xml:space="preserve"> import </w:t>
      </w:r>
      <w:r w:rsidR="004D5F2A" w:rsidRPr="00187E9B">
        <w:rPr>
          <w:lang w:val="en-US"/>
        </w:rPr>
        <w:t>dialog</w:t>
      </w:r>
      <w:bookmarkEnd w:id="212"/>
    </w:p>
    <w:p w14:paraId="55659FD3" w14:textId="243186A9" w:rsidR="00D73A13" w:rsidRPr="00187E9B" w:rsidRDefault="00D73A13" w:rsidP="00454658">
      <w:pPr>
        <w:rPr>
          <w:lang w:val="en-US" w:eastAsia="en-US"/>
        </w:rPr>
      </w:pPr>
      <w:r w:rsidRPr="00187E9B">
        <w:rPr>
          <w:lang w:val="en-US" w:eastAsia="en-US"/>
        </w:rPr>
        <w:t>The file is imported and the success of operation is shown to the user.</w:t>
      </w:r>
      <w:r w:rsidR="004724F4" w:rsidRPr="00187E9B">
        <w:rPr>
          <w:lang w:val="en-US" w:eastAsia="en-US"/>
        </w:rPr>
        <w:t xml:space="preserve"> In case of errors the entire file is rejected, and the </w:t>
      </w:r>
      <w:r w:rsidR="0092503E" w:rsidRPr="00187E9B">
        <w:rPr>
          <w:lang w:val="en-US" w:eastAsia="en-US"/>
        </w:rPr>
        <w:t>errors are reported to the user.</w:t>
      </w:r>
    </w:p>
    <w:p w14:paraId="6543AB1A" w14:textId="324EC11F" w:rsidR="002860ED" w:rsidRPr="00187E9B" w:rsidRDefault="002860ED" w:rsidP="00454658">
      <w:pPr>
        <w:rPr>
          <w:lang w:val="en-US" w:eastAsia="en-US"/>
        </w:rPr>
      </w:pPr>
      <w:r w:rsidRPr="00187E9B">
        <w:rPr>
          <w:lang w:val="en-US" w:eastAsia="en-US"/>
        </w:rPr>
        <w:t xml:space="preserve">In case the user is </w:t>
      </w:r>
      <w:r w:rsidR="00CC6268" w:rsidRPr="00187E9B">
        <w:rPr>
          <w:lang w:val="en-US" w:eastAsia="en-US"/>
        </w:rPr>
        <w:t xml:space="preserve">changing </w:t>
      </w:r>
      <w:r w:rsidRPr="00187E9B">
        <w:rPr>
          <w:lang w:val="en-US" w:eastAsia="en-US"/>
        </w:rPr>
        <w:t>the relationships, the file can contain only relationship additions or deletions</w:t>
      </w:r>
      <w:r w:rsidR="00CC6268" w:rsidRPr="00187E9B">
        <w:rPr>
          <w:lang w:val="en-US" w:eastAsia="en-US"/>
        </w:rPr>
        <w:t>. T</w:t>
      </w:r>
      <w:r w:rsidRPr="00187E9B">
        <w:rPr>
          <w:lang w:val="en-US" w:eastAsia="en-US"/>
        </w:rPr>
        <w:t xml:space="preserve">he file is rejected if the </w:t>
      </w:r>
      <w:r w:rsidR="00CC6268" w:rsidRPr="00187E9B">
        <w:rPr>
          <w:lang w:val="en-US" w:eastAsia="en-US"/>
        </w:rPr>
        <w:t xml:space="preserve">relationship deletion </w:t>
      </w:r>
      <w:r w:rsidRPr="00187E9B">
        <w:rPr>
          <w:lang w:val="en-US" w:eastAsia="en-US"/>
        </w:rPr>
        <w:t>would leave a container or installation slot orphaned. In such case an error describing the problem is displayed to the user.</w:t>
      </w:r>
    </w:p>
    <w:p w14:paraId="3C55FA73" w14:textId="230B9F24" w:rsidR="000F6BDD" w:rsidRPr="00187E9B" w:rsidRDefault="000F6BDD" w:rsidP="000F6BDD">
      <w:pPr>
        <w:pStyle w:val="Heading4"/>
        <w:rPr>
          <w:lang w:val="en-US"/>
        </w:rPr>
      </w:pPr>
      <w:bookmarkStart w:id="213" w:name="_Toc456854653"/>
      <w:r w:rsidRPr="00187E9B">
        <w:rPr>
          <w:lang w:val="en-US"/>
        </w:rPr>
        <w:t xml:space="preserve">Excel </w:t>
      </w:r>
      <w:r w:rsidR="00171C6C" w:rsidRPr="00187E9B">
        <w:rPr>
          <w:lang w:val="en-US"/>
        </w:rPr>
        <w:t>File</w:t>
      </w:r>
      <w:bookmarkEnd w:id="213"/>
    </w:p>
    <w:p w14:paraId="0EC689FF" w14:textId="5F31700F" w:rsidR="00847C95" w:rsidRPr="00187E9B" w:rsidRDefault="000F6BDD" w:rsidP="00E4468E">
      <w:pPr>
        <w:rPr>
          <w:lang w:val="en-US" w:eastAsia="en-US"/>
        </w:rPr>
      </w:pPr>
      <w:r w:rsidRPr="00187E9B">
        <w:rPr>
          <w:lang w:val="en-US" w:eastAsia="en-US"/>
        </w:rPr>
        <w:t xml:space="preserve">To import or update bulk data it is possible to import the Excel files </w:t>
      </w:r>
      <w:r w:rsidR="00C96BFF" w:rsidRPr="00187E9B">
        <w:rPr>
          <w:lang w:val="en-US" w:eastAsia="en-US"/>
        </w:rPr>
        <w:t>(</w:t>
      </w:r>
      <w:bookmarkStart w:id="214" w:name="CCDB_198a"/>
      <w:r w:rsidR="00C96BFF" w:rsidRPr="00187E9B">
        <w:rPr>
          <w:lang w:val="en-US" w:eastAsia="en-US"/>
        </w:rPr>
        <w:t>CCDB_198</w:t>
      </w:r>
      <w:bookmarkEnd w:id="214"/>
      <w:r w:rsidR="00C96BFF" w:rsidRPr="00187E9B">
        <w:rPr>
          <w:lang w:val="en-US" w:eastAsia="en-US"/>
        </w:rPr>
        <w:t xml:space="preserve">) </w:t>
      </w:r>
      <w:r w:rsidRPr="00187E9B">
        <w:rPr>
          <w:lang w:val="en-US" w:eastAsia="en-US"/>
        </w:rPr>
        <w:t>into the CCDB application.</w:t>
      </w:r>
      <w:r w:rsidR="00ED5AFE" w:rsidRPr="00187E9B">
        <w:rPr>
          <w:lang w:val="en-US" w:eastAsia="en-US"/>
        </w:rPr>
        <w:t xml:space="preserve"> CCDB application super user can import the following types of data into the CCDB application:</w:t>
      </w:r>
    </w:p>
    <w:p w14:paraId="693831B2" w14:textId="12A5FC5D" w:rsidR="00ED5AFE" w:rsidRPr="00187E9B" w:rsidRDefault="00ED5AFE" w:rsidP="00E36543">
      <w:pPr>
        <w:pStyle w:val="ListParagraph"/>
        <w:numPr>
          <w:ilvl w:val="0"/>
          <w:numId w:val="26"/>
        </w:numPr>
        <w:rPr>
          <w:lang w:val="en-US" w:eastAsia="en-US"/>
        </w:rPr>
      </w:pPr>
      <w:r w:rsidRPr="00187E9B">
        <w:rPr>
          <w:lang w:val="en-US" w:eastAsia="en-US"/>
        </w:rPr>
        <w:t>Enumerations</w:t>
      </w:r>
    </w:p>
    <w:p w14:paraId="7125FF44" w14:textId="1CA26003" w:rsidR="00ED5AFE" w:rsidRPr="00187E9B" w:rsidRDefault="00ED5AFE" w:rsidP="00E36543">
      <w:pPr>
        <w:pStyle w:val="ListParagraph"/>
        <w:numPr>
          <w:ilvl w:val="0"/>
          <w:numId w:val="26"/>
        </w:numPr>
        <w:rPr>
          <w:lang w:val="en-US" w:eastAsia="en-US"/>
        </w:rPr>
      </w:pPr>
      <w:r w:rsidRPr="00187E9B">
        <w:rPr>
          <w:lang w:val="en-US" w:eastAsia="en-US"/>
        </w:rPr>
        <w:t>Units</w:t>
      </w:r>
    </w:p>
    <w:p w14:paraId="04CF37F5" w14:textId="61F2D76E" w:rsidR="00ED5AFE" w:rsidRPr="00187E9B" w:rsidRDefault="00ED5AFE" w:rsidP="00E36543">
      <w:pPr>
        <w:pStyle w:val="ListParagraph"/>
        <w:numPr>
          <w:ilvl w:val="0"/>
          <w:numId w:val="26"/>
        </w:numPr>
        <w:rPr>
          <w:lang w:val="en-US" w:eastAsia="en-US"/>
        </w:rPr>
      </w:pPr>
      <w:r w:rsidRPr="00187E9B">
        <w:rPr>
          <w:lang w:val="en-US" w:eastAsia="en-US"/>
        </w:rPr>
        <w:lastRenderedPageBreak/>
        <w:t>Properties</w:t>
      </w:r>
    </w:p>
    <w:p w14:paraId="1C4A1ACC" w14:textId="68C03B2D" w:rsidR="00ED5AFE" w:rsidRPr="00187E9B" w:rsidRDefault="00ED5AFE" w:rsidP="00E36543">
      <w:pPr>
        <w:pStyle w:val="ListParagraph"/>
        <w:numPr>
          <w:ilvl w:val="0"/>
          <w:numId w:val="26"/>
        </w:numPr>
        <w:rPr>
          <w:lang w:val="en-US" w:eastAsia="en-US"/>
        </w:rPr>
      </w:pPr>
      <w:r w:rsidRPr="00187E9B">
        <w:rPr>
          <w:lang w:val="en-US" w:eastAsia="en-US"/>
        </w:rPr>
        <w:t>Device types</w:t>
      </w:r>
    </w:p>
    <w:p w14:paraId="3C3F7033" w14:textId="0E1F15FC" w:rsidR="00ED5AFE" w:rsidRPr="00187E9B" w:rsidRDefault="00ED5AFE" w:rsidP="00E36543">
      <w:pPr>
        <w:pStyle w:val="ListParagraph"/>
        <w:numPr>
          <w:ilvl w:val="0"/>
          <w:numId w:val="26"/>
        </w:numPr>
        <w:rPr>
          <w:lang w:val="en-US" w:eastAsia="en-US"/>
        </w:rPr>
      </w:pPr>
      <w:r w:rsidRPr="00187E9B">
        <w:rPr>
          <w:lang w:val="en-US" w:eastAsia="en-US"/>
        </w:rPr>
        <w:t>Containers</w:t>
      </w:r>
    </w:p>
    <w:p w14:paraId="2DDC04A8" w14:textId="077EE6BE" w:rsidR="006A1483" w:rsidRPr="00187E9B" w:rsidRDefault="006A1483" w:rsidP="00E36543">
      <w:pPr>
        <w:pStyle w:val="ListParagraph"/>
        <w:numPr>
          <w:ilvl w:val="0"/>
          <w:numId w:val="26"/>
        </w:numPr>
        <w:rPr>
          <w:lang w:val="en-US" w:eastAsia="en-US"/>
        </w:rPr>
      </w:pPr>
      <w:r w:rsidRPr="00187E9B">
        <w:rPr>
          <w:lang w:val="en-US" w:eastAsia="en-US"/>
        </w:rPr>
        <w:t>Installation slots</w:t>
      </w:r>
    </w:p>
    <w:p w14:paraId="31AB27B5" w14:textId="11880083" w:rsidR="00ED5AFE" w:rsidRPr="00187E9B" w:rsidRDefault="006A1483" w:rsidP="00E36543">
      <w:pPr>
        <w:pStyle w:val="ListParagraph"/>
        <w:numPr>
          <w:ilvl w:val="0"/>
          <w:numId w:val="26"/>
        </w:numPr>
        <w:rPr>
          <w:lang w:val="en-US" w:eastAsia="en-US"/>
        </w:rPr>
      </w:pPr>
      <w:r w:rsidRPr="00187E9B">
        <w:rPr>
          <w:lang w:val="en-US" w:eastAsia="en-US"/>
        </w:rPr>
        <w:t>Physical devices</w:t>
      </w:r>
    </w:p>
    <w:p w14:paraId="21C86603" w14:textId="09E7B4C3" w:rsidR="00D30860" w:rsidRPr="00187E9B" w:rsidRDefault="005639B0" w:rsidP="0024450E">
      <w:pPr>
        <w:rPr>
          <w:lang w:val="en-US" w:eastAsia="en-US"/>
        </w:rPr>
      </w:pPr>
      <w:r w:rsidRPr="00187E9B">
        <w:rPr>
          <w:lang w:val="en-US" w:eastAsia="en-US"/>
        </w:rPr>
        <w:t>For import each type of data needs to be in its own spreadsheet file.</w:t>
      </w:r>
      <w:r w:rsidR="00ED5AFE" w:rsidRPr="00187E9B">
        <w:rPr>
          <w:lang w:val="en-US" w:eastAsia="en-US"/>
        </w:rPr>
        <w:t xml:space="preserve"> </w:t>
      </w:r>
      <w:r w:rsidR="00FB63B5" w:rsidRPr="00187E9B">
        <w:rPr>
          <w:lang w:val="en-US" w:eastAsia="en-US"/>
        </w:rPr>
        <w:t xml:space="preserve">Upon import the user needs to </w:t>
      </w:r>
      <w:r w:rsidRPr="00187E9B">
        <w:rPr>
          <w:lang w:val="en-US" w:eastAsia="en-US"/>
        </w:rPr>
        <w:t>select</w:t>
      </w:r>
      <w:r w:rsidR="00FB63B5" w:rsidRPr="00187E9B">
        <w:rPr>
          <w:lang w:val="en-US" w:eastAsia="en-US"/>
        </w:rPr>
        <w:t xml:space="preserve"> the type of data that is being imported. </w:t>
      </w:r>
      <w:r w:rsidRPr="00187E9B">
        <w:rPr>
          <w:lang w:val="en-US" w:eastAsia="en-US"/>
        </w:rPr>
        <w:t>If the Excel file contains multiple worksheets, the application expects the data in the first one; other spreadsheets are ignored.</w:t>
      </w:r>
      <w:r w:rsidR="00D30860" w:rsidRPr="00187E9B">
        <w:rPr>
          <w:lang w:val="en-US" w:eastAsia="en-US"/>
        </w:rPr>
        <w:t xml:space="preserve"> The first column in each workbook specifies a command to the CCDB application instructing it what the appropriate line contains. </w:t>
      </w:r>
      <w:r w:rsidR="00CC6268" w:rsidRPr="00187E9B">
        <w:rPr>
          <w:lang w:val="en-US" w:eastAsia="en-US"/>
        </w:rPr>
        <w:t>The correct commands for each type of data are defined by the Excel template.</w:t>
      </w:r>
    </w:p>
    <w:p w14:paraId="0ABE5058" w14:textId="47F5C6F5" w:rsidR="00385503" w:rsidRPr="00187E9B" w:rsidRDefault="00385503" w:rsidP="00ED5AFE">
      <w:pPr>
        <w:rPr>
          <w:lang w:val="en-US" w:eastAsia="en-US"/>
        </w:rPr>
      </w:pPr>
      <w:r w:rsidRPr="00187E9B">
        <w:rPr>
          <w:lang w:val="en-US" w:eastAsia="en-US"/>
        </w:rPr>
        <w:t xml:space="preserve">If the first column of the line does not contain a value, then this line is ignored. The user can put any text, values and formulas into this line. In effect this is a </w:t>
      </w:r>
      <w:r w:rsidRPr="00187E9B">
        <w:rPr>
          <w:i/>
          <w:lang w:val="en-US" w:eastAsia="en-US"/>
        </w:rPr>
        <w:t>comment</w:t>
      </w:r>
      <w:r w:rsidRPr="00187E9B">
        <w:rPr>
          <w:lang w:val="en-US" w:eastAsia="en-US"/>
        </w:rPr>
        <w:t xml:space="preserve"> line of the import file.</w:t>
      </w:r>
      <w:r w:rsidR="002110F1" w:rsidRPr="00187E9B">
        <w:rPr>
          <w:lang w:val="en-US" w:eastAsia="en-US"/>
        </w:rPr>
        <w:t xml:space="preserve"> Also, the user can put any sort of data into the empty cells to the right of the data table.</w:t>
      </w:r>
    </w:p>
    <w:p w14:paraId="6C2E0E5B" w14:textId="4A6A0833" w:rsidR="00E629C1" w:rsidRPr="00187E9B" w:rsidRDefault="00E629C1" w:rsidP="00E629C1">
      <w:pPr>
        <w:rPr>
          <w:lang w:val="en-US" w:eastAsia="en-US"/>
        </w:rPr>
      </w:pPr>
      <w:r w:rsidRPr="00187E9B">
        <w:rPr>
          <w:lang w:val="en-US" w:eastAsia="en-US"/>
        </w:rPr>
        <w:t xml:space="preserve">The </w:t>
      </w:r>
      <w:r w:rsidRPr="00187E9B">
        <w:rPr>
          <w:i/>
          <w:lang w:val="en-US" w:eastAsia="en-US"/>
        </w:rPr>
        <w:t>create</w:t>
      </w:r>
      <w:r w:rsidRPr="00187E9B">
        <w:rPr>
          <w:lang w:val="en-US" w:eastAsia="en-US"/>
        </w:rPr>
        <w:t xml:space="preserve"> family of commands instructs the CCDB application to create a new instance of the appropriate data record. The data record is identified by the value of the </w:t>
      </w:r>
      <w:r w:rsidRPr="00187E9B">
        <w:rPr>
          <w:i/>
          <w:lang w:val="en-US" w:eastAsia="en-US"/>
        </w:rPr>
        <w:t>name</w:t>
      </w:r>
      <w:r w:rsidRPr="00187E9B">
        <w:rPr>
          <w:lang w:val="en-US" w:eastAsia="en-US"/>
        </w:rPr>
        <w:t xml:space="preserve"> column.</w:t>
      </w:r>
    </w:p>
    <w:p w14:paraId="02DC5ACF" w14:textId="65883A07" w:rsidR="00EB6153" w:rsidRPr="00187E9B" w:rsidRDefault="00EB6153" w:rsidP="00ED5AFE">
      <w:pPr>
        <w:rPr>
          <w:lang w:val="en-US" w:eastAsia="en-US"/>
        </w:rPr>
      </w:pPr>
      <w:r w:rsidRPr="00187E9B">
        <w:rPr>
          <w:lang w:val="en-US" w:eastAsia="en-US"/>
        </w:rPr>
        <w:t xml:space="preserve">The </w:t>
      </w:r>
      <w:r w:rsidRPr="00187E9B">
        <w:rPr>
          <w:i/>
          <w:lang w:val="en-US" w:eastAsia="en-US"/>
        </w:rPr>
        <w:t>update</w:t>
      </w:r>
      <w:r w:rsidRPr="00187E9B">
        <w:rPr>
          <w:lang w:val="en-US" w:eastAsia="en-US"/>
        </w:rPr>
        <w:t xml:space="preserve"> </w:t>
      </w:r>
      <w:r w:rsidR="00E629C1" w:rsidRPr="00187E9B">
        <w:rPr>
          <w:lang w:val="en-US" w:eastAsia="en-US"/>
        </w:rPr>
        <w:t xml:space="preserve">family of </w:t>
      </w:r>
      <w:r w:rsidRPr="00187E9B">
        <w:rPr>
          <w:lang w:val="en-US" w:eastAsia="en-US"/>
        </w:rPr>
        <w:t>command</w:t>
      </w:r>
      <w:r w:rsidR="00E629C1" w:rsidRPr="00187E9B">
        <w:rPr>
          <w:lang w:val="en-US" w:eastAsia="en-US"/>
        </w:rPr>
        <w:t>s</w:t>
      </w:r>
      <w:r w:rsidRPr="00187E9B">
        <w:rPr>
          <w:lang w:val="en-US" w:eastAsia="en-US"/>
        </w:rPr>
        <w:t xml:space="preserve"> instructs the </w:t>
      </w:r>
      <w:r w:rsidR="008735DD" w:rsidRPr="00187E9B">
        <w:rPr>
          <w:lang w:val="en-US" w:eastAsia="en-US"/>
        </w:rPr>
        <w:t>CCDB application</w:t>
      </w:r>
      <w:r w:rsidRPr="00187E9B">
        <w:rPr>
          <w:lang w:val="en-US" w:eastAsia="en-US"/>
        </w:rPr>
        <w:t xml:space="preserve"> to update an already existing data record. The data record is identified by the value of the </w:t>
      </w:r>
      <w:r w:rsidR="005639B0" w:rsidRPr="00187E9B">
        <w:rPr>
          <w:i/>
          <w:lang w:val="en-US" w:eastAsia="en-US"/>
        </w:rPr>
        <w:t>name</w:t>
      </w:r>
      <w:r w:rsidR="005639B0" w:rsidRPr="00187E9B">
        <w:rPr>
          <w:lang w:val="en-US" w:eastAsia="en-US"/>
        </w:rPr>
        <w:t xml:space="preserve"> </w:t>
      </w:r>
      <w:r w:rsidRPr="00187E9B">
        <w:rPr>
          <w:lang w:val="en-US" w:eastAsia="en-US"/>
        </w:rPr>
        <w:t>column.</w:t>
      </w:r>
    </w:p>
    <w:p w14:paraId="1FACBC31" w14:textId="36271920" w:rsidR="008735DD" w:rsidRPr="00187E9B" w:rsidRDefault="008735DD" w:rsidP="00ED5AFE">
      <w:pPr>
        <w:rPr>
          <w:lang w:val="en-US" w:eastAsia="en-US"/>
        </w:rPr>
      </w:pPr>
      <w:r w:rsidRPr="00187E9B">
        <w:rPr>
          <w:lang w:val="en-US" w:eastAsia="en-US"/>
        </w:rPr>
        <w:t xml:space="preserve">The </w:t>
      </w:r>
      <w:r w:rsidRPr="00187E9B">
        <w:rPr>
          <w:i/>
          <w:lang w:val="en-US" w:eastAsia="en-US"/>
        </w:rPr>
        <w:t>delete</w:t>
      </w:r>
      <w:r w:rsidRPr="00187E9B">
        <w:rPr>
          <w:lang w:val="en-US" w:eastAsia="en-US"/>
        </w:rPr>
        <w:t xml:space="preserve"> command instructs the CCDB application to delete the data import identified by the </w:t>
      </w:r>
      <w:r w:rsidR="002F3243" w:rsidRPr="00187E9B">
        <w:rPr>
          <w:i/>
          <w:lang w:val="en-US" w:eastAsia="en-US"/>
        </w:rPr>
        <w:t>name</w:t>
      </w:r>
      <w:r w:rsidRPr="00187E9B">
        <w:rPr>
          <w:lang w:val="en-US" w:eastAsia="en-US"/>
        </w:rPr>
        <w:t xml:space="preserve"> column. If such record does not exist</w:t>
      </w:r>
      <w:r w:rsidR="00E629C1" w:rsidRPr="00187E9B">
        <w:rPr>
          <w:lang w:val="en-US" w:eastAsia="en-US"/>
        </w:rPr>
        <w:t xml:space="preserve"> the error is reported</w:t>
      </w:r>
      <w:r w:rsidRPr="00187E9B">
        <w:rPr>
          <w:lang w:val="en-US" w:eastAsia="en-US"/>
        </w:rPr>
        <w:t>.</w:t>
      </w:r>
      <w:r w:rsidR="00787D79" w:rsidRPr="00187E9B">
        <w:rPr>
          <w:lang w:val="en-US" w:eastAsia="en-US"/>
        </w:rPr>
        <w:t xml:space="preserve"> The information in all other columns is ignored and can be omitted.</w:t>
      </w:r>
    </w:p>
    <w:p w14:paraId="04572EC2" w14:textId="60CC5C9E" w:rsidR="00454658" w:rsidRPr="00187E9B" w:rsidRDefault="00A46865" w:rsidP="00454658">
      <w:pPr>
        <w:rPr>
          <w:lang w:val="en-US" w:eastAsia="en-US"/>
        </w:rPr>
      </w:pPr>
      <w:r w:rsidRPr="00187E9B">
        <w:rPr>
          <w:lang w:val="en-US" w:eastAsia="en-US"/>
        </w:rPr>
        <w:t xml:space="preserve">If the </w:t>
      </w:r>
      <w:r w:rsidR="00871CF5" w:rsidRPr="00187E9B">
        <w:rPr>
          <w:lang w:val="en-US" w:eastAsia="en-US"/>
        </w:rPr>
        <w:t xml:space="preserve">Excel file </w:t>
      </w:r>
      <w:r w:rsidRPr="00187E9B">
        <w:rPr>
          <w:lang w:val="en-US" w:eastAsia="en-US"/>
        </w:rPr>
        <w:t xml:space="preserve">contains </w:t>
      </w:r>
      <w:r w:rsidR="00871CF5" w:rsidRPr="00187E9B">
        <w:rPr>
          <w:lang w:val="en-US" w:eastAsia="en-US"/>
        </w:rPr>
        <w:t xml:space="preserve">any other </w:t>
      </w:r>
      <w:r w:rsidRPr="00187E9B">
        <w:rPr>
          <w:lang w:val="en-US" w:eastAsia="en-US"/>
        </w:rPr>
        <w:t>type of data</w:t>
      </w:r>
      <w:r w:rsidR="00871CF5" w:rsidRPr="00187E9B">
        <w:rPr>
          <w:lang w:val="en-US" w:eastAsia="en-US"/>
        </w:rPr>
        <w:t xml:space="preserve"> and not </w:t>
      </w:r>
      <w:r w:rsidR="00B94FF6" w:rsidRPr="00187E9B">
        <w:rPr>
          <w:lang w:val="en-US" w:eastAsia="en-US"/>
        </w:rPr>
        <w:t xml:space="preserve">the </w:t>
      </w:r>
      <w:r w:rsidR="00871CF5" w:rsidRPr="00187E9B">
        <w:rPr>
          <w:lang w:val="en-US" w:eastAsia="en-US"/>
        </w:rPr>
        <w:t>device instance data</w:t>
      </w:r>
      <w:r w:rsidRPr="00187E9B">
        <w:rPr>
          <w:lang w:val="en-US" w:eastAsia="en-US"/>
        </w:rPr>
        <w:t xml:space="preserve">, the import procedure will still try to interpret it as </w:t>
      </w:r>
      <w:r w:rsidR="00B94FF6" w:rsidRPr="00187E9B">
        <w:rPr>
          <w:lang w:val="en-US" w:eastAsia="en-US"/>
        </w:rPr>
        <w:t xml:space="preserve">the </w:t>
      </w:r>
      <w:r w:rsidRPr="00187E9B">
        <w:rPr>
          <w:lang w:val="en-US" w:eastAsia="en-US"/>
        </w:rPr>
        <w:t>device instance data. In case this is possible</w:t>
      </w:r>
      <w:r w:rsidR="000113CB" w:rsidRPr="00187E9B">
        <w:rPr>
          <w:lang w:val="en-US" w:eastAsia="en-US"/>
        </w:rPr>
        <w:t>,</w:t>
      </w:r>
      <w:r w:rsidRPr="00187E9B">
        <w:rPr>
          <w:lang w:val="en-US" w:eastAsia="en-US"/>
        </w:rPr>
        <w:t xml:space="preserve"> </w:t>
      </w:r>
      <w:r w:rsidR="000113CB" w:rsidRPr="00187E9B">
        <w:rPr>
          <w:lang w:val="en-US" w:eastAsia="en-US"/>
        </w:rPr>
        <w:t>it</w:t>
      </w:r>
      <w:r w:rsidRPr="00187E9B">
        <w:rPr>
          <w:lang w:val="en-US" w:eastAsia="en-US"/>
        </w:rPr>
        <w:t xml:space="preserve"> can lead to </w:t>
      </w:r>
      <w:r w:rsidR="00871CF5" w:rsidRPr="00187E9B">
        <w:rPr>
          <w:lang w:val="en-US" w:eastAsia="en-US"/>
        </w:rPr>
        <w:t>unexpected results</w:t>
      </w:r>
      <w:r w:rsidRPr="00187E9B">
        <w:rPr>
          <w:lang w:val="en-US" w:eastAsia="en-US"/>
        </w:rPr>
        <w:t>.</w:t>
      </w:r>
    </w:p>
    <w:p w14:paraId="028FB22C" w14:textId="5D653E9D" w:rsidR="00545AAB" w:rsidRPr="00187E9B" w:rsidRDefault="00545AAB" w:rsidP="00545AAB">
      <w:pPr>
        <w:pStyle w:val="Heading3"/>
        <w:rPr>
          <w:lang w:val="en-US"/>
        </w:rPr>
      </w:pPr>
      <w:bookmarkStart w:id="215" w:name="_Toc456854654"/>
      <w:r w:rsidRPr="00187E9B">
        <w:rPr>
          <w:lang w:val="en-US"/>
        </w:rPr>
        <w:t xml:space="preserve">Generating </w:t>
      </w:r>
      <w:r w:rsidR="00171C6C" w:rsidRPr="00187E9B">
        <w:rPr>
          <w:lang w:val="en-US"/>
        </w:rPr>
        <w:t>R</w:t>
      </w:r>
      <w:r w:rsidRPr="00187E9B">
        <w:rPr>
          <w:lang w:val="en-US"/>
        </w:rPr>
        <w:t>eports</w:t>
      </w:r>
      <w:bookmarkEnd w:id="215"/>
    </w:p>
    <w:p w14:paraId="2695A468" w14:textId="4E714D32" w:rsidR="00AD06FD" w:rsidRPr="00187E9B" w:rsidRDefault="00AD06FD" w:rsidP="00AD06FD">
      <w:pPr>
        <w:rPr>
          <w:lang w:val="en-US" w:eastAsia="en-US"/>
        </w:rPr>
      </w:pPr>
      <w:r w:rsidRPr="00187E9B">
        <w:rPr>
          <w:lang w:val="en-US" w:eastAsia="en-US"/>
        </w:rPr>
        <w:t>The report generator</w:t>
      </w:r>
      <w:r w:rsidR="00A94C80" w:rsidRPr="00187E9B">
        <w:rPr>
          <w:lang w:val="en-US" w:eastAsia="en-US"/>
        </w:rPr>
        <w:t xml:space="preserve"> (</w:t>
      </w:r>
      <w:bookmarkStart w:id="216" w:name="CCDB_197a"/>
      <w:r w:rsidR="00A94C80" w:rsidRPr="00187E9B">
        <w:rPr>
          <w:lang w:val="en-US" w:eastAsia="en-US"/>
        </w:rPr>
        <w:t>CCDB_197</w:t>
      </w:r>
      <w:bookmarkEnd w:id="216"/>
      <w:r w:rsidR="00510F7D" w:rsidRPr="00187E9B">
        <w:rPr>
          <w:lang w:val="en-US" w:eastAsia="en-US"/>
        </w:rPr>
        <w:t xml:space="preserve">, </w:t>
      </w:r>
      <w:bookmarkStart w:id="217" w:name="CCDB_190"/>
      <w:r w:rsidR="00510F7D" w:rsidRPr="00187E9B">
        <w:rPr>
          <w:lang w:val="en-US" w:eastAsia="en-US"/>
        </w:rPr>
        <w:t>CCDB_190</w:t>
      </w:r>
      <w:bookmarkEnd w:id="217"/>
      <w:r w:rsidR="00A94C80" w:rsidRPr="00187E9B">
        <w:rPr>
          <w:lang w:val="en-US" w:eastAsia="en-US"/>
        </w:rPr>
        <w:t>)</w:t>
      </w:r>
      <w:r w:rsidRPr="00187E9B">
        <w:rPr>
          <w:lang w:val="en-US" w:eastAsia="en-US"/>
        </w:rPr>
        <w:t xml:space="preserve"> is started by pressing selecting the Reports action from the menu. If opens a screen shown in </w:t>
      </w:r>
      <w:r w:rsidR="00EA70CF" w:rsidRPr="00187E9B">
        <w:rPr>
          <w:lang w:val="en-US" w:eastAsia="en-US"/>
        </w:rPr>
        <w:fldChar w:fldCharType="begin"/>
      </w:r>
      <w:r w:rsidR="00EA70CF" w:rsidRPr="00187E9B">
        <w:rPr>
          <w:lang w:val="en-US" w:eastAsia="en-US"/>
        </w:rPr>
        <w:instrText xml:space="preserve"> REF _Ref387672798 \h </w:instrText>
      </w:r>
      <w:r w:rsidR="00EA70CF" w:rsidRPr="00187E9B">
        <w:rPr>
          <w:lang w:val="en-US" w:eastAsia="en-US"/>
        </w:rPr>
      </w:r>
      <w:r w:rsidR="00EA70CF" w:rsidRPr="00187E9B">
        <w:rPr>
          <w:lang w:val="en-US" w:eastAsia="en-US"/>
        </w:rPr>
        <w:fldChar w:fldCharType="separate"/>
      </w:r>
      <w:r w:rsidR="00E0133C" w:rsidRPr="00187E9B">
        <w:rPr>
          <w:lang w:val="en-US"/>
        </w:rPr>
        <w:t xml:space="preserve">Figure </w:t>
      </w:r>
      <w:r w:rsidR="00E0133C" w:rsidRPr="00187E9B">
        <w:rPr>
          <w:noProof/>
          <w:lang w:val="en-US"/>
        </w:rPr>
        <w:t>31</w:t>
      </w:r>
      <w:r w:rsidR="00EA70CF" w:rsidRPr="00187E9B">
        <w:rPr>
          <w:lang w:val="en-US" w:eastAsia="en-US"/>
        </w:rPr>
        <w:fldChar w:fldCharType="end"/>
      </w:r>
      <w:r w:rsidR="00EA70CF" w:rsidRPr="00187E9B">
        <w:rPr>
          <w:lang w:val="en-US" w:eastAsia="en-US"/>
        </w:rPr>
        <w:t>.</w:t>
      </w:r>
    </w:p>
    <w:p w14:paraId="1527B82F" w14:textId="1F8F5EEA" w:rsidR="00AD06FD" w:rsidRPr="00187E9B" w:rsidRDefault="000C2DF0" w:rsidP="00AD06FD">
      <w:pPr>
        <w:keepNext/>
        <w:rPr>
          <w:lang w:val="en-US"/>
        </w:rPr>
      </w:pPr>
      <w:r w:rsidRPr="00187E9B">
        <w:rPr>
          <w:noProof/>
          <w:lang w:val="en-US" w:eastAsia="en-US"/>
        </w:rPr>
        <w:lastRenderedPageBreak/>
        <w:drawing>
          <wp:inline distT="0" distB="0" distL="0" distR="0" wp14:anchorId="5A390A67" wp14:editId="298489AA">
            <wp:extent cx="5759450" cy="445452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port-generic.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4454521"/>
                    </a:xfrm>
                    <a:prstGeom prst="rect">
                      <a:avLst/>
                    </a:prstGeom>
                  </pic:spPr>
                </pic:pic>
              </a:graphicData>
            </a:graphic>
          </wp:inline>
        </w:drawing>
      </w:r>
    </w:p>
    <w:p w14:paraId="4EA116B8" w14:textId="295A2C25" w:rsidR="00AD06FD" w:rsidRPr="00187E9B" w:rsidRDefault="00AD06FD" w:rsidP="00AD06FD">
      <w:pPr>
        <w:pStyle w:val="Caption"/>
        <w:rPr>
          <w:lang w:val="en-US"/>
        </w:rPr>
      </w:pPr>
      <w:bookmarkStart w:id="218" w:name="_Ref387672798"/>
      <w:bookmarkStart w:id="219" w:name="_Toc456854712"/>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31</w:t>
      </w:r>
      <w:r w:rsidRPr="00187E9B">
        <w:rPr>
          <w:lang w:val="en-US"/>
        </w:rPr>
        <w:fldChar w:fldCharType="end"/>
      </w:r>
      <w:bookmarkEnd w:id="218"/>
      <w:r w:rsidRPr="00187E9B">
        <w:rPr>
          <w:lang w:val="en-US"/>
        </w:rPr>
        <w:tab/>
        <w:t>Report generation screen</w:t>
      </w:r>
      <w:bookmarkEnd w:id="219"/>
    </w:p>
    <w:p w14:paraId="35A57072" w14:textId="2CD67243" w:rsidR="00D95B77" w:rsidRPr="00187E9B" w:rsidRDefault="00D95B77" w:rsidP="00D95B77">
      <w:pPr>
        <w:rPr>
          <w:lang w:val="en-US" w:eastAsia="en-US"/>
        </w:rPr>
      </w:pPr>
      <w:r w:rsidRPr="00187E9B">
        <w:rPr>
          <w:lang w:val="en-US" w:eastAsia="en-US"/>
        </w:rPr>
        <w:t xml:space="preserve">The user can list the record fields and properties included in the report. The report will only include properties listed in the in the table on the right. For each property the user can select the value which decides whether the device instance is part of the report or not. It is also possible to select properties which are included in the report regardless of their value. The properties that are not selected are not part of the report. This gives users the options to only include information that they find relevant. In the table on the right side of the screen it is possible to limit the report based on the type of the device. </w:t>
      </w:r>
    </w:p>
    <w:p w14:paraId="39EA4124" w14:textId="059CD171" w:rsidR="00D95B77" w:rsidRPr="00187E9B" w:rsidRDefault="00D95B77" w:rsidP="00D95B77">
      <w:pPr>
        <w:rPr>
          <w:lang w:val="en-US" w:eastAsia="en-US"/>
        </w:rPr>
      </w:pPr>
      <w:r w:rsidRPr="00187E9B">
        <w:rPr>
          <w:lang w:val="en-US" w:eastAsia="en-US"/>
        </w:rPr>
        <w:t>Pressing on the Excel icon at the bottom of this screen triggers the report generation based on the criteria specified.</w:t>
      </w:r>
    </w:p>
    <w:p w14:paraId="35D8BFC6" w14:textId="4DF51682" w:rsidR="0027700B" w:rsidRPr="00187E9B" w:rsidRDefault="006123F5" w:rsidP="00D95B77">
      <w:pPr>
        <w:rPr>
          <w:lang w:val="en-US" w:eastAsia="en-US"/>
        </w:rPr>
      </w:pPr>
      <w:r w:rsidRPr="00187E9B">
        <w:rPr>
          <w:lang w:val="en-US" w:eastAsia="en-US"/>
        </w:rPr>
        <w:t xml:space="preserve">After defining all the fields and filters for the report the user can save this definition so it can be reused at a later time. When saving a new definition the user must specify a name. </w:t>
      </w:r>
      <w:r w:rsidR="00A00210" w:rsidRPr="00187E9B">
        <w:rPr>
          <w:lang w:val="en-US" w:eastAsia="en-US"/>
        </w:rPr>
        <w:t xml:space="preserve">If a report definition with such a name already exists, the user has to confirm replacement of the old report definition with the new one. The list of stored reports will also show the date the report definition was </w:t>
      </w:r>
      <w:r w:rsidR="00E6126E" w:rsidRPr="00187E9B">
        <w:rPr>
          <w:lang w:val="en-US" w:eastAsia="en-US"/>
        </w:rPr>
        <w:t>last modified</w:t>
      </w:r>
      <w:r w:rsidR="00A00210" w:rsidRPr="00187E9B">
        <w:rPr>
          <w:lang w:val="en-US" w:eastAsia="en-US"/>
        </w:rPr>
        <w:t>.</w:t>
      </w:r>
    </w:p>
    <w:p w14:paraId="677996C6" w14:textId="353356AA" w:rsidR="006C175E" w:rsidRPr="00187E9B" w:rsidRDefault="006C175E" w:rsidP="006C175E">
      <w:pPr>
        <w:pStyle w:val="Heading3"/>
        <w:rPr>
          <w:lang w:val="en-US"/>
        </w:rPr>
      </w:pPr>
      <w:bookmarkStart w:id="220" w:name="_Toc456854655"/>
      <w:r w:rsidRPr="00187E9B">
        <w:rPr>
          <w:lang w:val="en-US"/>
        </w:rPr>
        <w:lastRenderedPageBreak/>
        <w:t xml:space="preserve">Data </w:t>
      </w:r>
      <w:r w:rsidR="00171C6C" w:rsidRPr="00187E9B">
        <w:rPr>
          <w:lang w:val="en-US"/>
        </w:rPr>
        <w:t>E</w:t>
      </w:r>
      <w:r w:rsidRPr="00187E9B">
        <w:rPr>
          <w:lang w:val="en-US"/>
        </w:rPr>
        <w:t>xport</w:t>
      </w:r>
      <w:bookmarkEnd w:id="220"/>
    </w:p>
    <w:p w14:paraId="494595EF" w14:textId="3939C62D" w:rsidR="006C175E" w:rsidRPr="00187E9B" w:rsidRDefault="00FC3A9D" w:rsidP="006C175E">
      <w:pPr>
        <w:rPr>
          <w:lang w:val="en-US" w:eastAsia="en-US"/>
        </w:rPr>
      </w:pPr>
      <w:r w:rsidRPr="00187E9B">
        <w:rPr>
          <w:lang w:val="en-US" w:eastAsia="en-US"/>
        </w:rPr>
        <w:t>While the database backup is in the domain of the database server the user</w:t>
      </w:r>
      <w:r w:rsidR="0036371F" w:rsidRPr="00187E9B">
        <w:rPr>
          <w:lang w:val="en-US" w:eastAsia="en-US"/>
        </w:rPr>
        <w:t>s</w:t>
      </w:r>
      <w:r w:rsidRPr="00187E9B">
        <w:rPr>
          <w:lang w:val="en-US" w:eastAsia="en-US"/>
        </w:rPr>
        <w:t xml:space="preserve"> will also have the option to export all the data in the CCDB into an Excel file</w:t>
      </w:r>
      <w:r w:rsidR="00F51D17" w:rsidRPr="00187E9B">
        <w:rPr>
          <w:lang w:val="en-US" w:eastAsia="en-US"/>
        </w:rPr>
        <w:t xml:space="preserve"> (</w:t>
      </w:r>
      <w:bookmarkStart w:id="221" w:name="CCDB_180"/>
      <w:r w:rsidR="00F51D17" w:rsidRPr="00187E9B">
        <w:rPr>
          <w:lang w:val="en-US" w:eastAsia="en-US"/>
        </w:rPr>
        <w:t>CCDB_180</w:t>
      </w:r>
      <w:bookmarkEnd w:id="221"/>
      <w:r w:rsidR="00F51D17" w:rsidRPr="00187E9B">
        <w:rPr>
          <w:lang w:val="en-US" w:eastAsia="en-US"/>
        </w:rPr>
        <w:t>)</w:t>
      </w:r>
      <w:r w:rsidRPr="00187E9B">
        <w:rPr>
          <w:lang w:val="en-US" w:eastAsia="en-US"/>
        </w:rPr>
        <w:t>. The main purpose of this export is to enable data migration and backup during the early stages of the project, when the server infrastructure may still not be complete and functioning properly.</w:t>
      </w:r>
      <w:r w:rsidR="0001300E" w:rsidRPr="00187E9B">
        <w:rPr>
          <w:lang w:val="en-US" w:eastAsia="en-US"/>
        </w:rPr>
        <w:t xml:space="preserve"> The export functionality is available to all users with appropriate RBAC permission</w:t>
      </w:r>
      <w:r w:rsidR="00C47707" w:rsidRPr="00187E9B">
        <w:rPr>
          <w:lang w:val="en-US" w:eastAsia="en-US"/>
        </w:rPr>
        <w:t xml:space="preserve"> (any user that is able to read the data)</w:t>
      </w:r>
      <w:r w:rsidR="0001300E" w:rsidRPr="00187E9B">
        <w:rPr>
          <w:lang w:val="en-US" w:eastAsia="en-US"/>
        </w:rPr>
        <w:t>.</w:t>
      </w:r>
    </w:p>
    <w:p w14:paraId="53A4A20C" w14:textId="7E9BA756" w:rsidR="00F10650" w:rsidRPr="00187E9B" w:rsidRDefault="00F10650" w:rsidP="00F10650">
      <w:pPr>
        <w:pStyle w:val="Heading3"/>
        <w:rPr>
          <w:lang w:val="en-US"/>
        </w:rPr>
      </w:pPr>
      <w:bookmarkStart w:id="222" w:name="_Ref388878845"/>
      <w:bookmarkStart w:id="223" w:name="_Toc456854656"/>
      <w:r w:rsidRPr="00187E9B">
        <w:rPr>
          <w:lang w:val="en-US"/>
        </w:rPr>
        <w:t xml:space="preserve">Deleted </w:t>
      </w:r>
      <w:r w:rsidR="00171C6C" w:rsidRPr="00187E9B">
        <w:rPr>
          <w:lang w:val="en-US"/>
        </w:rPr>
        <w:t>E</w:t>
      </w:r>
      <w:r w:rsidRPr="00187E9B">
        <w:rPr>
          <w:lang w:val="en-US"/>
        </w:rPr>
        <w:t>ntries</w:t>
      </w:r>
      <w:bookmarkEnd w:id="222"/>
      <w:bookmarkEnd w:id="223"/>
    </w:p>
    <w:p w14:paraId="721A82E5" w14:textId="3CB32E37" w:rsidR="00221C1F" w:rsidRPr="00187E9B" w:rsidRDefault="00221C1F" w:rsidP="00221C1F">
      <w:pPr>
        <w:rPr>
          <w:lang w:val="en-US" w:eastAsia="en-US"/>
        </w:rPr>
      </w:pPr>
      <w:r w:rsidRPr="00187E9B">
        <w:rPr>
          <w:lang w:val="en-US" w:eastAsia="en-US"/>
        </w:rPr>
        <w:t>After the various entities get deleted from the CCDB application, the audit log entities remain in the database, but can no longer be associated with the deleted entity. T</w:t>
      </w:r>
      <w:r w:rsidR="00787BC1" w:rsidRPr="00187E9B">
        <w:rPr>
          <w:lang w:val="en-US" w:eastAsia="en-US"/>
        </w:rPr>
        <w:t>he</w:t>
      </w:r>
      <w:r w:rsidRPr="00187E9B">
        <w:rPr>
          <w:lang w:val="en-US" w:eastAsia="en-US"/>
        </w:rPr>
        <w:t xml:space="preserve"> audit log entries </w:t>
      </w:r>
      <w:r w:rsidR="00BB572C" w:rsidRPr="00187E9B">
        <w:rPr>
          <w:lang w:val="en-US" w:eastAsia="en-US"/>
        </w:rPr>
        <w:t xml:space="preserve">can be found in the </w:t>
      </w:r>
      <w:r w:rsidR="00BB572C" w:rsidRPr="00187E9B">
        <w:rPr>
          <w:i/>
          <w:lang w:val="en-US" w:eastAsia="en-US"/>
        </w:rPr>
        <w:t>Log</w:t>
      </w:r>
      <w:r w:rsidRPr="00187E9B">
        <w:rPr>
          <w:lang w:val="en-US" w:eastAsia="en-US"/>
        </w:rPr>
        <w:t xml:space="preserve"> menu. Here </w:t>
      </w:r>
      <w:r w:rsidR="0024450E" w:rsidRPr="00187E9B">
        <w:rPr>
          <w:lang w:val="en-US" w:eastAsia="en-US"/>
        </w:rPr>
        <w:t>the users</w:t>
      </w:r>
      <w:r w:rsidRPr="00187E9B">
        <w:rPr>
          <w:lang w:val="en-US" w:eastAsia="en-US"/>
        </w:rPr>
        <w:t xml:space="preserve"> can access </w:t>
      </w:r>
      <w:r w:rsidR="00B350F1" w:rsidRPr="00187E9B">
        <w:rPr>
          <w:lang w:val="en-US" w:eastAsia="en-US"/>
        </w:rPr>
        <w:t xml:space="preserve">information on </w:t>
      </w:r>
      <w:r w:rsidR="00BB572C" w:rsidRPr="00187E9B">
        <w:rPr>
          <w:lang w:val="en-US" w:eastAsia="en-US"/>
        </w:rPr>
        <w:t xml:space="preserve">all the actions </w:t>
      </w:r>
      <w:r w:rsidRPr="00187E9B">
        <w:rPr>
          <w:lang w:val="en-US" w:eastAsia="en-US"/>
        </w:rPr>
        <w:t xml:space="preserve">in the </w:t>
      </w:r>
      <w:r w:rsidR="00B350F1" w:rsidRPr="00187E9B">
        <w:rPr>
          <w:lang w:val="en-US" w:eastAsia="en-US"/>
        </w:rPr>
        <w:t>CCDB application.</w:t>
      </w:r>
    </w:p>
    <w:p w14:paraId="5B4B9D1C" w14:textId="003BF0E3" w:rsidR="00B350F1" w:rsidRPr="00187E9B" w:rsidRDefault="00C96F49" w:rsidP="00B350F1">
      <w:pPr>
        <w:keepNext/>
        <w:rPr>
          <w:lang w:val="en-US"/>
        </w:rPr>
      </w:pPr>
      <w:r w:rsidRPr="00187E9B">
        <w:rPr>
          <w:noProof/>
          <w:lang w:val="en-US" w:eastAsia="en-US"/>
        </w:rPr>
        <w:drawing>
          <wp:inline distT="0" distB="0" distL="0" distR="0" wp14:anchorId="1694D92F" wp14:editId="07506E44">
            <wp:extent cx="5759450" cy="34334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433445"/>
                    </a:xfrm>
                    <a:prstGeom prst="rect">
                      <a:avLst/>
                    </a:prstGeom>
                  </pic:spPr>
                </pic:pic>
              </a:graphicData>
            </a:graphic>
          </wp:inline>
        </w:drawing>
      </w:r>
    </w:p>
    <w:p w14:paraId="1B45936A" w14:textId="3D6B814B" w:rsidR="00B350F1" w:rsidRPr="00187E9B" w:rsidRDefault="00B350F1" w:rsidP="00B350F1">
      <w:pPr>
        <w:pStyle w:val="Caption"/>
        <w:rPr>
          <w:lang w:val="en-US"/>
        </w:rPr>
      </w:pPr>
      <w:bookmarkStart w:id="224" w:name="_Ref390085639"/>
      <w:bookmarkStart w:id="225" w:name="_Ref390085626"/>
      <w:bookmarkStart w:id="226" w:name="_Toc456854713"/>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32</w:t>
      </w:r>
      <w:r w:rsidRPr="00187E9B">
        <w:rPr>
          <w:lang w:val="en-US"/>
        </w:rPr>
        <w:fldChar w:fldCharType="end"/>
      </w:r>
      <w:bookmarkEnd w:id="224"/>
      <w:r w:rsidRPr="00187E9B">
        <w:rPr>
          <w:lang w:val="en-US"/>
        </w:rPr>
        <w:tab/>
        <w:t>Audit log ent</w:t>
      </w:r>
      <w:bookmarkEnd w:id="225"/>
      <w:r w:rsidR="0024450E" w:rsidRPr="00187E9B">
        <w:rPr>
          <w:lang w:val="en-US"/>
        </w:rPr>
        <w:t>ries</w:t>
      </w:r>
      <w:bookmarkEnd w:id="226"/>
    </w:p>
    <w:p w14:paraId="74D6D4C0" w14:textId="6812B603" w:rsidR="00143192" w:rsidRPr="00187E9B" w:rsidRDefault="00143192" w:rsidP="00143192">
      <w:pPr>
        <w:rPr>
          <w:lang w:val="en-US"/>
        </w:rPr>
      </w:pPr>
      <w:r w:rsidRPr="00187E9B">
        <w:rPr>
          <w:lang w:val="en-US"/>
        </w:rPr>
        <w:t xml:space="preserve">On the left side the user sees a list of all </w:t>
      </w:r>
      <w:r w:rsidR="00C96F49" w:rsidRPr="00187E9B">
        <w:rPr>
          <w:lang w:val="en-US"/>
        </w:rPr>
        <w:t xml:space="preserve">entries </w:t>
      </w:r>
      <w:r w:rsidRPr="00187E9B">
        <w:rPr>
          <w:lang w:val="en-US"/>
        </w:rPr>
        <w:t xml:space="preserve">initially sorted by </w:t>
      </w:r>
      <w:r w:rsidR="00C96F49" w:rsidRPr="00187E9B">
        <w:rPr>
          <w:lang w:val="en-US"/>
        </w:rPr>
        <w:t xml:space="preserve">the action </w:t>
      </w:r>
      <w:r w:rsidRPr="00187E9B">
        <w:rPr>
          <w:lang w:val="en-US"/>
        </w:rPr>
        <w:t>time. The user can select some other column for sorting or type a name of the entity to filter the list.</w:t>
      </w:r>
    </w:p>
    <w:p w14:paraId="41522D05" w14:textId="10D44EB3" w:rsidR="00143192" w:rsidRPr="00187E9B" w:rsidRDefault="00143192" w:rsidP="00143192">
      <w:pPr>
        <w:rPr>
          <w:lang w:val="en-US"/>
        </w:rPr>
      </w:pPr>
      <w:r w:rsidRPr="00187E9B">
        <w:rPr>
          <w:lang w:val="en-US"/>
        </w:rPr>
        <w:t xml:space="preserve">Selecting a deleted entity displays a log of actions for this entity. To get a detailed information on a specific log entry, the user can </w:t>
      </w:r>
      <w:r w:rsidR="00C96F49" w:rsidRPr="00187E9B">
        <w:rPr>
          <w:lang w:val="en-US"/>
        </w:rPr>
        <w:t xml:space="preserve">click on </w:t>
      </w:r>
      <w:r w:rsidRPr="00187E9B">
        <w:rPr>
          <w:lang w:val="en-US"/>
        </w:rPr>
        <w:t xml:space="preserve">the </w:t>
      </w:r>
      <w:r w:rsidR="00C96F49" w:rsidRPr="00187E9B">
        <w:rPr>
          <w:i/>
          <w:lang w:val="en-US"/>
        </w:rPr>
        <w:t xml:space="preserve">change </w:t>
      </w:r>
      <w:r w:rsidR="00C96F49" w:rsidRPr="00187E9B">
        <w:rPr>
          <w:lang w:val="en-US"/>
        </w:rPr>
        <w:t xml:space="preserve">text </w:t>
      </w:r>
      <w:r w:rsidRPr="00187E9B">
        <w:rPr>
          <w:lang w:val="en-US"/>
        </w:rPr>
        <w:t xml:space="preserve">for the desired log entry. Log entry details are shown in </w:t>
      </w:r>
      <w:r w:rsidR="007B502E" w:rsidRPr="00187E9B">
        <w:rPr>
          <w:lang w:val="en-US"/>
        </w:rPr>
        <w:fldChar w:fldCharType="begin"/>
      </w:r>
      <w:r w:rsidR="007B502E" w:rsidRPr="00187E9B">
        <w:rPr>
          <w:lang w:val="en-US"/>
        </w:rPr>
        <w:instrText xml:space="preserve"> REF _Ref388620443 \h </w:instrText>
      </w:r>
      <w:r w:rsidR="007B502E" w:rsidRPr="00187E9B">
        <w:rPr>
          <w:lang w:val="en-US"/>
        </w:rPr>
      </w:r>
      <w:r w:rsidR="007B502E" w:rsidRPr="00187E9B">
        <w:rPr>
          <w:lang w:val="en-US"/>
        </w:rPr>
        <w:fldChar w:fldCharType="separate"/>
      </w:r>
      <w:r w:rsidR="00E0133C" w:rsidRPr="00187E9B">
        <w:rPr>
          <w:lang w:val="en-US"/>
        </w:rPr>
        <w:t xml:space="preserve">Figure </w:t>
      </w:r>
      <w:r w:rsidR="00E0133C" w:rsidRPr="00187E9B">
        <w:rPr>
          <w:noProof/>
          <w:lang w:val="en-US"/>
        </w:rPr>
        <w:t>33</w:t>
      </w:r>
      <w:r w:rsidR="007B502E" w:rsidRPr="00187E9B">
        <w:rPr>
          <w:lang w:val="en-US"/>
        </w:rPr>
        <w:fldChar w:fldCharType="end"/>
      </w:r>
      <w:r w:rsidR="007B502E" w:rsidRPr="00187E9B">
        <w:rPr>
          <w:lang w:val="en-US"/>
        </w:rPr>
        <w:t>.</w:t>
      </w:r>
    </w:p>
    <w:p w14:paraId="594903C7" w14:textId="1E2B0A88" w:rsidR="00143192" w:rsidRPr="00187E9B" w:rsidRDefault="00C96F49" w:rsidP="00143192">
      <w:pPr>
        <w:keepNext/>
        <w:rPr>
          <w:lang w:val="en-US"/>
        </w:rPr>
      </w:pPr>
      <w:r w:rsidRPr="00187E9B">
        <w:rPr>
          <w:noProof/>
          <w:lang w:val="en-US" w:eastAsia="en-US"/>
        </w:rPr>
        <w:lastRenderedPageBreak/>
        <w:drawing>
          <wp:inline distT="0" distB="0" distL="0" distR="0" wp14:anchorId="743FC125" wp14:editId="4CE19C0E">
            <wp:extent cx="3648584" cy="3086531"/>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584" cy="3086531"/>
                    </a:xfrm>
                    <a:prstGeom prst="rect">
                      <a:avLst/>
                    </a:prstGeom>
                  </pic:spPr>
                </pic:pic>
              </a:graphicData>
            </a:graphic>
          </wp:inline>
        </w:drawing>
      </w:r>
    </w:p>
    <w:p w14:paraId="2C8061AB" w14:textId="3BDBD456" w:rsidR="00143192" w:rsidRPr="00187E9B" w:rsidRDefault="00143192" w:rsidP="00143192">
      <w:pPr>
        <w:pStyle w:val="Caption"/>
        <w:rPr>
          <w:lang w:val="en-US"/>
        </w:rPr>
      </w:pPr>
      <w:bookmarkStart w:id="227" w:name="_Ref388620443"/>
      <w:bookmarkStart w:id="228" w:name="_Toc456854714"/>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33</w:t>
      </w:r>
      <w:r w:rsidRPr="00187E9B">
        <w:rPr>
          <w:lang w:val="en-US"/>
        </w:rPr>
        <w:fldChar w:fldCharType="end"/>
      </w:r>
      <w:bookmarkEnd w:id="227"/>
      <w:r w:rsidRPr="00187E9B">
        <w:rPr>
          <w:lang w:val="en-US"/>
        </w:rPr>
        <w:tab/>
        <w:t>Audit log entry details</w:t>
      </w:r>
      <w:bookmarkEnd w:id="228"/>
    </w:p>
    <w:p w14:paraId="3302F9A0" w14:textId="362E835F" w:rsidR="007A7529" w:rsidRPr="00187E9B" w:rsidRDefault="007A7529" w:rsidP="007A7529">
      <w:pPr>
        <w:pStyle w:val="Heading2"/>
        <w:rPr>
          <w:lang w:val="en-US"/>
        </w:rPr>
      </w:pPr>
      <w:bookmarkStart w:id="229" w:name="_Toc456854657"/>
      <w:r w:rsidRPr="00187E9B">
        <w:rPr>
          <w:lang w:val="en-US"/>
        </w:rPr>
        <w:t xml:space="preserve">Service </w:t>
      </w:r>
      <w:r w:rsidR="00171C6C" w:rsidRPr="00187E9B">
        <w:rPr>
          <w:lang w:val="en-US"/>
        </w:rPr>
        <w:t>L</w:t>
      </w:r>
      <w:r w:rsidRPr="00187E9B">
        <w:rPr>
          <w:lang w:val="en-US"/>
        </w:rPr>
        <w:t>ayer</w:t>
      </w:r>
      <w:bookmarkEnd w:id="229"/>
    </w:p>
    <w:p w14:paraId="142F2B72" w14:textId="77777777" w:rsidR="007A7529" w:rsidRPr="00187E9B" w:rsidRDefault="007A7529" w:rsidP="007A7529">
      <w:pPr>
        <w:rPr>
          <w:lang w:val="en-US" w:eastAsia="en-US"/>
        </w:rPr>
      </w:pPr>
      <w:r w:rsidRPr="00187E9B">
        <w:rPr>
          <w:lang w:val="en-US" w:eastAsia="en-US"/>
        </w:rPr>
        <w:t>The service layer will provide business logic for the application.</w:t>
      </w:r>
    </w:p>
    <w:p w14:paraId="70A2705B" w14:textId="77777777" w:rsidR="007A7529" w:rsidRPr="00187E9B" w:rsidRDefault="007A7529" w:rsidP="007A7529">
      <w:pPr>
        <w:rPr>
          <w:lang w:val="en-US" w:eastAsia="en-US"/>
        </w:rPr>
      </w:pPr>
      <w:r w:rsidRPr="00187E9B">
        <w:rPr>
          <w:lang w:val="en-US" w:eastAsia="en-US"/>
        </w:rPr>
        <w:t>At the minimum it will need to perform the following tasks:</w:t>
      </w:r>
    </w:p>
    <w:p w14:paraId="22BD38E3" w14:textId="77777777" w:rsidR="007A7529" w:rsidRPr="00187E9B" w:rsidRDefault="007A7529" w:rsidP="00E36543">
      <w:pPr>
        <w:pStyle w:val="ListParagraph"/>
        <w:numPr>
          <w:ilvl w:val="0"/>
          <w:numId w:val="9"/>
        </w:numPr>
        <w:rPr>
          <w:lang w:val="en-US" w:eastAsia="en-US"/>
        </w:rPr>
      </w:pPr>
      <w:r w:rsidRPr="00187E9B">
        <w:rPr>
          <w:lang w:val="en-US" w:eastAsia="en-US"/>
        </w:rPr>
        <w:t>Integrate with RBAC to enforce correct behavior based on user authorization</w:t>
      </w:r>
    </w:p>
    <w:p w14:paraId="503C309C" w14:textId="4A943D31" w:rsidR="007A7529" w:rsidRPr="00187E9B" w:rsidRDefault="007A7529" w:rsidP="00E36543">
      <w:pPr>
        <w:pStyle w:val="ListParagraph"/>
        <w:numPr>
          <w:ilvl w:val="0"/>
          <w:numId w:val="9"/>
        </w:numPr>
        <w:rPr>
          <w:lang w:val="en-US" w:eastAsia="en-US"/>
        </w:rPr>
      </w:pPr>
      <w:r w:rsidRPr="00187E9B">
        <w:rPr>
          <w:lang w:val="en-US" w:eastAsia="en-US"/>
        </w:rPr>
        <w:t xml:space="preserve">Take care of </w:t>
      </w:r>
      <w:r w:rsidR="004615B8" w:rsidRPr="00187E9B">
        <w:rPr>
          <w:lang w:val="en-US" w:eastAsia="en-US"/>
        </w:rPr>
        <w:t xml:space="preserve">the audit </w:t>
      </w:r>
      <w:r w:rsidRPr="00187E9B">
        <w:rPr>
          <w:lang w:val="en-US" w:eastAsia="en-US"/>
        </w:rPr>
        <w:t>history for all entity operations</w:t>
      </w:r>
    </w:p>
    <w:p w14:paraId="3021A9D6" w14:textId="094B599C" w:rsidR="007A7529" w:rsidRPr="00187E9B" w:rsidRDefault="004615B8" w:rsidP="00E36543">
      <w:pPr>
        <w:pStyle w:val="ListParagraph"/>
        <w:numPr>
          <w:ilvl w:val="0"/>
          <w:numId w:val="9"/>
        </w:numPr>
        <w:rPr>
          <w:lang w:val="en-US" w:eastAsia="en-US"/>
        </w:rPr>
      </w:pPr>
      <w:r w:rsidRPr="00187E9B">
        <w:rPr>
          <w:lang w:val="en-US" w:eastAsia="en-US"/>
        </w:rPr>
        <w:t>Integrate with naming</w:t>
      </w:r>
      <w:r w:rsidR="007A7529" w:rsidRPr="00187E9B">
        <w:rPr>
          <w:lang w:val="en-US" w:eastAsia="en-US"/>
        </w:rPr>
        <w:t xml:space="preserve"> and cabling in appropriate ways</w:t>
      </w:r>
    </w:p>
    <w:p w14:paraId="167D566E" w14:textId="77777777" w:rsidR="007A7529" w:rsidRPr="00187E9B" w:rsidRDefault="007A7529" w:rsidP="007A7529">
      <w:pPr>
        <w:rPr>
          <w:lang w:val="en-US" w:eastAsia="en-US"/>
        </w:rPr>
      </w:pPr>
      <w:r w:rsidRPr="00187E9B">
        <w:rPr>
          <w:lang w:val="en-US" w:eastAsia="en-US"/>
        </w:rPr>
        <w:t>The service layer will take care of things like viewing, creating and modifying entities. It will need to work especially carefully with hierarchies. Hierarchical organization of data has extremely high impact on the data consistency. This is even more complicated if the same data can be shown in different disjoint hierarchies. Depending on the nature of data it may be rather complicated to ensure data consistency even within one hierarchy, but if the same data is presented in multiple hierarchies, this issue becomes much harder.</w:t>
      </w:r>
    </w:p>
    <w:p w14:paraId="4E81F774" w14:textId="139173FD" w:rsidR="00EE60CA" w:rsidRPr="00187E9B" w:rsidRDefault="00EE60CA" w:rsidP="00EE60CA">
      <w:pPr>
        <w:pStyle w:val="Heading3"/>
        <w:rPr>
          <w:lang w:val="en-US"/>
        </w:rPr>
      </w:pPr>
      <w:bookmarkStart w:id="230" w:name="_Toc456854658"/>
      <w:r w:rsidRPr="00187E9B">
        <w:rPr>
          <w:lang w:val="en-US"/>
        </w:rPr>
        <w:t xml:space="preserve">RESTful </w:t>
      </w:r>
      <w:r w:rsidR="00171C6C" w:rsidRPr="00187E9B">
        <w:rPr>
          <w:lang w:val="en-US"/>
        </w:rPr>
        <w:t>I</w:t>
      </w:r>
      <w:r w:rsidRPr="00187E9B">
        <w:rPr>
          <w:lang w:val="en-US"/>
        </w:rPr>
        <w:t>nterface</w:t>
      </w:r>
      <w:bookmarkEnd w:id="230"/>
    </w:p>
    <w:p w14:paraId="48261BA3" w14:textId="2E25C020" w:rsidR="00EE60CA" w:rsidRPr="00187E9B" w:rsidRDefault="000D2ED4" w:rsidP="00EE60CA">
      <w:pPr>
        <w:rPr>
          <w:lang w:val="en-US" w:eastAsia="en-US"/>
        </w:rPr>
      </w:pPr>
      <w:r w:rsidRPr="00187E9B">
        <w:rPr>
          <w:lang w:val="en-US" w:eastAsia="en-US"/>
        </w:rPr>
        <w:t>To start with the CCDB application will offe</w:t>
      </w:r>
      <w:r w:rsidR="00016E2F" w:rsidRPr="00187E9B">
        <w:rPr>
          <w:lang w:val="en-US" w:eastAsia="en-US"/>
        </w:rPr>
        <w:t>r a read-only RESTful interface (</w:t>
      </w:r>
      <w:bookmarkStart w:id="231" w:name="CCDB_194"/>
      <w:r w:rsidR="00016E2F" w:rsidRPr="00187E9B">
        <w:rPr>
          <w:lang w:val="en-US" w:eastAsia="en-US"/>
        </w:rPr>
        <w:t>CCDB_194</w:t>
      </w:r>
      <w:bookmarkEnd w:id="231"/>
      <w:r w:rsidR="00016E2F" w:rsidRPr="00187E9B">
        <w:rPr>
          <w:lang w:val="en-US" w:eastAsia="en-US"/>
        </w:rPr>
        <w:t>)</w:t>
      </w:r>
      <w:r w:rsidRPr="00187E9B">
        <w:rPr>
          <w:lang w:val="en-US" w:eastAsia="en-US"/>
        </w:rPr>
        <w:t>. The RESTful interface will support access to device types, containers</w:t>
      </w:r>
      <w:r w:rsidR="00915987" w:rsidRPr="00187E9B">
        <w:rPr>
          <w:lang w:val="en-US" w:eastAsia="en-US"/>
        </w:rPr>
        <w:t xml:space="preserve">, installation slots and </w:t>
      </w:r>
      <w:r w:rsidRPr="00187E9B">
        <w:rPr>
          <w:lang w:val="en-US" w:eastAsia="en-US"/>
        </w:rPr>
        <w:t>device instances.</w:t>
      </w:r>
    </w:p>
    <w:p w14:paraId="7280FB1E" w14:textId="15AA20D3" w:rsidR="000D2ED4" w:rsidRPr="00187E9B" w:rsidRDefault="000D2ED4" w:rsidP="000D2ED4">
      <w:pPr>
        <w:pStyle w:val="Heading4"/>
        <w:rPr>
          <w:lang w:val="en-US"/>
        </w:rPr>
      </w:pPr>
      <w:bookmarkStart w:id="232" w:name="_Toc456854659"/>
      <w:r w:rsidRPr="00187E9B">
        <w:rPr>
          <w:lang w:val="en-US"/>
        </w:rPr>
        <w:t xml:space="preserve">Device </w:t>
      </w:r>
      <w:r w:rsidR="00171C6C" w:rsidRPr="00187E9B">
        <w:rPr>
          <w:lang w:val="en-US"/>
        </w:rPr>
        <w:t>Types</w:t>
      </w:r>
      <w:bookmarkEnd w:id="232"/>
    </w:p>
    <w:p w14:paraId="4EECB640" w14:textId="4B04E4A3" w:rsidR="000D2ED4" w:rsidRPr="00187E9B" w:rsidRDefault="000D2ED4" w:rsidP="00915987">
      <w:pPr>
        <w:rPr>
          <w:lang w:val="en-US" w:eastAsia="en-US"/>
        </w:rPr>
      </w:pPr>
      <w:r w:rsidRPr="00187E9B">
        <w:rPr>
          <w:lang w:val="en-US" w:eastAsia="en-US"/>
        </w:rPr>
        <w:t>The RESTful service under the UR</w:t>
      </w:r>
      <w:r w:rsidR="00B45C94" w:rsidRPr="00187E9B">
        <w:rPr>
          <w:lang w:val="en-US" w:eastAsia="en-US"/>
        </w:rPr>
        <w:t>L</w:t>
      </w:r>
      <w:r w:rsidRPr="00187E9B">
        <w:rPr>
          <w:lang w:val="en-US" w:eastAsia="en-US"/>
        </w:rPr>
        <w:t xml:space="preserve"> </w:t>
      </w:r>
      <w:hyperlink r:id="rId42" w:history="1">
        <w:r w:rsidR="00972892" w:rsidRPr="00187E9B">
          <w:rPr>
            <w:rStyle w:val="Hyperlink"/>
            <w:rFonts w:ascii="Tahoma" w:hAnsi="Tahoma"/>
            <w:lang w:val="en-US" w:eastAsia="en-US"/>
          </w:rPr>
          <w:t>http://server/rest/deviceTypes</w:t>
        </w:r>
      </w:hyperlink>
      <w:r w:rsidR="00664410" w:rsidRPr="00187E9B">
        <w:rPr>
          <w:lang w:val="en-US" w:eastAsia="en-US"/>
        </w:rPr>
        <w:t xml:space="preserve"> </w:t>
      </w:r>
      <w:r w:rsidRPr="00187E9B">
        <w:rPr>
          <w:lang w:val="en-US" w:eastAsia="en-US"/>
        </w:rPr>
        <w:t xml:space="preserve">will return a list of all device types in the CCDB application. </w:t>
      </w:r>
    </w:p>
    <w:p w14:paraId="77DD543F" w14:textId="0B791F26" w:rsidR="000D2ED4" w:rsidRPr="00187E9B" w:rsidRDefault="000D2ED4" w:rsidP="000D2ED4">
      <w:pPr>
        <w:rPr>
          <w:lang w:val="en-US" w:eastAsia="en-US"/>
        </w:rPr>
      </w:pPr>
      <w:r w:rsidRPr="00187E9B">
        <w:rPr>
          <w:lang w:val="en-US" w:eastAsia="en-US"/>
        </w:rPr>
        <w:lastRenderedPageBreak/>
        <w:t>The UR</w:t>
      </w:r>
      <w:r w:rsidR="003A7613" w:rsidRPr="00187E9B">
        <w:rPr>
          <w:lang w:val="en-US" w:eastAsia="en-US"/>
        </w:rPr>
        <w:t>L</w:t>
      </w:r>
      <w:r w:rsidRPr="00187E9B">
        <w:rPr>
          <w:lang w:val="en-US" w:eastAsia="en-US"/>
        </w:rPr>
        <w:t xml:space="preserve"> </w:t>
      </w:r>
      <w:hyperlink r:id="rId43" w:history="1">
        <w:r w:rsidR="00972892" w:rsidRPr="00187E9B">
          <w:rPr>
            <w:rStyle w:val="Hyperlink"/>
            <w:rFonts w:ascii="Tahoma" w:hAnsi="Tahoma"/>
            <w:i/>
            <w:lang w:val="en-US" w:eastAsia="en-US"/>
          </w:rPr>
          <w:t>http://server/ccdb/rest/deviceTypes/&lt;name&gt;</w:t>
        </w:r>
      </w:hyperlink>
      <w:r w:rsidRPr="00187E9B">
        <w:rPr>
          <w:lang w:val="en-US" w:eastAsia="en-US"/>
        </w:rPr>
        <w:t xml:space="preserve"> will return all the information about a specific device type.</w:t>
      </w:r>
    </w:p>
    <w:p w14:paraId="75FA89AE" w14:textId="7C7EF19F" w:rsidR="00915987" w:rsidRPr="00187E9B" w:rsidRDefault="00915987" w:rsidP="000D2ED4">
      <w:pPr>
        <w:rPr>
          <w:lang w:val="en-US" w:eastAsia="en-US"/>
        </w:rPr>
      </w:pPr>
      <w:r w:rsidRPr="00187E9B">
        <w:rPr>
          <w:lang w:val="en-US" w:eastAsia="en-US"/>
        </w:rPr>
        <w:t xml:space="preserve">Artifact attachments from specific device type can be downloaded through URL </w:t>
      </w:r>
      <w:hyperlink r:id="rId44" w:history="1">
        <w:r w:rsidR="00A1622F" w:rsidRPr="00187E9B">
          <w:rPr>
            <w:rStyle w:val="Hyperlink"/>
            <w:rFonts w:ascii="Tahoma" w:hAnsi="Tahoma"/>
            <w:lang w:val="en-US" w:eastAsia="en-US"/>
          </w:rPr>
          <w:t>http://server/rest/deviceTypes/&lt;deviceTypeName&gt;/download/&lt;fileName&gt;</w:t>
        </w:r>
      </w:hyperlink>
      <w:r w:rsidR="00862046" w:rsidRPr="00187E9B">
        <w:rPr>
          <w:lang w:val="en-US" w:eastAsia="en-US"/>
        </w:rPr>
        <w:t xml:space="preserve">. </w:t>
      </w:r>
    </w:p>
    <w:p w14:paraId="0BD3B31E" w14:textId="538B315B" w:rsidR="008A06B9" w:rsidRPr="00187E9B" w:rsidRDefault="008A06B9" w:rsidP="00D649FB">
      <w:pPr>
        <w:pStyle w:val="Heading5"/>
        <w:rPr>
          <w:lang w:val="en-US"/>
        </w:rPr>
      </w:pPr>
      <w:r w:rsidRPr="00187E9B">
        <w:rPr>
          <w:lang w:val="en-US"/>
        </w:rPr>
        <w:t>Examples</w:t>
      </w:r>
    </w:p>
    <w:p w14:paraId="4CA3A79E" w14:textId="452D4CE2" w:rsidR="00886A40" w:rsidRPr="00187E9B" w:rsidRDefault="00C55F31" w:rsidP="00886A40">
      <w:pPr>
        <w:rPr>
          <w:lang w:val="en-US"/>
        </w:rPr>
      </w:pPr>
      <w:r w:rsidRPr="00187E9B">
        <w:rPr>
          <w:lang w:val="en-US"/>
        </w:rPr>
        <w:t xml:space="preserve">URL: </w:t>
      </w:r>
      <w:hyperlink r:id="rId45" w:history="1">
        <w:r w:rsidR="00972892" w:rsidRPr="00187E9B">
          <w:rPr>
            <w:rStyle w:val="Hyperlink"/>
            <w:rFonts w:ascii="Tahoma" w:hAnsi="Tahoma"/>
            <w:lang w:val="en-US"/>
          </w:rPr>
          <w:t>http://server/rest/deviceTypes</w:t>
        </w:r>
      </w:hyperlink>
      <w:r w:rsidRPr="00187E9B">
        <w:rPr>
          <w:lang w:val="en-US"/>
        </w:rPr>
        <w:t xml:space="preserve"> </w:t>
      </w:r>
    </w:p>
    <w:p w14:paraId="47D544C1" w14:textId="0CD1BF70" w:rsidR="00C55F31" w:rsidRPr="00187E9B" w:rsidRDefault="00C55F31" w:rsidP="007C1FFB">
      <w:pPr>
        <w:keepNext/>
        <w:pBdr>
          <w:top w:val="single" w:sz="4" w:space="1" w:color="auto"/>
          <w:left w:val="single" w:sz="4" w:space="4" w:color="auto"/>
          <w:bottom w:val="single" w:sz="4" w:space="1" w:color="auto"/>
          <w:right w:val="single" w:sz="4" w:space="4" w:color="auto"/>
        </w:pBdr>
        <w:rPr>
          <w:rFonts w:ascii="Consolas" w:hAnsi="Consolas" w:cs="Consolas"/>
          <w:lang w:val="en-US"/>
        </w:rPr>
      </w:pPr>
      <w:r w:rsidRPr="00187E9B">
        <w:rPr>
          <w:rFonts w:ascii="Consolas" w:hAnsi="Consolas" w:cs="Consolas"/>
          <w:lang w:val="en-US"/>
        </w:rPr>
        <w:t>&lt;</w:t>
      </w:r>
      <w:r w:rsidR="00972892" w:rsidRPr="00187E9B">
        <w:rPr>
          <w:rFonts w:ascii="Consolas" w:hAnsi="Consolas" w:cs="Consolas"/>
          <w:lang w:val="en-US"/>
        </w:rPr>
        <w:t>deviceTypes</w:t>
      </w:r>
      <w:r w:rsidR="007C1FFB" w:rsidRPr="00187E9B">
        <w:rPr>
          <w:rFonts w:ascii="Consolas" w:hAnsi="Consolas" w:cs="Consolas"/>
          <w:lang w:val="en-US"/>
        </w:rPr>
        <w:t xml:space="preserve"> xmlns="https://europeanspallationsource.se/rest/ccdb"</w:t>
      </w:r>
      <w:r w:rsidRPr="00187E9B">
        <w:rPr>
          <w:rFonts w:ascii="Consolas" w:hAnsi="Consolas" w:cs="Consolas"/>
          <w:lang w:val="en-US"/>
        </w:rPr>
        <w:t>&gt;</w:t>
      </w:r>
      <w:r w:rsidRPr="00187E9B">
        <w:rPr>
          <w:rFonts w:ascii="Consolas" w:hAnsi="Consolas" w:cs="Consolas"/>
          <w:lang w:val="en-US"/>
        </w:rPr>
        <w:br/>
        <w:t xml:space="preserve">  &lt;deviceType&gt;</w:t>
      </w:r>
      <w:r w:rsidRPr="00187E9B">
        <w:rPr>
          <w:rFonts w:ascii="Consolas" w:hAnsi="Consolas" w:cs="Consolas"/>
          <w:lang w:val="en-US"/>
        </w:rPr>
        <w:br/>
        <w:t xml:space="preserve">    &lt;name&gt;CPU&lt;/name&gt;</w:t>
      </w:r>
      <w:r w:rsidRPr="00187E9B">
        <w:rPr>
          <w:rFonts w:ascii="Consolas" w:hAnsi="Consolas" w:cs="Consolas"/>
          <w:lang w:val="en-US"/>
        </w:rPr>
        <w:br/>
        <w:t xml:space="preserve">    &lt;description&gt;CPU&lt;/description&gt;</w:t>
      </w:r>
      <w:r w:rsidR="00915987" w:rsidRPr="00187E9B">
        <w:rPr>
          <w:rFonts w:ascii="Consolas" w:hAnsi="Consolas" w:cs="Consolas"/>
          <w:lang w:val="en-US"/>
        </w:rPr>
        <w:br/>
        <w:t xml:space="preserve">    &lt;artifacts&gt;</w:t>
      </w:r>
      <w:r w:rsidR="00915987" w:rsidRPr="00187E9B">
        <w:rPr>
          <w:rFonts w:ascii="Consolas" w:hAnsi="Consolas" w:cs="Consolas"/>
          <w:lang w:val="en-US"/>
        </w:rPr>
        <w:br/>
        <w:t xml:space="preserve">      &lt;artifact&gt;</w:t>
      </w:r>
      <w:r w:rsidR="00915987" w:rsidRPr="00187E9B">
        <w:rPr>
          <w:rFonts w:ascii="Consolas" w:hAnsi="Consolas" w:cs="Consolas"/>
          <w:lang w:val="en-US"/>
        </w:rPr>
        <w:br/>
        <w:t xml:space="preserve">        &lt;name&gt;README.txt&lt;/name&gt;</w:t>
      </w:r>
      <w:r w:rsidR="00915987" w:rsidRPr="00187E9B">
        <w:rPr>
          <w:rFonts w:ascii="Consolas" w:hAnsi="Consolas" w:cs="Consolas"/>
          <w:lang w:val="en-US"/>
        </w:rPr>
        <w:br/>
        <w:t xml:space="preserve">        &lt;description&gt;Readme file&lt;/description&gt;</w:t>
      </w:r>
      <w:r w:rsidR="007C1FFB" w:rsidRPr="00187E9B">
        <w:rPr>
          <w:rFonts w:ascii="Consolas" w:hAnsi="Consolas" w:cs="Consolas"/>
          <w:lang w:val="en-US"/>
        </w:rPr>
        <w:br/>
        <w:t xml:space="preserve">        &lt;type&gt;FILE&lt;/type&gt;</w:t>
      </w:r>
      <w:r w:rsidR="007C1FFB" w:rsidRPr="00187E9B">
        <w:rPr>
          <w:rFonts w:ascii="Consolas" w:hAnsi="Consolas" w:cs="Consolas"/>
          <w:lang w:val="en-US"/>
        </w:rPr>
        <w:br/>
        <w:t xml:space="preserve">        &lt;kind&gt;TYPE&lt;/kind&gt;</w:t>
      </w:r>
      <w:r w:rsidR="00915987" w:rsidRPr="00187E9B">
        <w:rPr>
          <w:rFonts w:ascii="Consolas" w:hAnsi="Consolas" w:cs="Consolas"/>
          <w:lang w:val="en-US"/>
        </w:rPr>
        <w:br/>
        <w:t xml:space="preserve">      &lt;/artifact&gt;</w:t>
      </w:r>
      <w:r w:rsidR="00915987" w:rsidRPr="00187E9B">
        <w:rPr>
          <w:rFonts w:ascii="Consolas" w:hAnsi="Consolas" w:cs="Consolas"/>
          <w:lang w:val="en-US"/>
        </w:rPr>
        <w:br/>
        <w:t xml:space="preserve">    &lt;/artifacts&gt;</w:t>
      </w:r>
      <w:r w:rsidRPr="00187E9B">
        <w:rPr>
          <w:rFonts w:ascii="Consolas" w:hAnsi="Consolas" w:cs="Consolas"/>
          <w:lang w:val="en-US"/>
        </w:rPr>
        <w:br/>
        <w:t xml:space="preserve">  &lt;/deviceType&gt;</w:t>
      </w:r>
      <w:r w:rsidRPr="00187E9B">
        <w:rPr>
          <w:rFonts w:ascii="Consolas" w:hAnsi="Consolas" w:cs="Consolas"/>
          <w:lang w:val="en-US"/>
        </w:rPr>
        <w:br/>
        <w:t xml:space="preserve">  &lt;deviceType&gt;</w:t>
      </w:r>
      <w:r w:rsidRPr="00187E9B">
        <w:rPr>
          <w:rFonts w:ascii="Consolas" w:hAnsi="Consolas" w:cs="Consolas"/>
          <w:lang w:val="en-US"/>
        </w:rPr>
        <w:br/>
        <w:t xml:space="preserve">    &lt;name&gt;CPU_1&lt;/name&gt;</w:t>
      </w:r>
      <w:r w:rsidRPr="00187E9B">
        <w:rPr>
          <w:rFonts w:ascii="Consolas" w:hAnsi="Consolas" w:cs="Consolas"/>
          <w:lang w:val="en-US"/>
        </w:rPr>
        <w:br/>
        <w:t xml:space="preserve">    &lt;description&gt;CPU&lt;/description&gt;</w:t>
      </w:r>
      <w:r w:rsidR="00915987" w:rsidRPr="00187E9B">
        <w:rPr>
          <w:rFonts w:ascii="Consolas" w:hAnsi="Consolas" w:cs="Consolas"/>
          <w:lang w:val="en-US"/>
        </w:rPr>
        <w:br/>
      </w:r>
      <w:r w:rsidRPr="00187E9B">
        <w:rPr>
          <w:rFonts w:ascii="Consolas" w:hAnsi="Consolas" w:cs="Consolas"/>
          <w:lang w:val="en-US"/>
        </w:rPr>
        <w:t xml:space="preserve">  &lt;/deviceType&gt;</w:t>
      </w:r>
      <w:r w:rsidRPr="00187E9B">
        <w:rPr>
          <w:rFonts w:ascii="Consolas" w:hAnsi="Consolas" w:cs="Consolas"/>
          <w:lang w:val="en-US"/>
        </w:rPr>
        <w:br/>
        <w:t xml:space="preserve">  &lt;deviceType&gt;</w:t>
      </w:r>
      <w:r w:rsidRPr="00187E9B">
        <w:rPr>
          <w:rFonts w:ascii="Consolas" w:hAnsi="Consolas" w:cs="Consolas"/>
          <w:lang w:val="en-US"/>
        </w:rPr>
        <w:br/>
        <w:t xml:space="preserve">    &lt;name&gt;CRATE&lt;/name&gt;</w:t>
      </w:r>
      <w:r w:rsidRPr="00187E9B">
        <w:rPr>
          <w:rFonts w:ascii="Consolas" w:hAnsi="Consolas" w:cs="Consolas"/>
          <w:lang w:val="en-US"/>
        </w:rPr>
        <w:br/>
        <w:t xml:space="preserve">    &lt;description&gt;Crate&lt;/description&gt;</w:t>
      </w:r>
      <w:r w:rsidR="00915987" w:rsidRPr="00187E9B">
        <w:rPr>
          <w:rFonts w:ascii="Consolas" w:hAnsi="Consolas" w:cs="Consolas"/>
          <w:lang w:val="en-US"/>
        </w:rPr>
        <w:br/>
      </w:r>
      <w:r w:rsidRPr="00187E9B">
        <w:rPr>
          <w:rFonts w:ascii="Consolas" w:hAnsi="Consolas" w:cs="Consolas"/>
          <w:lang w:val="en-US"/>
        </w:rPr>
        <w:t xml:space="preserve">  &lt;/deviceType&gt;</w:t>
      </w:r>
      <w:r w:rsidRPr="00187E9B">
        <w:rPr>
          <w:rFonts w:ascii="Consolas" w:hAnsi="Consolas" w:cs="Consolas"/>
          <w:lang w:val="en-US"/>
        </w:rPr>
        <w:br/>
        <w:t xml:space="preserve">  ...</w:t>
      </w:r>
      <w:r w:rsidRPr="00187E9B">
        <w:rPr>
          <w:rFonts w:ascii="Consolas" w:hAnsi="Consolas" w:cs="Consolas"/>
          <w:lang w:val="en-US"/>
        </w:rPr>
        <w:br/>
        <w:t>&lt;/</w:t>
      </w:r>
      <w:r w:rsidR="00972892" w:rsidRPr="00187E9B">
        <w:rPr>
          <w:rFonts w:ascii="Consolas" w:hAnsi="Consolas" w:cs="Consolas"/>
          <w:lang w:val="en-US"/>
        </w:rPr>
        <w:t>deviceTypes</w:t>
      </w:r>
      <w:r w:rsidRPr="00187E9B">
        <w:rPr>
          <w:rFonts w:ascii="Consolas" w:hAnsi="Consolas" w:cs="Consolas"/>
          <w:lang w:val="en-US"/>
        </w:rPr>
        <w:t>&gt;</w:t>
      </w:r>
    </w:p>
    <w:p w14:paraId="19137523" w14:textId="04B013A9" w:rsidR="00C55F31" w:rsidRPr="00187E9B" w:rsidRDefault="00C55F31" w:rsidP="00C55F31">
      <w:pPr>
        <w:pStyle w:val="Caption"/>
        <w:rPr>
          <w:lang w:val="en-US"/>
        </w:rPr>
      </w:pPr>
      <w:bookmarkStart w:id="233" w:name="_Toc456854715"/>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34</w:t>
      </w:r>
      <w:r w:rsidRPr="00187E9B">
        <w:rPr>
          <w:lang w:val="en-US"/>
        </w:rPr>
        <w:fldChar w:fldCharType="end"/>
      </w:r>
      <w:r w:rsidRPr="00187E9B">
        <w:rPr>
          <w:lang w:val="en-US"/>
        </w:rPr>
        <w:tab/>
        <w:t xml:space="preserve">Sample RESTful </w:t>
      </w:r>
      <w:r w:rsidR="00553D92" w:rsidRPr="00187E9B">
        <w:rPr>
          <w:lang w:val="en-US"/>
        </w:rPr>
        <w:t xml:space="preserve">service </w:t>
      </w:r>
      <w:r w:rsidRPr="00187E9B">
        <w:rPr>
          <w:lang w:val="en-US"/>
        </w:rPr>
        <w:t>output</w:t>
      </w:r>
      <w:r w:rsidR="00553D92" w:rsidRPr="00187E9B">
        <w:rPr>
          <w:lang w:val="en-US"/>
        </w:rPr>
        <w:t xml:space="preserve"> listing all device type</w:t>
      </w:r>
      <w:bookmarkEnd w:id="233"/>
    </w:p>
    <w:p w14:paraId="0B36C8BF" w14:textId="77777777" w:rsidR="00C55F31" w:rsidRPr="00187E9B" w:rsidRDefault="00C55F31">
      <w:pPr>
        <w:spacing w:before="0" w:after="0"/>
        <w:rPr>
          <w:lang w:val="en-US"/>
        </w:rPr>
      </w:pPr>
      <w:r w:rsidRPr="00187E9B">
        <w:rPr>
          <w:lang w:val="en-US"/>
        </w:rPr>
        <w:br w:type="page"/>
      </w:r>
    </w:p>
    <w:p w14:paraId="1B028096" w14:textId="11F14253" w:rsidR="00C55F31" w:rsidRPr="00187E9B" w:rsidRDefault="00C55F31" w:rsidP="00C55F31">
      <w:pPr>
        <w:rPr>
          <w:lang w:val="en-US"/>
        </w:rPr>
      </w:pPr>
      <w:r w:rsidRPr="00187E9B">
        <w:rPr>
          <w:lang w:val="en-US"/>
        </w:rPr>
        <w:lastRenderedPageBreak/>
        <w:t xml:space="preserve">URL: </w:t>
      </w:r>
      <w:hyperlink r:id="rId46" w:history="1">
        <w:r w:rsidR="00976265" w:rsidRPr="00187E9B">
          <w:rPr>
            <w:rStyle w:val="Hyperlink"/>
            <w:rFonts w:ascii="Tahoma" w:hAnsi="Tahoma"/>
            <w:lang w:val="en-US"/>
          </w:rPr>
          <w:t>http://server/rest/deviceTypes/CPU</w:t>
        </w:r>
      </w:hyperlink>
      <w:r w:rsidRPr="00187E9B">
        <w:rPr>
          <w:lang w:val="en-US"/>
        </w:rPr>
        <w:t xml:space="preserve"> </w:t>
      </w:r>
    </w:p>
    <w:p w14:paraId="604B07A7" w14:textId="0428F7ED" w:rsidR="00C55F31" w:rsidRPr="00187E9B" w:rsidRDefault="00C55F31" w:rsidP="00C55F31">
      <w:pPr>
        <w:keepNext/>
        <w:pBdr>
          <w:top w:val="single" w:sz="4" w:space="1" w:color="auto"/>
          <w:left w:val="single" w:sz="4" w:space="4" w:color="auto"/>
          <w:bottom w:val="single" w:sz="4" w:space="1" w:color="auto"/>
          <w:right w:val="single" w:sz="4" w:space="4" w:color="auto"/>
        </w:pBdr>
        <w:rPr>
          <w:rFonts w:ascii="Consolas" w:hAnsi="Consolas" w:cs="Consolas"/>
          <w:lang w:val="en-US"/>
        </w:rPr>
      </w:pPr>
      <w:r w:rsidRPr="00187E9B">
        <w:rPr>
          <w:rFonts w:ascii="Consolas" w:hAnsi="Consolas" w:cs="Consolas"/>
          <w:lang w:val="en-US"/>
        </w:rPr>
        <w:t>&lt;deviceType</w:t>
      </w:r>
      <w:r w:rsidR="001B13AB" w:rsidRPr="00187E9B">
        <w:rPr>
          <w:rFonts w:ascii="Consolas" w:hAnsi="Consolas" w:cs="Consolas"/>
          <w:lang w:val="en-US"/>
        </w:rPr>
        <w:t xml:space="preserve"> xmlns="https://europeanspallationsource.se/rest/ccdb"</w:t>
      </w:r>
      <w:r w:rsidRPr="00187E9B">
        <w:rPr>
          <w:rFonts w:ascii="Consolas" w:hAnsi="Consolas" w:cs="Consolas"/>
          <w:lang w:val="en-US"/>
        </w:rPr>
        <w:t>&gt;</w:t>
      </w:r>
      <w:r w:rsidRPr="00187E9B">
        <w:rPr>
          <w:rFonts w:ascii="Consolas" w:hAnsi="Consolas" w:cs="Consolas"/>
          <w:lang w:val="en-US"/>
        </w:rPr>
        <w:br/>
        <w:t xml:space="preserve">  &lt;name&gt;CPU&lt;/name&gt;</w:t>
      </w:r>
      <w:r w:rsidRPr="00187E9B">
        <w:rPr>
          <w:rFonts w:ascii="Consolas" w:hAnsi="Consolas" w:cs="Consolas"/>
          <w:lang w:val="en-US"/>
        </w:rPr>
        <w:br/>
        <w:t xml:space="preserve">  &lt;description&gt;CPU&lt;/description&gt;</w:t>
      </w:r>
      <w:r w:rsidR="00915987" w:rsidRPr="00187E9B">
        <w:rPr>
          <w:rFonts w:ascii="Consolas" w:hAnsi="Consolas" w:cs="Consolas"/>
          <w:lang w:val="en-US"/>
        </w:rPr>
        <w:br/>
        <w:t xml:space="preserve">    &lt;artifacts&gt;</w:t>
      </w:r>
      <w:r w:rsidR="00915987" w:rsidRPr="00187E9B">
        <w:rPr>
          <w:rFonts w:ascii="Consolas" w:hAnsi="Consolas" w:cs="Consolas"/>
          <w:lang w:val="en-US"/>
        </w:rPr>
        <w:br/>
        <w:t xml:space="preserve">      &lt;artifact&gt;</w:t>
      </w:r>
      <w:r w:rsidR="00915987" w:rsidRPr="00187E9B">
        <w:rPr>
          <w:rFonts w:ascii="Consolas" w:hAnsi="Consolas" w:cs="Consolas"/>
          <w:lang w:val="en-US"/>
        </w:rPr>
        <w:br/>
      </w:r>
      <w:r w:rsidR="001B13AB" w:rsidRPr="00187E9B">
        <w:rPr>
          <w:rFonts w:ascii="Consolas" w:hAnsi="Consolas" w:cs="Consolas"/>
          <w:lang w:val="en-US"/>
        </w:rPr>
        <w:t xml:space="preserve">        &lt;name&gt;README.txt&lt;/name&gt;</w:t>
      </w:r>
      <w:r w:rsidR="001B13AB" w:rsidRPr="00187E9B">
        <w:rPr>
          <w:rFonts w:ascii="Consolas" w:hAnsi="Consolas" w:cs="Consolas"/>
          <w:lang w:val="en-US"/>
        </w:rPr>
        <w:br/>
        <w:t xml:space="preserve">        &lt;description&gt;Readme file&lt;/description&gt;</w:t>
      </w:r>
      <w:r w:rsidR="001B13AB" w:rsidRPr="00187E9B">
        <w:rPr>
          <w:rFonts w:ascii="Consolas" w:hAnsi="Consolas" w:cs="Consolas"/>
          <w:lang w:val="en-US"/>
        </w:rPr>
        <w:br/>
        <w:t xml:space="preserve">        &lt;type&gt;FILE&lt;/type&gt;</w:t>
      </w:r>
      <w:r w:rsidR="001B13AB" w:rsidRPr="00187E9B">
        <w:rPr>
          <w:rFonts w:ascii="Consolas" w:hAnsi="Consolas" w:cs="Consolas"/>
          <w:lang w:val="en-US"/>
        </w:rPr>
        <w:br/>
        <w:t xml:space="preserve">        &lt;kind&gt;TYPE&lt;/kind&gt;</w:t>
      </w:r>
      <w:r w:rsidR="001B13AB" w:rsidRPr="00187E9B">
        <w:rPr>
          <w:rFonts w:ascii="Consolas" w:hAnsi="Consolas" w:cs="Consolas"/>
          <w:lang w:val="en-US"/>
        </w:rPr>
        <w:br/>
      </w:r>
      <w:r w:rsidR="00915987" w:rsidRPr="00187E9B">
        <w:rPr>
          <w:rFonts w:ascii="Consolas" w:hAnsi="Consolas" w:cs="Consolas"/>
          <w:lang w:val="en-US"/>
        </w:rPr>
        <w:t xml:space="preserve">      &lt;/artifact&gt;</w:t>
      </w:r>
      <w:r w:rsidR="00915987" w:rsidRPr="00187E9B">
        <w:rPr>
          <w:rFonts w:ascii="Consolas" w:hAnsi="Consolas" w:cs="Consolas"/>
          <w:lang w:val="en-US"/>
        </w:rPr>
        <w:br/>
        <w:t xml:space="preserve">    &lt;/artifacts&gt;</w:t>
      </w:r>
      <w:r w:rsidRPr="00187E9B">
        <w:rPr>
          <w:rFonts w:ascii="Consolas" w:hAnsi="Consolas" w:cs="Consolas"/>
          <w:lang w:val="en-US"/>
        </w:rPr>
        <w:br/>
        <w:t>&lt;/deviceType&gt;</w:t>
      </w:r>
    </w:p>
    <w:p w14:paraId="68AB5205" w14:textId="71EEEA45" w:rsidR="00C55F31" w:rsidRPr="00187E9B" w:rsidRDefault="00C55F31" w:rsidP="00C55F31">
      <w:pPr>
        <w:pStyle w:val="Caption"/>
        <w:rPr>
          <w:lang w:val="en-US"/>
        </w:rPr>
      </w:pPr>
      <w:bookmarkStart w:id="234" w:name="_Toc456854716"/>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35</w:t>
      </w:r>
      <w:r w:rsidRPr="00187E9B">
        <w:rPr>
          <w:lang w:val="en-US"/>
        </w:rPr>
        <w:fldChar w:fldCharType="end"/>
      </w:r>
      <w:r w:rsidRPr="00187E9B">
        <w:rPr>
          <w:lang w:val="en-US"/>
        </w:rPr>
        <w:tab/>
        <w:t>Sample RESTful service output</w:t>
      </w:r>
      <w:r w:rsidR="00553D92" w:rsidRPr="00187E9B">
        <w:rPr>
          <w:lang w:val="en-US"/>
        </w:rPr>
        <w:t xml:space="preserve"> showing a specific device type</w:t>
      </w:r>
      <w:bookmarkEnd w:id="234"/>
    </w:p>
    <w:p w14:paraId="5A66DA4A" w14:textId="3C367244" w:rsidR="00E30DFA" w:rsidRPr="00187E9B" w:rsidRDefault="00E30DFA" w:rsidP="00126C4A">
      <w:pPr>
        <w:rPr>
          <w:lang w:val="en-US"/>
        </w:rPr>
      </w:pPr>
      <w:r w:rsidRPr="00187E9B">
        <w:rPr>
          <w:lang w:val="en-US"/>
        </w:rPr>
        <w:t xml:space="preserve">To download the README.txt artifact file the following URL can be used: </w:t>
      </w:r>
      <w:hyperlink r:id="rId47" w:history="1">
        <w:r w:rsidR="00976265" w:rsidRPr="00187E9B">
          <w:rPr>
            <w:rStyle w:val="Hyperlink"/>
            <w:rFonts w:ascii="Tahoma" w:hAnsi="Tahoma"/>
            <w:lang w:val="en-US"/>
          </w:rPr>
          <w:t>http://server/rest/deviceTypes/CPU/download/README.txt</w:t>
        </w:r>
      </w:hyperlink>
    </w:p>
    <w:p w14:paraId="634C4CA9" w14:textId="33E989DA" w:rsidR="00864C50" w:rsidRPr="00187E9B" w:rsidRDefault="00664410" w:rsidP="00864C50">
      <w:pPr>
        <w:pStyle w:val="Heading4"/>
        <w:rPr>
          <w:lang w:val="en-US"/>
        </w:rPr>
      </w:pPr>
      <w:bookmarkStart w:id="235" w:name="_Toc456854660"/>
      <w:r w:rsidRPr="00187E9B">
        <w:rPr>
          <w:lang w:val="en-US"/>
        </w:rPr>
        <w:t xml:space="preserve">Installation </w:t>
      </w:r>
      <w:r w:rsidR="00171C6C" w:rsidRPr="00187E9B">
        <w:rPr>
          <w:lang w:val="en-US"/>
        </w:rPr>
        <w:t>S</w:t>
      </w:r>
      <w:r w:rsidRPr="00187E9B">
        <w:rPr>
          <w:lang w:val="en-US"/>
        </w:rPr>
        <w:t>lots</w:t>
      </w:r>
      <w:bookmarkEnd w:id="235"/>
    </w:p>
    <w:p w14:paraId="5931D93E" w14:textId="1B4421E7" w:rsidR="00664410" w:rsidRPr="00187E9B" w:rsidRDefault="00864C50" w:rsidP="00126C4A">
      <w:pPr>
        <w:rPr>
          <w:lang w:val="en-US" w:eastAsia="en-US"/>
        </w:rPr>
      </w:pPr>
      <w:r w:rsidRPr="00187E9B">
        <w:rPr>
          <w:lang w:val="en-US" w:eastAsia="en-US"/>
        </w:rPr>
        <w:t>The RESTful interface under the UR</w:t>
      </w:r>
      <w:r w:rsidR="003A7613" w:rsidRPr="00187E9B">
        <w:rPr>
          <w:lang w:val="en-US" w:eastAsia="en-US"/>
        </w:rPr>
        <w:t>L</w:t>
      </w:r>
      <w:r w:rsidRPr="00187E9B">
        <w:rPr>
          <w:lang w:val="en-US" w:eastAsia="en-US"/>
        </w:rPr>
        <w:t xml:space="preserve"> </w:t>
      </w:r>
      <w:hyperlink r:id="rId48" w:history="1">
        <w:r w:rsidR="00E11E45" w:rsidRPr="00187E9B">
          <w:rPr>
            <w:rStyle w:val="Hyperlink"/>
            <w:rFonts w:ascii="Tahoma" w:hAnsi="Tahoma"/>
            <w:lang w:val="en-US" w:eastAsia="en-US"/>
          </w:rPr>
          <w:t>http://server/rest/slots</w:t>
        </w:r>
      </w:hyperlink>
      <w:r w:rsidRPr="00187E9B">
        <w:rPr>
          <w:lang w:val="en-US" w:eastAsia="en-US"/>
        </w:rPr>
        <w:t xml:space="preserve"> will return a list of all the </w:t>
      </w:r>
      <w:r w:rsidR="00664410" w:rsidRPr="00187E9B">
        <w:rPr>
          <w:lang w:val="en-US" w:eastAsia="en-US"/>
        </w:rPr>
        <w:t xml:space="preserve">installation slots </w:t>
      </w:r>
      <w:r w:rsidRPr="00187E9B">
        <w:rPr>
          <w:lang w:val="en-US" w:eastAsia="en-US"/>
        </w:rPr>
        <w:t>in the CCDB application. The UR</w:t>
      </w:r>
      <w:r w:rsidR="003A7613" w:rsidRPr="00187E9B">
        <w:rPr>
          <w:lang w:val="en-US" w:eastAsia="en-US"/>
        </w:rPr>
        <w:t>L</w:t>
      </w:r>
      <w:r w:rsidRPr="00187E9B">
        <w:rPr>
          <w:lang w:val="en-US" w:eastAsia="en-US"/>
        </w:rPr>
        <w:t xml:space="preserve"> support</w:t>
      </w:r>
      <w:r w:rsidR="008911E7" w:rsidRPr="00187E9B">
        <w:rPr>
          <w:lang w:val="en-US" w:eastAsia="en-US"/>
        </w:rPr>
        <w:t>s</w:t>
      </w:r>
      <w:r w:rsidRPr="00187E9B">
        <w:rPr>
          <w:lang w:val="en-US" w:eastAsia="en-US"/>
        </w:rPr>
        <w:t xml:space="preserve"> the parameter</w:t>
      </w:r>
      <w:r w:rsidR="008911E7" w:rsidRPr="00187E9B">
        <w:rPr>
          <w:lang w:val="en-US" w:eastAsia="en-US"/>
        </w:rPr>
        <w:t xml:space="preserve"> </w:t>
      </w:r>
      <w:r w:rsidR="008911E7" w:rsidRPr="00187E9B">
        <w:rPr>
          <w:i/>
          <w:lang w:val="en-US" w:eastAsia="en-US"/>
        </w:rPr>
        <w:t>deviceType</w:t>
      </w:r>
      <w:r w:rsidR="008911E7" w:rsidRPr="00187E9B">
        <w:rPr>
          <w:lang w:val="en-US" w:eastAsia="en-US"/>
        </w:rPr>
        <w:t xml:space="preserve"> and returns a list of </w:t>
      </w:r>
      <w:r w:rsidRPr="00187E9B">
        <w:rPr>
          <w:lang w:val="en-US" w:eastAsia="en-US"/>
        </w:rPr>
        <w:t xml:space="preserve">all </w:t>
      </w:r>
      <w:r w:rsidR="00664410" w:rsidRPr="00187E9B">
        <w:rPr>
          <w:lang w:val="en-US" w:eastAsia="en-US"/>
        </w:rPr>
        <w:t>installation slots of specified device type</w:t>
      </w:r>
      <w:r w:rsidRPr="00187E9B">
        <w:rPr>
          <w:lang w:val="en-US" w:eastAsia="en-US"/>
        </w:rPr>
        <w:t xml:space="preserve">. </w:t>
      </w:r>
    </w:p>
    <w:p w14:paraId="48EA4324" w14:textId="313470FA" w:rsidR="005E3759" w:rsidRPr="00187E9B" w:rsidRDefault="00864C50" w:rsidP="00664410">
      <w:pPr>
        <w:rPr>
          <w:lang w:val="en-US" w:eastAsia="en-US"/>
        </w:rPr>
      </w:pPr>
      <w:r w:rsidRPr="00187E9B">
        <w:rPr>
          <w:lang w:val="en-US" w:eastAsia="en-US"/>
        </w:rPr>
        <w:t xml:space="preserve">For each </w:t>
      </w:r>
      <w:r w:rsidR="00664410" w:rsidRPr="00187E9B">
        <w:rPr>
          <w:lang w:val="en-US" w:eastAsia="en-US"/>
        </w:rPr>
        <w:t>installation slot</w:t>
      </w:r>
      <w:r w:rsidRPr="00187E9B">
        <w:rPr>
          <w:lang w:val="en-US" w:eastAsia="en-US"/>
        </w:rPr>
        <w:t xml:space="preserve"> the list will also contain a parent </w:t>
      </w:r>
      <w:r w:rsidR="00664410" w:rsidRPr="00187E9B">
        <w:rPr>
          <w:lang w:val="en-US" w:eastAsia="en-US"/>
        </w:rPr>
        <w:t>installation slot</w:t>
      </w:r>
      <w:r w:rsidR="00A66D56" w:rsidRPr="00187E9B">
        <w:rPr>
          <w:lang w:val="en-US" w:eastAsia="en-US"/>
        </w:rPr>
        <w:t>, a list of its children</w:t>
      </w:r>
      <w:r w:rsidR="00E30DFA" w:rsidRPr="00187E9B">
        <w:rPr>
          <w:lang w:val="en-US" w:eastAsia="en-US"/>
        </w:rPr>
        <w:t>, the device type, properties and artifacts</w:t>
      </w:r>
      <w:r w:rsidRPr="00187E9B">
        <w:rPr>
          <w:lang w:val="en-US" w:eastAsia="en-US"/>
        </w:rPr>
        <w:t>.</w:t>
      </w:r>
    </w:p>
    <w:p w14:paraId="6E22D66C" w14:textId="441510A9" w:rsidR="00864C50" w:rsidRPr="00187E9B" w:rsidRDefault="00864C50" w:rsidP="005E3759">
      <w:pPr>
        <w:rPr>
          <w:lang w:val="en-US" w:eastAsia="en-US"/>
        </w:rPr>
      </w:pPr>
      <w:r w:rsidRPr="00187E9B">
        <w:rPr>
          <w:lang w:val="en-US" w:eastAsia="en-US"/>
        </w:rPr>
        <w:t>The UR</w:t>
      </w:r>
      <w:r w:rsidR="000F3265" w:rsidRPr="00187E9B">
        <w:rPr>
          <w:lang w:val="en-US" w:eastAsia="en-US"/>
        </w:rPr>
        <w:t>L</w:t>
      </w:r>
      <w:r w:rsidRPr="00187E9B">
        <w:rPr>
          <w:lang w:val="en-US" w:eastAsia="en-US"/>
        </w:rPr>
        <w:t xml:space="preserve"> </w:t>
      </w:r>
      <w:hyperlink r:id="rId49" w:history="1">
        <w:r w:rsidR="00E11E45" w:rsidRPr="00187E9B">
          <w:rPr>
            <w:rStyle w:val="Hyperlink"/>
            <w:rFonts w:ascii="Tahoma" w:hAnsi="Tahoma"/>
            <w:i/>
            <w:lang w:val="en-US" w:eastAsia="en-US"/>
          </w:rPr>
          <w:t>http://server/ccdb/rest/slots/&lt;name&gt;</w:t>
        </w:r>
      </w:hyperlink>
      <w:r w:rsidRPr="00187E9B">
        <w:rPr>
          <w:lang w:val="en-US" w:eastAsia="en-US"/>
        </w:rPr>
        <w:t xml:space="preserve"> will return all the information about a specific </w:t>
      </w:r>
      <w:r w:rsidR="00664410" w:rsidRPr="00187E9B">
        <w:rPr>
          <w:lang w:val="en-US" w:eastAsia="en-US"/>
        </w:rPr>
        <w:t>installation slot</w:t>
      </w:r>
      <w:r w:rsidRPr="00187E9B">
        <w:rPr>
          <w:lang w:val="en-US" w:eastAsia="en-US"/>
        </w:rPr>
        <w:t>.</w:t>
      </w:r>
    </w:p>
    <w:p w14:paraId="44C36085" w14:textId="7408FE84" w:rsidR="00F36302" w:rsidRPr="00187E9B" w:rsidRDefault="00F36302" w:rsidP="005E3759">
      <w:pPr>
        <w:rPr>
          <w:lang w:val="en-US" w:eastAsia="en-US"/>
        </w:rPr>
      </w:pPr>
      <w:r w:rsidRPr="00187E9B">
        <w:rPr>
          <w:lang w:val="en-US" w:eastAsia="en-US"/>
        </w:rPr>
        <w:t xml:space="preserve">The URL </w:t>
      </w:r>
      <w:hyperlink r:id="rId50" w:history="1">
        <w:r w:rsidR="003218BA" w:rsidRPr="00187E9B">
          <w:rPr>
            <w:rStyle w:val="Hyperlink"/>
            <w:rFonts w:ascii="Tahoma" w:hAnsi="Tahoma"/>
            <w:i/>
            <w:lang w:val="en-US" w:eastAsia="en-US"/>
          </w:rPr>
          <w:t>http://server/ccdb/rest/slot/&lt;slotName&gt;/download/&lt;fileName&gt;</w:t>
        </w:r>
      </w:hyperlink>
      <w:r w:rsidRPr="00187E9B">
        <w:rPr>
          <w:lang w:val="en-US" w:eastAsia="en-US"/>
        </w:rPr>
        <w:t xml:space="preserve"> will return artifact attachment file from the specified slot. If file with such name is not found, the service searches for a file with such name in the installed device (if any) and device type.</w:t>
      </w:r>
    </w:p>
    <w:p w14:paraId="56F23AD1" w14:textId="25C75213" w:rsidR="00C55F31" w:rsidRPr="00187E9B" w:rsidRDefault="00C55F31" w:rsidP="00C55F31">
      <w:pPr>
        <w:pStyle w:val="Heading5"/>
        <w:rPr>
          <w:lang w:val="en-US" w:eastAsia="en-US"/>
        </w:rPr>
      </w:pPr>
      <w:r w:rsidRPr="00187E9B">
        <w:rPr>
          <w:lang w:val="en-US" w:eastAsia="en-US"/>
        </w:rPr>
        <w:t>Examples</w:t>
      </w:r>
    </w:p>
    <w:p w14:paraId="0BA4E71B" w14:textId="5C04C710" w:rsidR="00C55F31" w:rsidRPr="00187E9B" w:rsidRDefault="00C55F31" w:rsidP="00C55F31">
      <w:pPr>
        <w:rPr>
          <w:rFonts w:ascii="Consolas" w:hAnsi="Consolas" w:cs="Consolas"/>
          <w:lang w:val="en-US"/>
        </w:rPr>
      </w:pPr>
      <w:r w:rsidRPr="00187E9B">
        <w:rPr>
          <w:lang w:val="en-US"/>
        </w:rPr>
        <w:t xml:space="preserve">URL: </w:t>
      </w:r>
      <w:hyperlink r:id="rId51" w:history="1">
        <w:r w:rsidR="000954EE" w:rsidRPr="00187E9B">
          <w:rPr>
            <w:rStyle w:val="Hyperlink"/>
            <w:rFonts w:ascii="Tahoma" w:hAnsi="Tahoma" w:cs="Tahoma"/>
            <w:lang w:val="en-US"/>
          </w:rPr>
          <w:t>http://server/rest/slots</w:t>
        </w:r>
      </w:hyperlink>
    </w:p>
    <w:p w14:paraId="5042BA3E" w14:textId="46A528BF" w:rsidR="00C55F31" w:rsidRPr="00187E9B" w:rsidRDefault="00C55F31" w:rsidP="00D37050">
      <w:pPr>
        <w:keepNext/>
        <w:pBdr>
          <w:top w:val="single" w:sz="4" w:space="1" w:color="auto"/>
          <w:left w:val="single" w:sz="4" w:space="4" w:color="auto"/>
          <w:bottom w:val="single" w:sz="4" w:space="1" w:color="auto"/>
          <w:right w:val="single" w:sz="4" w:space="4" w:color="auto"/>
        </w:pBdr>
        <w:rPr>
          <w:lang w:val="en-US"/>
        </w:rPr>
      </w:pPr>
      <w:r w:rsidRPr="00187E9B">
        <w:rPr>
          <w:rFonts w:ascii="Consolas" w:hAnsi="Consolas" w:cs="Consolas"/>
          <w:lang w:val="en-US"/>
        </w:rPr>
        <w:t>&lt;</w:t>
      </w:r>
      <w:r w:rsidR="007B190B" w:rsidRPr="00187E9B">
        <w:rPr>
          <w:rFonts w:ascii="Consolas" w:hAnsi="Consolas" w:cs="Consolas"/>
          <w:lang w:val="en-US"/>
        </w:rPr>
        <w:t>slots</w:t>
      </w:r>
      <w:r w:rsidR="006A22B8" w:rsidRPr="00187E9B">
        <w:rPr>
          <w:rFonts w:ascii="Consolas" w:hAnsi="Consolas" w:cs="Consolas"/>
          <w:lang w:val="en-US"/>
        </w:rPr>
        <w:t xml:space="preserve"> xmlns="https://europeanspallationsource.se/rest/ccdb"</w:t>
      </w:r>
      <w:r w:rsidRPr="00187E9B">
        <w:rPr>
          <w:rFonts w:ascii="Consolas" w:hAnsi="Consolas" w:cs="Consolas"/>
          <w:lang w:val="en-US"/>
        </w:rPr>
        <w:t>&gt;</w:t>
      </w:r>
      <w:r w:rsidRPr="00187E9B">
        <w:rPr>
          <w:rFonts w:ascii="Consolas" w:hAnsi="Consolas" w:cs="Consolas"/>
          <w:lang w:val="en-US"/>
        </w:rPr>
        <w:br/>
        <w:t xml:space="preserve">  &lt;</w:t>
      </w:r>
      <w:r w:rsidR="00862046" w:rsidRPr="00187E9B">
        <w:rPr>
          <w:rFonts w:ascii="Consolas" w:hAnsi="Consolas" w:cs="Consolas"/>
          <w:lang w:val="en-US"/>
        </w:rPr>
        <w:t>s</w:t>
      </w:r>
      <w:r w:rsidRPr="00187E9B">
        <w:rPr>
          <w:rFonts w:ascii="Consolas" w:hAnsi="Consolas" w:cs="Consolas"/>
          <w:lang w:val="en-US"/>
        </w:rPr>
        <w:t>lot&gt;</w:t>
      </w:r>
      <w:r w:rsidRPr="00187E9B">
        <w:rPr>
          <w:rFonts w:ascii="Consolas" w:hAnsi="Consolas" w:cs="Consolas"/>
          <w:lang w:val="en-US"/>
        </w:rPr>
        <w:br/>
        <w:t xml:space="preserve">    &lt;name&gt;H1:3:1:DC07&lt;/name&gt;</w:t>
      </w:r>
      <w:r w:rsidRPr="00187E9B">
        <w:rPr>
          <w:rFonts w:ascii="Consolas" w:hAnsi="Consolas" w:cs="Consolas"/>
          <w:lang w:val="en-US"/>
        </w:rPr>
        <w:br/>
        <w:t xml:space="preserve">    &lt;des</w:t>
      </w:r>
      <w:r w:rsidR="00862046" w:rsidRPr="00187E9B">
        <w:rPr>
          <w:rFonts w:ascii="Consolas" w:hAnsi="Consolas" w:cs="Consolas"/>
          <w:lang w:val="en-US"/>
        </w:rPr>
        <w:t>c</w:t>
      </w:r>
      <w:r w:rsidRPr="00187E9B">
        <w:rPr>
          <w:rFonts w:ascii="Consolas" w:hAnsi="Consolas" w:cs="Consolas"/>
          <w:lang w:val="en-US"/>
        </w:rPr>
        <w:t>ription&gt;DIO&lt;/des</w:t>
      </w:r>
      <w:r w:rsidR="00862046" w:rsidRPr="00187E9B">
        <w:rPr>
          <w:rFonts w:ascii="Consolas" w:hAnsi="Consolas" w:cs="Consolas"/>
          <w:lang w:val="en-US"/>
        </w:rPr>
        <w:t>c</w:t>
      </w:r>
      <w:r w:rsidRPr="00187E9B">
        <w:rPr>
          <w:rFonts w:ascii="Consolas" w:hAnsi="Consolas" w:cs="Consolas"/>
          <w:lang w:val="en-US"/>
        </w:rPr>
        <w:t>ription&gt;</w:t>
      </w:r>
      <w:r w:rsidR="006A22B8" w:rsidRPr="00187E9B">
        <w:rPr>
          <w:rFonts w:ascii="Consolas" w:hAnsi="Consolas" w:cs="Consolas"/>
          <w:lang w:val="en-US"/>
        </w:rPr>
        <w:br/>
        <w:t xml:space="preserve">    &lt;deviceType&gt;DigitalCard01&lt;/deviceType&gt;</w:t>
      </w:r>
      <w:r w:rsidR="002A2DF2" w:rsidRPr="00187E9B">
        <w:rPr>
          <w:rFonts w:ascii="Consolas" w:hAnsi="Consolas" w:cs="Consolas"/>
          <w:lang w:val="en-US"/>
        </w:rPr>
        <w:br/>
        <w:t xml:space="preserve">    &lt;artifacts&gt;</w:t>
      </w:r>
      <w:r w:rsidR="002A2DF2" w:rsidRPr="00187E9B">
        <w:rPr>
          <w:rFonts w:ascii="Consolas" w:hAnsi="Consolas" w:cs="Consolas"/>
          <w:lang w:val="en-US"/>
        </w:rPr>
        <w:br/>
        <w:t xml:space="preserve">      &lt;artifact&gt;</w:t>
      </w:r>
      <w:r w:rsidR="002A2DF2" w:rsidRPr="00187E9B">
        <w:rPr>
          <w:rFonts w:ascii="Consolas" w:hAnsi="Consolas" w:cs="Consolas"/>
          <w:lang w:val="en-US"/>
        </w:rPr>
        <w:br/>
        <w:t xml:space="preserve">        &lt;name&gt;README.txt&lt;/name&gt;</w:t>
      </w:r>
      <w:r w:rsidR="002A2DF2" w:rsidRPr="00187E9B">
        <w:rPr>
          <w:rFonts w:ascii="Consolas" w:hAnsi="Consolas" w:cs="Consolas"/>
          <w:lang w:val="en-US"/>
        </w:rPr>
        <w:br/>
      </w:r>
      <w:r w:rsidR="006A22B8" w:rsidRPr="00187E9B">
        <w:rPr>
          <w:rFonts w:ascii="Consolas" w:hAnsi="Consolas" w:cs="Consolas"/>
          <w:lang w:val="en-US"/>
        </w:rPr>
        <w:t xml:space="preserve">        &lt;description&gt;Readme file&lt;/description&gt;</w:t>
      </w:r>
      <w:r w:rsidR="006A22B8" w:rsidRPr="00187E9B">
        <w:rPr>
          <w:rFonts w:ascii="Consolas" w:hAnsi="Consolas" w:cs="Consolas"/>
          <w:lang w:val="en-US"/>
        </w:rPr>
        <w:br/>
        <w:t xml:space="preserve">        &lt;type&gt;FILE&lt;/type&gt;</w:t>
      </w:r>
      <w:r w:rsidR="006A22B8" w:rsidRPr="00187E9B">
        <w:rPr>
          <w:rFonts w:ascii="Consolas" w:hAnsi="Consolas" w:cs="Consolas"/>
          <w:lang w:val="en-US"/>
        </w:rPr>
        <w:br/>
        <w:t xml:space="preserve">        &lt;kind&gt;TYPE&lt;/kind&gt;</w:t>
      </w:r>
      <w:r w:rsidR="006A22B8" w:rsidRPr="00187E9B">
        <w:rPr>
          <w:rFonts w:ascii="Consolas" w:hAnsi="Consolas" w:cs="Consolas"/>
          <w:lang w:val="en-US"/>
        </w:rPr>
        <w:br/>
      </w:r>
      <w:r w:rsidR="002A2DF2" w:rsidRPr="00187E9B">
        <w:rPr>
          <w:rFonts w:ascii="Consolas" w:hAnsi="Consolas" w:cs="Consolas"/>
          <w:lang w:val="en-US"/>
        </w:rPr>
        <w:lastRenderedPageBreak/>
        <w:t xml:space="preserve">      &lt;/artifact&gt;</w:t>
      </w:r>
      <w:r w:rsidR="002A2DF2" w:rsidRPr="00187E9B">
        <w:rPr>
          <w:rFonts w:ascii="Consolas" w:hAnsi="Consolas" w:cs="Consolas"/>
          <w:lang w:val="en-US"/>
        </w:rPr>
        <w:br/>
        <w:t xml:space="preserve">    &lt;/artifacts&gt;</w:t>
      </w:r>
      <w:r w:rsidR="00D37050" w:rsidRPr="00187E9B">
        <w:rPr>
          <w:rFonts w:ascii="Consolas" w:hAnsi="Consolas" w:cs="Consolas"/>
          <w:lang w:val="en-US"/>
        </w:rPr>
        <w:br/>
        <w:t xml:space="preserve">    &lt;parents&gt;</w:t>
      </w:r>
      <w:r w:rsidR="00D37050" w:rsidRPr="00187E9B">
        <w:rPr>
          <w:rFonts w:ascii="Consolas" w:hAnsi="Consolas" w:cs="Consolas"/>
          <w:lang w:val="en-US"/>
        </w:rPr>
        <w:br/>
        <w:t xml:space="preserve">      &lt;parent&gt;H1:3:1:VME01&lt;/parent&gt;</w:t>
      </w:r>
      <w:r w:rsidR="00D37050" w:rsidRPr="00187E9B">
        <w:rPr>
          <w:rFonts w:ascii="Consolas" w:hAnsi="Consolas" w:cs="Consolas"/>
          <w:lang w:val="en-US"/>
        </w:rPr>
        <w:br/>
        <w:t xml:space="preserve">    &lt;/parents&gt;</w:t>
      </w:r>
      <w:r w:rsidR="00D37050" w:rsidRPr="00187E9B">
        <w:rPr>
          <w:rFonts w:ascii="Consolas" w:hAnsi="Consolas" w:cs="Consolas"/>
          <w:lang w:val="en-US"/>
        </w:rPr>
        <w:br/>
        <w:t xml:space="preserve">    &lt;children&gt;</w:t>
      </w:r>
      <w:r w:rsidR="00D37050" w:rsidRPr="00187E9B">
        <w:rPr>
          <w:rFonts w:ascii="Consolas" w:hAnsi="Consolas" w:cs="Consolas"/>
          <w:lang w:val="en-US"/>
        </w:rPr>
        <w:br/>
        <w:t xml:space="preserve">      &lt;child&gt;H1:3:1:DIG02&lt;/child&gt;</w:t>
      </w:r>
      <w:r w:rsidR="00D37050" w:rsidRPr="00187E9B">
        <w:rPr>
          <w:rFonts w:ascii="Consolas" w:hAnsi="Consolas" w:cs="Consolas"/>
          <w:lang w:val="en-US"/>
        </w:rPr>
        <w:br/>
        <w:t xml:space="preserve">    &lt;/children&gt;</w:t>
      </w:r>
      <w:r w:rsidR="00D37050" w:rsidRPr="00187E9B">
        <w:rPr>
          <w:rFonts w:ascii="Consolas" w:hAnsi="Consolas" w:cs="Consolas"/>
          <w:lang w:val="en-US"/>
        </w:rPr>
        <w:br/>
        <w:t xml:space="preserve">    &lt;controls&gt;</w:t>
      </w:r>
      <w:r w:rsidR="00D37050" w:rsidRPr="00187E9B">
        <w:rPr>
          <w:rFonts w:ascii="Consolas" w:hAnsi="Consolas" w:cs="Consolas"/>
          <w:lang w:val="en-US"/>
        </w:rPr>
        <w:br/>
        <w:t xml:space="preserve">      &lt;control&gt;H1:3:1:DIG02&lt;/control&gt;</w:t>
      </w:r>
      <w:r w:rsidR="00D37050" w:rsidRPr="00187E9B">
        <w:rPr>
          <w:rFonts w:ascii="Consolas" w:hAnsi="Consolas" w:cs="Consolas"/>
          <w:lang w:val="en-US"/>
        </w:rPr>
        <w:br/>
        <w:t xml:space="preserve">    &lt;/controls&gt;</w:t>
      </w:r>
      <w:r w:rsidRPr="00187E9B">
        <w:rPr>
          <w:rFonts w:ascii="Consolas" w:hAnsi="Consolas" w:cs="Consolas"/>
          <w:lang w:val="en-US"/>
        </w:rPr>
        <w:br/>
        <w:t xml:space="preserve">    &lt;poweredBy&gt;</w:t>
      </w:r>
      <w:r w:rsidRPr="00187E9B">
        <w:rPr>
          <w:rFonts w:ascii="Consolas" w:hAnsi="Consolas" w:cs="Consolas"/>
          <w:lang w:val="en-US"/>
        </w:rPr>
        <w:br/>
        <w:t xml:space="preserve">      &lt;powerBy&gt;H1:2:1:DC06&lt;/powerBy&gt;</w:t>
      </w:r>
      <w:r w:rsidRPr="00187E9B">
        <w:rPr>
          <w:rFonts w:ascii="Consolas" w:hAnsi="Consolas" w:cs="Consolas"/>
          <w:lang w:val="en-US"/>
        </w:rPr>
        <w:br/>
        <w:t xml:space="preserve">    &lt;/poweredBy&gt;</w:t>
      </w:r>
      <w:r w:rsidRPr="00187E9B">
        <w:rPr>
          <w:rFonts w:ascii="Consolas" w:hAnsi="Consolas" w:cs="Consolas"/>
          <w:lang w:val="en-US"/>
        </w:rPr>
        <w:br/>
        <w:t xml:space="preserve">    &lt;properties&gt;</w:t>
      </w:r>
      <w:r w:rsidRPr="00187E9B">
        <w:rPr>
          <w:rFonts w:ascii="Consolas" w:hAnsi="Consolas" w:cs="Consolas"/>
          <w:lang w:val="en-US"/>
        </w:rPr>
        <w:br/>
        <w:t xml:space="preserve">      &lt;property&gt;</w:t>
      </w:r>
      <w:r w:rsidRPr="00187E9B">
        <w:rPr>
          <w:rFonts w:ascii="Consolas" w:hAnsi="Consolas" w:cs="Consolas"/>
          <w:lang w:val="en-US"/>
        </w:rPr>
        <w:br/>
        <w:t xml:space="preserve">        &lt;name&gt;TypeProp&lt;/name&gt;</w:t>
      </w:r>
      <w:r w:rsidRPr="00187E9B">
        <w:rPr>
          <w:rFonts w:ascii="Consolas" w:hAnsi="Consolas" w:cs="Consolas"/>
          <w:lang w:val="en-US"/>
        </w:rPr>
        <w:br/>
        <w:t xml:space="preserve">        &lt;value&gt;-1.1&lt;/value&gt;</w:t>
      </w:r>
      <w:r w:rsidRPr="00187E9B">
        <w:rPr>
          <w:rFonts w:ascii="Consolas" w:hAnsi="Consolas" w:cs="Consolas"/>
          <w:lang w:val="en-US"/>
        </w:rPr>
        <w:br/>
        <w:t xml:space="preserve">        &lt;dataType&gt;Double&lt;/dataType&gt;</w:t>
      </w:r>
      <w:r w:rsidR="00C706FD" w:rsidRPr="00187E9B">
        <w:rPr>
          <w:rFonts w:ascii="Consolas" w:hAnsi="Consolas" w:cs="Consolas"/>
          <w:lang w:val="en-US"/>
        </w:rPr>
        <w:br/>
        <w:t xml:space="preserve">        &lt;kind&gt;TYPE&lt;/kind&gt;</w:t>
      </w:r>
      <w:r w:rsidRPr="00187E9B">
        <w:rPr>
          <w:rFonts w:ascii="Consolas" w:hAnsi="Consolas" w:cs="Consolas"/>
          <w:lang w:val="en-US"/>
        </w:rPr>
        <w:br/>
        <w:t xml:space="preserve">      &lt;/property&gt;</w:t>
      </w:r>
      <w:r w:rsidRPr="00187E9B">
        <w:rPr>
          <w:rFonts w:ascii="Consolas" w:hAnsi="Consolas" w:cs="Consolas"/>
          <w:lang w:val="en-US"/>
        </w:rPr>
        <w:br/>
        <w:t xml:space="preserve">      &lt;property&gt;</w:t>
      </w:r>
      <w:r w:rsidRPr="00187E9B">
        <w:rPr>
          <w:rFonts w:ascii="Consolas" w:hAnsi="Consolas" w:cs="Consolas"/>
          <w:lang w:val="en-US"/>
        </w:rPr>
        <w:br/>
        <w:t xml:space="preserve">        &lt;name&gt;SignalName1&lt;/name&gt;</w:t>
      </w:r>
      <w:r w:rsidRPr="00187E9B">
        <w:rPr>
          <w:rFonts w:ascii="Consolas" w:hAnsi="Consolas" w:cs="Consolas"/>
          <w:lang w:val="en-US"/>
        </w:rPr>
        <w:br/>
        <w:t xml:space="preserve">        &lt;value&gt;null&lt;/value&gt;</w:t>
      </w:r>
      <w:r w:rsidRPr="00187E9B">
        <w:rPr>
          <w:rFonts w:ascii="Consolas" w:hAnsi="Consolas" w:cs="Consolas"/>
          <w:lang w:val="en-US"/>
        </w:rPr>
        <w:br/>
        <w:t xml:space="preserve">        &lt;dataType&gt;String&lt;/dataType&gt;</w:t>
      </w:r>
      <w:r w:rsidR="00A62DE7" w:rsidRPr="00187E9B">
        <w:rPr>
          <w:rFonts w:ascii="Consolas" w:hAnsi="Consolas" w:cs="Consolas"/>
          <w:lang w:val="en-US"/>
        </w:rPr>
        <w:br/>
        <w:t xml:space="preserve">        &lt;</w:t>
      </w:r>
      <w:r w:rsidR="0013189A" w:rsidRPr="00187E9B">
        <w:rPr>
          <w:rFonts w:ascii="Consolas" w:hAnsi="Consolas" w:cs="Consolas"/>
          <w:lang w:val="en-US"/>
        </w:rPr>
        <w:t>kind</w:t>
      </w:r>
      <w:r w:rsidR="00A62DE7" w:rsidRPr="00187E9B">
        <w:rPr>
          <w:rFonts w:ascii="Consolas" w:hAnsi="Consolas" w:cs="Consolas"/>
          <w:lang w:val="en-US"/>
        </w:rPr>
        <w:t>&gt;</w:t>
      </w:r>
      <w:r w:rsidR="0013189A" w:rsidRPr="00187E9B">
        <w:rPr>
          <w:rFonts w:ascii="Consolas" w:hAnsi="Consolas" w:cs="Consolas"/>
          <w:lang w:val="en-US"/>
        </w:rPr>
        <w:t>SLOT</w:t>
      </w:r>
      <w:r w:rsidR="00A62DE7" w:rsidRPr="00187E9B">
        <w:rPr>
          <w:rFonts w:ascii="Consolas" w:hAnsi="Consolas" w:cs="Consolas"/>
          <w:lang w:val="en-US"/>
        </w:rPr>
        <w:t>&lt;/</w:t>
      </w:r>
      <w:r w:rsidR="0013189A" w:rsidRPr="00187E9B">
        <w:rPr>
          <w:rFonts w:ascii="Consolas" w:hAnsi="Consolas" w:cs="Consolas"/>
          <w:lang w:val="en-US"/>
        </w:rPr>
        <w:t>kind</w:t>
      </w:r>
      <w:r w:rsidR="00A62DE7" w:rsidRPr="00187E9B">
        <w:rPr>
          <w:rFonts w:ascii="Consolas" w:hAnsi="Consolas" w:cs="Consolas"/>
          <w:lang w:val="en-US"/>
        </w:rPr>
        <w:t>&gt;</w:t>
      </w:r>
      <w:r w:rsidR="00A62DE7" w:rsidRPr="00187E9B">
        <w:rPr>
          <w:rFonts w:ascii="Consolas" w:hAnsi="Consolas" w:cs="Consolas"/>
          <w:lang w:val="en-US"/>
        </w:rPr>
        <w:br/>
        <w:t xml:space="preserve">  </w:t>
      </w:r>
      <w:r w:rsidRPr="00187E9B">
        <w:rPr>
          <w:rFonts w:ascii="Consolas" w:hAnsi="Consolas" w:cs="Consolas"/>
          <w:lang w:val="en-US"/>
        </w:rPr>
        <w:t xml:space="preserve">    &lt;/property&gt;</w:t>
      </w:r>
      <w:r w:rsidRPr="00187E9B">
        <w:rPr>
          <w:rFonts w:ascii="Consolas" w:hAnsi="Consolas" w:cs="Consolas"/>
          <w:lang w:val="en-US"/>
        </w:rPr>
        <w:br/>
        <w:t xml:space="preserve">      &lt;property&gt;</w:t>
      </w:r>
      <w:r w:rsidRPr="00187E9B">
        <w:rPr>
          <w:rFonts w:ascii="Consolas" w:hAnsi="Consolas" w:cs="Consolas"/>
          <w:lang w:val="en-US"/>
        </w:rPr>
        <w:br/>
        <w:t xml:space="preserve">        &lt;name&gt;SignalName2&lt;/name&gt;</w:t>
      </w:r>
      <w:r w:rsidRPr="00187E9B">
        <w:rPr>
          <w:rFonts w:ascii="Consolas" w:hAnsi="Consolas" w:cs="Consolas"/>
          <w:lang w:val="en-US"/>
        </w:rPr>
        <w:br/>
        <w:t xml:space="preserve">        &lt;value&gt;null&lt;/value&gt;</w:t>
      </w:r>
      <w:r w:rsidRPr="00187E9B">
        <w:rPr>
          <w:rFonts w:ascii="Consolas" w:hAnsi="Consolas" w:cs="Consolas"/>
          <w:lang w:val="en-US"/>
        </w:rPr>
        <w:br/>
        <w:t xml:space="preserve">        &lt;dataType&gt;String&lt;/dataType&gt;</w:t>
      </w:r>
      <w:r w:rsidRPr="00187E9B">
        <w:rPr>
          <w:rFonts w:ascii="Consolas" w:hAnsi="Consolas" w:cs="Consolas"/>
          <w:lang w:val="en-US"/>
        </w:rPr>
        <w:br/>
      </w:r>
      <w:r w:rsidR="0013189A" w:rsidRPr="00187E9B">
        <w:rPr>
          <w:rFonts w:ascii="Consolas" w:hAnsi="Consolas" w:cs="Consolas"/>
          <w:lang w:val="en-US"/>
        </w:rPr>
        <w:t xml:space="preserve">        &lt;kind&gt;SLOT&lt;/kind&gt;</w:t>
      </w:r>
      <w:r w:rsidR="0013189A" w:rsidRPr="00187E9B">
        <w:rPr>
          <w:rFonts w:ascii="Consolas" w:hAnsi="Consolas" w:cs="Consolas"/>
          <w:lang w:val="en-US"/>
        </w:rPr>
        <w:br/>
      </w:r>
      <w:r w:rsidRPr="00187E9B">
        <w:rPr>
          <w:rFonts w:ascii="Consolas" w:hAnsi="Consolas" w:cs="Consolas"/>
          <w:lang w:val="en-US"/>
        </w:rPr>
        <w:t xml:space="preserve">      &lt;/property&gt;</w:t>
      </w:r>
      <w:r w:rsidRPr="00187E9B">
        <w:rPr>
          <w:rFonts w:ascii="Consolas" w:hAnsi="Consolas" w:cs="Consolas"/>
          <w:lang w:val="en-US"/>
        </w:rPr>
        <w:br/>
        <w:t xml:space="preserve">    &lt;/properties&gt;</w:t>
      </w:r>
      <w:r w:rsidRPr="00187E9B">
        <w:rPr>
          <w:rFonts w:ascii="Consolas" w:hAnsi="Consolas" w:cs="Consolas"/>
          <w:lang w:val="en-US"/>
        </w:rPr>
        <w:br/>
        <w:t xml:space="preserve">  &lt;/</w:t>
      </w:r>
      <w:r w:rsidR="00862046" w:rsidRPr="00187E9B">
        <w:rPr>
          <w:rFonts w:ascii="Consolas" w:hAnsi="Consolas" w:cs="Consolas"/>
          <w:lang w:val="en-US"/>
        </w:rPr>
        <w:t>slot</w:t>
      </w:r>
      <w:r w:rsidRPr="00187E9B">
        <w:rPr>
          <w:rFonts w:ascii="Consolas" w:hAnsi="Consolas" w:cs="Consolas"/>
          <w:lang w:val="en-US"/>
        </w:rPr>
        <w:t>&gt;</w:t>
      </w:r>
      <w:r w:rsidRPr="00187E9B">
        <w:rPr>
          <w:rFonts w:ascii="Consolas" w:hAnsi="Consolas" w:cs="Consolas"/>
          <w:lang w:val="en-US"/>
        </w:rPr>
        <w:br/>
        <w:t xml:space="preserve">  ...</w:t>
      </w:r>
      <w:r w:rsidRPr="00187E9B">
        <w:rPr>
          <w:rFonts w:ascii="Consolas" w:hAnsi="Consolas" w:cs="Consolas"/>
          <w:lang w:val="en-US"/>
        </w:rPr>
        <w:br/>
        <w:t>&lt;/</w:t>
      </w:r>
      <w:r w:rsidR="007B190B" w:rsidRPr="00187E9B">
        <w:rPr>
          <w:rFonts w:ascii="Consolas" w:hAnsi="Consolas" w:cs="Consolas"/>
          <w:lang w:val="en-US"/>
        </w:rPr>
        <w:t>slots</w:t>
      </w:r>
      <w:r w:rsidRPr="00187E9B">
        <w:rPr>
          <w:rFonts w:ascii="Consolas" w:hAnsi="Consolas" w:cs="Consolas"/>
          <w:lang w:val="en-US"/>
        </w:rPr>
        <w:t>&gt;</w:t>
      </w:r>
    </w:p>
    <w:p w14:paraId="2AEFC8A6" w14:textId="759E5BE3" w:rsidR="00C55F31" w:rsidRPr="00187E9B" w:rsidRDefault="00C55F31" w:rsidP="00C55F31">
      <w:pPr>
        <w:pStyle w:val="Caption"/>
        <w:rPr>
          <w:noProof/>
          <w:lang w:val="en-US"/>
        </w:rPr>
      </w:pPr>
      <w:bookmarkStart w:id="236" w:name="_Toc456854717"/>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36</w:t>
      </w:r>
      <w:r w:rsidRPr="00187E9B">
        <w:rPr>
          <w:lang w:val="en-US"/>
        </w:rPr>
        <w:fldChar w:fldCharType="end"/>
      </w:r>
      <w:r w:rsidRPr="00187E9B">
        <w:rPr>
          <w:lang w:val="en-US"/>
        </w:rPr>
        <w:tab/>
        <w:t xml:space="preserve">Sample </w:t>
      </w:r>
      <w:r w:rsidRPr="00187E9B">
        <w:rPr>
          <w:noProof/>
          <w:lang w:val="en-US"/>
        </w:rPr>
        <w:t>RESTful service output</w:t>
      </w:r>
      <w:r w:rsidR="00553D92" w:rsidRPr="00187E9B">
        <w:rPr>
          <w:noProof/>
          <w:lang w:val="en-US"/>
        </w:rPr>
        <w:t xml:space="preserve"> listing all installation slots</w:t>
      </w:r>
      <w:bookmarkEnd w:id="236"/>
    </w:p>
    <w:p w14:paraId="4BF13FE7" w14:textId="333C04FF" w:rsidR="00C55F31" w:rsidRPr="00187E9B" w:rsidRDefault="00C55F31" w:rsidP="00C55F31">
      <w:pPr>
        <w:rPr>
          <w:lang w:val="en-US"/>
        </w:rPr>
      </w:pPr>
      <w:r w:rsidRPr="00187E9B">
        <w:rPr>
          <w:lang w:val="en-US"/>
        </w:rPr>
        <w:t xml:space="preserve">URL: </w:t>
      </w:r>
      <w:hyperlink r:id="rId52" w:history="1">
        <w:r w:rsidR="00BD39E0" w:rsidRPr="00187E9B">
          <w:rPr>
            <w:rStyle w:val="Hyperlink"/>
            <w:rFonts w:ascii="Tahoma" w:hAnsi="Tahoma"/>
            <w:lang w:val="en-US"/>
          </w:rPr>
          <w:t>http://server/rest/slots?deviceType=CPU</w:t>
        </w:r>
      </w:hyperlink>
    </w:p>
    <w:p w14:paraId="012D5238" w14:textId="24814C8B" w:rsidR="00C55F31" w:rsidRPr="00187E9B" w:rsidRDefault="00C55F31" w:rsidP="00C55F31">
      <w:pPr>
        <w:keepNext/>
        <w:pBdr>
          <w:top w:val="single" w:sz="4" w:space="1" w:color="auto"/>
          <w:left w:val="single" w:sz="4" w:space="4" w:color="auto"/>
          <w:bottom w:val="single" w:sz="4" w:space="1" w:color="auto"/>
          <w:right w:val="single" w:sz="4" w:space="4" w:color="auto"/>
        </w:pBdr>
        <w:rPr>
          <w:rFonts w:ascii="Consolas" w:hAnsi="Consolas" w:cs="Consolas"/>
          <w:lang w:val="en-US"/>
        </w:rPr>
      </w:pPr>
      <w:r w:rsidRPr="00187E9B">
        <w:rPr>
          <w:rFonts w:ascii="Consolas" w:hAnsi="Consolas" w:cs="Consolas"/>
          <w:lang w:val="en-US"/>
        </w:rPr>
        <w:t>&lt;</w:t>
      </w:r>
      <w:r w:rsidR="00BD39E0" w:rsidRPr="00187E9B">
        <w:rPr>
          <w:rFonts w:ascii="Consolas" w:hAnsi="Consolas" w:cs="Consolas"/>
          <w:lang w:val="en-US"/>
        </w:rPr>
        <w:t>slots</w:t>
      </w:r>
      <w:r w:rsidR="00521B65" w:rsidRPr="00187E9B">
        <w:rPr>
          <w:rFonts w:ascii="Consolas" w:hAnsi="Consolas" w:cs="Consolas"/>
          <w:lang w:val="en-US"/>
        </w:rPr>
        <w:t xml:space="preserve"> xmlns="https://europeanspallationsource.se/rest/ccdb"</w:t>
      </w:r>
      <w:r w:rsidRPr="00187E9B">
        <w:rPr>
          <w:rFonts w:ascii="Consolas" w:hAnsi="Consolas" w:cs="Consolas"/>
          <w:lang w:val="en-US"/>
        </w:rPr>
        <w:t>&gt;</w:t>
      </w:r>
      <w:r w:rsidRPr="00187E9B">
        <w:rPr>
          <w:rFonts w:ascii="Consolas" w:hAnsi="Consolas" w:cs="Consolas"/>
          <w:lang w:val="en-US"/>
        </w:rPr>
        <w:br/>
        <w:t xml:space="preserve">  &lt;</w:t>
      </w:r>
      <w:r w:rsidR="00862046" w:rsidRPr="00187E9B">
        <w:rPr>
          <w:rFonts w:ascii="Consolas" w:hAnsi="Consolas" w:cs="Consolas"/>
          <w:lang w:val="en-US"/>
        </w:rPr>
        <w:t>s</w:t>
      </w:r>
      <w:r w:rsidRPr="00187E9B">
        <w:rPr>
          <w:rFonts w:ascii="Consolas" w:hAnsi="Consolas" w:cs="Consolas"/>
          <w:lang w:val="en-US"/>
        </w:rPr>
        <w:t>lot&gt;</w:t>
      </w:r>
      <w:r w:rsidRPr="00187E9B">
        <w:rPr>
          <w:rFonts w:ascii="Consolas" w:hAnsi="Consolas" w:cs="Consolas"/>
          <w:lang w:val="en-US"/>
        </w:rPr>
        <w:br/>
        <w:t xml:space="preserve">    &lt;name&gt;CPU1&lt;/name&gt;</w:t>
      </w:r>
      <w:r w:rsidRPr="00187E9B">
        <w:rPr>
          <w:rFonts w:ascii="Consolas" w:hAnsi="Consolas" w:cs="Consolas"/>
          <w:lang w:val="en-US"/>
        </w:rPr>
        <w:br/>
        <w:t xml:space="preserve">    &lt;des</w:t>
      </w:r>
      <w:r w:rsidR="00862046" w:rsidRPr="00187E9B">
        <w:rPr>
          <w:rFonts w:ascii="Consolas" w:hAnsi="Consolas" w:cs="Consolas"/>
          <w:lang w:val="en-US"/>
        </w:rPr>
        <w:t>c</w:t>
      </w:r>
      <w:r w:rsidRPr="00187E9B">
        <w:rPr>
          <w:rFonts w:ascii="Consolas" w:hAnsi="Consolas" w:cs="Consolas"/>
          <w:lang w:val="en-US"/>
        </w:rPr>
        <w:t>ription&gt;Hello&lt;/des</w:t>
      </w:r>
      <w:r w:rsidR="00862046" w:rsidRPr="00187E9B">
        <w:rPr>
          <w:rFonts w:ascii="Consolas" w:hAnsi="Consolas" w:cs="Consolas"/>
          <w:lang w:val="en-US"/>
        </w:rPr>
        <w:t>c</w:t>
      </w:r>
      <w:r w:rsidRPr="00187E9B">
        <w:rPr>
          <w:rFonts w:ascii="Consolas" w:hAnsi="Consolas" w:cs="Consolas"/>
          <w:lang w:val="en-US"/>
        </w:rPr>
        <w:t>ription&gt;</w:t>
      </w:r>
      <w:r w:rsidRPr="00187E9B">
        <w:rPr>
          <w:rFonts w:ascii="Consolas" w:hAnsi="Consolas" w:cs="Consolas"/>
          <w:lang w:val="en-US"/>
        </w:rPr>
        <w:br/>
      </w:r>
      <w:r w:rsidR="001E78FB" w:rsidRPr="00187E9B">
        <w:rPr>
          <w:rFonts w:ascii="Consolas" w:hAnsi="Consolas" w:cs="Consolas"/>
          <w:lang w:val="en-US"/>
        </w:rPr>
        <w:t xml:space="preserve">    &lt;deviceType&gt;CPU&lt;/deviceType&gt;</w:t>
      </w:r>
      <w:r w:rsidR="001E78FB" w:rsidRPr="00187E9B">
        <w:rPr>
          <w:rFonts w:ascii="Consolas" w:hAnsi="Consolas" w:cs="Consolas"/>
          <w:lang w:val="en-US"/>
        </w:rPr>
        <w:br/>
      </w:r>
      <w:r w:rsidR="008911E7" w:rsidRPr="00187E9B">
        <w:rPr>
          <w:rFonts w:ascii="Consolas" w:hAnsi="Consolas" w:cs="Consolas"/>
          <w:lang w:val="en-US"/>
        </w:rPr>
        <w:t xml:space="preserve">    &lt;artifacts&gt;</w:t>
      </w:r>
      <w:r w:rsidR="008911E7" w:rsidRPr="00187E9B">
        <w:rPr>
          <w:rFonts w:ascii="Consolas" w:hAnsi="Consolas" w:cs="Consolas"/>
          <w:lang w:val="en-US"/>
        </w:rPr>
        <w:br/>
        <w:t xml:space="preserve">      &lt;artifact&gt;</w:t>
      </w:r>
      <w:r w:rsidR="008911E7" w:rsidRPr="00187E9B">
        <w:rPr>
          <w:rFonts w:ascii="Consolas" w:hAnsi="Consolas" w:cs="Consolas"/>
          <w:lang w:val="en-US"/>
        </w:rPr>
        <w:br/>
        <w:t xml:space="preserve">        &lt;name&gt;README.txt&lt;/name&gt;</w:t>
      </w:r>
      <w:r w:rsidR="008911E7" w:rsidRPr="00187E9B">
        <w:rPr>
          <w:rFonts w:ascii="Consolas" w:hAnsi="Consolas" w:cs="Consolas"/>
          <w:lang w:val="en-US"/>
        </w:rPr>
        <w:br/>
      </w:r>
      <w:r w:rsidR="004578B4" w:rsidRPr="00187E9B">
        <w:rPr>
          <w:rFonts w:ascii="Consolas" w:hAnsi="Consolas" w:cs="Consolas"/>
          <w:lang w:val="en-US"/>
        </w:rPr>
        <w:lastRenderedPageBreak/>
        <w:t xml:space="preserve">        &lt;description&gt;Readme file&lt;/description&gt;</w:t>
      </w:r>
      <w:r w:rsidR="004578B4" w:rsidRPr="00187E9B">
        <w:rPr>
          <w:rFonts w:ascii="Consolas" w:hAnsi="Consolas" w:cs="Consolas"/>
          <w:lang w:val="en-US"/>
        </w:rPr>
        <w:br/>
        <w:t xml:space="preserve">        &lt;type&gt;FILE&lt;/type&gt;</w:t>
      </w:r>
      <w:r w:rsidR="004578B4" w:rsidRPr="00187E9B">
        <w:rPr>
          <w:rFonts w:ascii="Consolas" w:hAnsi="Consolas" w:cs="Consolas"/>
          <w:lang w:val="en-US"/>
        </w:rPr>
        <w:br/>
        <w:t xml:space="preserve">        &lt;kind&gt;TYPE&lt;/kind&gt;</w:t>
      </w:r>
      <w:r w:rsidR="004578B4" w:rsidRPr="00187E9B">
        <w:rPr>
          <w:rFonts w:ascii="Consolas" w:hAnsi="Consolas" w:cs="Consolas"/>
          <w:lang w:val="en-US"/>
        </w:rPr>
        <w:br/>
      </w:r>
      <w:r w:rsidR="008911E7" w:rsidRPr="00187E9B">
        <w:rPr>
          <w:rFonts w:ascii="Consolas" w:hAnsi="Consolas" w:cs="Consolas"/>
          <w:lang w:val="en-US"/>
        </w:rPr>
        <w:t xml:space="preserve">      &lt;/artifact&gt;</w:t>
      </w:r>
      <w:r w:rsidR="008911E7" w:rsidRPr="00187E9B">
        <w:rPr>
          <w:rFonts w:ascii="Consolas" w:hAnsi="Consolas" w:cs="Consolas"/>
          <w:lang w:val="en-US"/>
        </w:rPr>
        <w:br/>
        <w:t xml:space="preserve">    &lt;/artifacts&gt;</w:t>
      </w:r>
      <w:r w:rsidR="008911E7" w:rsidRPr="00187E9B">
        <w:rPr>
          <w:rFonts w:ascii="Consolas" w:hAnsi="Consolas" w:cs="Consolas"/>
          <w:lang w:val="en-US"/>
        </w:rPr>
        <w:br/>
      </w:r>
      <w:r w:rsidRPr="00187E9B">
        <w:rPr>
          <w:rFonts w:ascii="Consolas" w:hAnsi="Consolas" w:cs="Consolas"/>
          <w:lang w:val="en-US"/>
        </w:rPr>
        <w:t xml:space="preserve">    &lt;parents&gt;</w:t>
      </w:r>
      <w:r w:rsidRPr="00187E9B">
        <w:rPr>
          <w:rFonts w:ascii="Consolas" w:hAnsi="Consolas" w:cs="Consolas"/>
          <w:lang w:val="en-US"/>
        </w:rPr>
        <w:br/>
        <w:t xml:space="preserve">      &lt;parent&gt;LEBT-00:Ctrl-Crate-1&lt;/parent&gt;</w:t>
      </w:r>
      <w:r w:rsidRPr="00187E9B">
        <w:rPr>
          <w:rFonts w:ascii="Consolas" w:hAnsi="Consolas" w:cs="Consolas"/>
          <w:lang w:val="en-US"/>
        </w:rPr>
        <w:br/>
        <w:t xml:space="preserve">    &lt;/parents&gt;</w:t>
      </w:r>
      <w:r w:rsidRPr="00187E9B">
        <w:rPr>
          <w:rFonts w:ascii="Consolas" w:hAnsi="Consolas" w:cs="Consolas"/>
          <w:lang w:val="en-US"/>
        </w:rPr>
        <w:br/>
        <w:t xml:space="preserve">    &lt;properties&gt;</w:t>
      </w:r>
      <w:r w:rsidRPr="00187E9B">
        <w:rPr>
          <w:rFonts w:ascii="Consolas" w:hAnsi="Consolas" w:cs="Consolas"/>
          <w:lang w:val="en-US"/>
        </w:rPr>
        <w:br/>
        <w:t xml:space="preserve">      &lt;property&gt;</w:t>
      </w:r>
      <w:r w:rsidRPr="00187E9B">
        <w:rPr>
          <w:rFonts w:ascii="Consolas" w:hAnsi="Consolas" w:cs="Consolas"/>
          <w:lang w:val="en-US"/>
        </w:rPr>
        <w:br/>
        <w:t xml:space="preserve">        &lt;name&gt;Manufacturer&lt;/name&gt;</w:t>
      </w:r>
      <w:r w:rsidRPr="00187E9B">
        <w:rPr>
          <w:rFonts w:ascii="Consolas" w:hAnsi="Consolas" w:cs="Consolas"/>
          <w:lang w:val="en-US"/>
        </w:rPr>
        <w:br/>
        <w:t xml:space="preserve">        &lt;value&gt;Intel&lt;/value&gt;</w:t>
      </w:r>
      <w:r w:rsidRPr="00187E9B">
        <w:rPr>
          <w:rFonts w:ascii="Consolas" w:hAnsi="Consolas" w:cs="Consolas"/>
          <w:lang w:val="en-US"/>
        </w:rPr>
        <w:br/>
        <w:t xml:space="preserve">        &lt;dataType&gt;String&lt;/dataType&gt;</w:t>
      </w:r>
      <w:r w:rsidRPr="00187E9B">
        <w:rPr>
          <w:rFonts w:ascii="Consolas" w:hAnsi="Consolas" w:cs="Consolas"/>
          <w:lang w:val="en-US"/>
        </w:rPr>
        <w:br/>
      </w:r>
      <w:r w:rsidR="007C6814" w:rsidRPr="00187E9B">
        <w:rPr>
          <w:rFonts w:ascii="Consolas" w:hAnsi="Consolas" w:cs="Consolas"/>
          <w:lang w:val="en-US"/>
        </w:rPr>
        <w:t xml:space="preserve">        &lt;kind&gt;TYPE&lt;/kind&gt;</w:t>
      </w:r>
      <w:r w:rsidR="007C6814" w:rsidRPr="00187E9B">
        <w:rPr>
          <w:rFonts w:ascii="Consolas" w:hAnsi="Consolas" w:cs="Consolas"/>
          <w:lang w:val="en-US"/>
        </w:rPr>
        <w:br/>
      </w:r>
      <w:r w:rsidRPr="00187E9B">
        <w:rPr>
          <w:rFonts w:ascii="Consolas" w:hAnsi="Consolas" w:cs="Consolas"/>
          <w:lang w:val="en-US"/>
        </w:rPr>
        <w:t xml:space="preserve">      &lt;/property&gt;</w:t>
      </w:r>
      <w:r w:rsidRPr="00187E9B">
        <w:rPr>
          <w:rFonts w:ascii="Consolas" w:hAnsi="Consolas" w:cs="Consolas"/>
          <w:lang w:val="en-US"/>
        </w:rPr>
        <w:br/>
        <w:t xml:space="preserve">      &lt;property&gt;</w:t>
      </w:r>
      <w:r w:rsidRPr="00187E9B">
        <w:rPr>
          <w:rFonts w:ascii="Consolas" w:hAnsi="Consolas" w:cs="Consolas"/>
          <w:lang w:val="en-US"/>
        </w:rPr>
        <w:br/>
        <w:t xml:space="preserve">        &lt;name&gt;Model&lt;/name&gt;</w:t>
      </w:r>
      <w:r w:rsidRPr="00187E9B">
        <w:rPr>
          <w:rFonts w:ascii="Consolas" w:hAnsi="Consolas" w:cs="Consolas"/>
          <w:lang w:val="en-US"/>
        </w:rPr>
        <w:br/>
        <w:t xml:space="preserve">        &lt;value&gt;i7&lt;/value&gt;</w:t>
      </w:r>
      <w:r w:rsidRPr="00187E9B">
        <w:rPr>
          <w:rFonts w:ascii="Consolas" w:hAnsi="Consolas" w:cs="Consolas"/>
          <w:lang w:val="en-US"/>
        </w:rPr>
        <w:br/>
        <w:t xml:space="preserve">        &lt;dataType&gt;String&lt;/dataType&gt;</w:t>
      </w:r>
      <w:r w:rsidRPr="00187E9B">
        <w:rPr>
          <w:rFonts w:ascii="Consolas" w:hAnsi="Consolas" w:cs="Consolas"/>
          <w:lang w:val="en-US"/>
        </w:rPr>
        <w:br/>
      </w:r>
      <w:r w:rsidR="007C6814" w:rsidRPr="00187E9B">
        <w:rPr>
          <w:rFonts w:ascii="Consolas" w:hAnsi="Consolas" w:cs="Consolas"/>
          <w:lang w:val="en-US"/>
        </w:rPr>
        <w:t xml:space="preserve">        &lt;kind&gt;TYPE&lt;/kind&gt;</w:t>
      </w:r>
      <w:r w:rsidR="007C6814" w:rsidRPr="00187E9B">
        <w:rPr>
          <w:rFonts w:ascii="Consolas" w:hAnsi="Consolas" w:cs="Consolas"/>
          <w:lang w:val="en-US"/>
        </w:rPr>
        <w:br/>
      </w:r>
      <w:r w:rsidRPr="00187E9B">
        <w:rPr>
          <w:rFonts w:ascii="Consolas" w:hAnsi="Consolas" w:cs="Consolas"/>
          <w:lang w:val="en-US"/>
        </w:rPr>
        <w:t xml:space="preserve">      &lt;/property&gt;</w:t>
      </w:r>
      <w:r w:rsidRPr="00187E9B">
        <w:rPr>
          <w:rFonts w:ascii="Consolas" w:hAnsi="Consolas" w:cs="Consolas"/>
          <w:lang w:val="en-US"/>
        </w:rPr>
        <w:br/>
        <w:t xml:space="preserve">    &lt;/properties&gt;</w:t>
      </w:r>
      <w:r w:rsidRPr="00187E9B">
        <w:rPr>
          <w:rFonts w:ascii="Consolas" w:hAnsi="Consolas" w:cs="Consolas"/>
          <w:lang w:val="en-US"/>
        </w:rPr>
        <w:br/>
        <w:t xml:space="preserve">  &lt;/</w:t>
      </w:r>
      <w:r w:rsidR="00862046" w:rsidRPr="00187E9B">
        <w:rPr>
          <w:rFonts w:ascii="Consolas" w:hAnsi="Consolas" w:cs="Consolas"/>
          <w:lang w:val="en-US"/>
        </w:rPr>
        <w:t>s</w:t>
      </w:r>
      <w:r w:rsidRPr="00187E9B">
        <w:rPr>
          <w:rFonts w:ascii="Consolas" w:hAnsi="Consolas" w:cs="Consolas"/>
          <w:lang w:val="en-US"/>
        </w:rPr>
        <w:t>lot&gt;</w:t>
      </w:r>
      <w:r w:rsidRPr="00187E9B">
        <w:rPr>
          <w:rFonts w:ascii="Consolas" w:hAnsi="Consolas" w:cs="Consolas"/>
          <w:lang w:val="en-US"/>
        </w:rPr>
        <w:br/>
        <w:t xml:space="preserve">  ...</w:t>
      </w:r>
      <w:r w:rsidRPr="00187E9B">
        <w:rPr>
          <w:rFonts w:ascii="Consolas" w:hAnsi="Consolas" w:cs="Consolas"/>
          <w:lang w:val="en-US"/>
        </w:rPr>
        <w:br/>
        <w:t>&lt;/</w:t>
      </w:r>
      <w:r w:rsidR="00BD39E0" w:rsidRPr="00187E9B">
        <w:rPr>
          <w:rFonts w:ascii="Consolas" w:hAnsi="Consolas" w:cs="Consolas"/>
          <w:lang w:val="en-US"/>
        </w:rPr>
        <w:t>slots</w:t>
      </w:r>
      <w:r w:rsidRPr="00187E9B">
        <w:rPr>
          <w:rFonts w:ascii="Consolas" w:hAnsi="Consolas" w:cs="Consolas"/>
          <w:lang w:val="en-US"/>
        </w:rPr>
        <w:t>&gt;</w:t>
      </w:r>
    </w:p>
    <w:p w14:paraId="42B7E4E4" w14:textId="47927BD8" w:rsidR="00C55F31" w:rsidRPr="00187E9B" w:rsidRDefault="00C55F31" w:rsidP="00C55F31">
      <w:pPr>
        <w:pStyle w:val="Caption"/>
        <w:rPr>
          <w:lang w:val="en-US"/>
        </w:rPr>
      </w:pPr>
      <w:bookmarkStart w:id="237" w:name="_Toc456854718"/>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37</w:t>
      </w:r>
      <w:r w:rsidRPr="00187E9B">
        <w:rPr>
          <w:lang w:val="en-US"/>
        </w:rPr>
        <w:fldChar w:fldCharType="end"/>
      </w:r>
      <w:r w:rsidRPr="00187E9B">
        <w:rPr>
          <w:lang w:val="en-US"/>
        </w:rPr>
        <w:tab/>
        <w:t>Sample RESTful service output</w:t>
      </w:r>
      <w:r w:rsidR="00ED5A72" w:rsidRPr="00187E9B">
        <w:rPr>
          <w:lang w:val="en-US"/>
        </w:rPr>
        <w:t xml:space="preserve"> listing all installation slots of specified </w:t>
      </w:r>
      <w:r w:rsidR="00DC53D5" w:rsidRPr="00187E9B">
        <w:rPr>
          <w:lang w:val="en-US"/>
        </w:rPr>
        <w:t xml:space="preserve">device </w:t>
      </w:r>
      <w:r w:rsidR="00ED5A72" w:rsidRPr="00187E9B">
        <w:rPr>
          <w:lang w:val="en-US"/>
        </w:rPr>
        <w:t>type</w:t>
      </w:r>
      <w:bookmarkEnd w:id="237"/>
    </w:p>
    <w:p w14:paraId="23D4E1A9" w14:textId="4CD42F0F" w:rsidR="00C55F31" w:rsidRPr="00187E9B" w:rsidRDefault="00C55F31" w:rsidP="00C55F31">
      <w:pPr>
        <w:rPr>
          <w:lang w:val="en-US"/>
        </w:rPr>
      </w:pPr>
      <w:r w:rsidRPr="00187E9B">
        <w:rPr>
          <w:lang w:val="en-US"/>
        </w:rPr>
        <w:t xml:space="preserve">URL: </w:t>
      </w:r>
      <w:hyperlink r:id="rId53" w:history="1">
        <w:r w:rsidR="00BD39E0" w:rsidRPr="00187E9B">
          <w:rPr>
            <w:rStyle w:val="Hyperlink"/>
            <w:rFonts w:ascii="Tahoma" w:hAnsi="Tahoma"/>
            <w:lang w:val="en-US"/>
          </w:rPr>
          <w:t>http://server/rest/slots/CPU1</w:t>
        </w:r>
      </w:hyperlink>
      <w:r w:rsidRPr="00187E9B">
        <w:rPr>
          <w:lang w:val="en-US"/>
        </w:rPr>
        <w:t xml:space="preserve"> </w:t>
      </w:r>
    </w:p>
    <w:p w14:paraId="38E1E5BD" w14:textId="2596B99C" w:rsidR="00C55F31" w:rsidRPr="00187E9B" w:rsidRDefault="00C55F31" w:rsidP="00DB55F8">
      <w:pPr>
        <w:keepNext/>
        <w:pBdr>
          <w:top w:val="single" w:sz="4" w:space="1" w:color="auto"/>
          <w:left w:val="single" w:sz="4" w:space="4" w:color="auto"/>
          <w:bottom w:val="single" w:sz="4" w:space="1" w:color="auto"/>
          <w:right w:val="single" w:sz="4" w:space="4" w:color="auto"/>
        </w:pBdr>
        <w:rPr>
          <w:rFonts w:ascii="Consolas" w:hAnsi="Consolas" w:cs="Consolas"/>
          <w:lang w:val="en-US"/>
        </w:rPr>
      </w:pPr>
      <w:r w:rsidRPr="00187E9B">
        <w:rPr>
          <w:rFonts w:ascii="Consolas" w:hAnsi="Consolas" w:cs="Consolas"/>
          <w:lang w:val="en-US"/>
        </w:rPr>
        <w:t>&lt;</w:t>
      </w:r>
      <w:r w:rsidR="00862046" w:rsidRPr="00187E9B">
        <w:rPr>
          <w:rFonts w:ascii="Consolas" w:hAnsi="Consolas" w:cs="Consolas"/>
          <w:lang w:val="en-US"/>
        </w:rPr>
        <w:t>s</w:t>
      </w:r>
      <w:r w:rsidRPr="00187E9B">
        <w:rPr>
          <w:rFonts w:ascii="Consolas" w:hAnsi="Consolas" w:cs="Consolas"/>
          <w:lang w:val="en-US"/>
        </w:rPr>
        <w:t>lot</w:t>
      </w:r>
      <w:r w:rsidR="00521B65" w:rsidRPr="00187E9B">
        <w:rPr>
          <w:rFonts w:ascii="Consolas" w:hAnsi="Consolas" w:cs="Consolas"/>
          <w:lang w:val="en-US"/>
        </w:rPr>
        <w:t xml:space="preserve"> xmlns="https://europeanspallationsource.se/rest/ccdb"</w:t>
      </w:r>
      <w:r w:rsidRPr="00187E9B">
        <w:rPr>
          <w:rFonts w:ascii="Consolas" w:hAnsi="Consolas" w:cs="Consolas"/>
          <w:lang w:val="en-US"/>
        </w:rPr>
        <w:t>&gt;</w:t>
      </w:r>
      <w:r w:rsidRPr="00187E9B">
        <w:rPr>
          <w:rFonts w:ascii="Consolas" w:hAnsi="Consolas" w:cs="Consolas"/>
          <w:lang w:val="en-US"/>
        </w:rPr>
        <w:br/>
        <w:t xml:space="preserve">  &lt;name&gt;CPU1&lt;/name&gt;</w:t>
      </w:r>
      <w:r w:rsidRPr="00187E9B">
        <w:rPr>
          <w:rFonts w:ascii="Consolas" w:hAnsi="Consolas" w:cs="Consolas"/>
          <w:lang w:val="en-US"/>
        </w:rPr>
        <w:br/>
        <w:t xml:space="preserve">  &lt;des</w:t>
      </w:r>
      <w:r w:rsidR="00862046" w:rsidRPr="00187E9B">
        <w:rPr>
          <w:rFonts w:ascii="Consolas" w:hAnsi="Consolas" w:cs="Consolas"/>
          <w:lang w:val="en-US"/>
        </w:rPr>
        <w:t>c</w:t>
      </w:r>
      <w:r w:rsidRPr="00187E9B">
        <w:rPr>
          <w:rFonts w:ascii="Consolas" w:hAnsi="Consolas" w:cs="Consolas"/>
          <w:lang w:val="en-US"/>
        </w:rPr>
        <w:t>ription&gt;Hello&lt;/des</w:t>
      </w:r>
      <w:r w:rsidR="00862046" w:rsidRPr="00187E9B">
        <w:rPr>
          <w:rFonts w:ascii="Consolas" w:hAnsi="Consolas" w:cs="Consolas"/>
          <w:lang w:val="en-US"/>
        </w:rPr>
        <w:t>c</w:t>
      </w:r>
      <w:r w:rsidRPr="00187E9B">
        <w:rPr>
          <w:rFonts w:ascii="Consolas" w:hAnsi="Consolas" w:cs="Consolas"/>
          <w:lang w:val="en-US"/>
        </w:rPr>
        <w:t>ription&gt;</w:t>
      </w:r>
      <w:r w:rsidR="00DB55F8" w:rsidRPr="00187E9B">
        <w:rPr>
          <w:rFonts w:ascii="Consolas" w:hAnsi="Consolas" w:cs="Consolas"/>
          <w:lang w:val="en-US"/>
        </w:rPr>
        <w:br/>
      </w:r>
      <w:r w:rsidR="001E78FB" w:rsidRPr="00187E9B">
        <w:rPr>
          <w:rFonts w:ascii="Consolas" w:hAnsi="Consolas" w:cs="Consolas"/>
          <w:lang w:val="en-US"/>
        </w:rPr>
        <w:t xml:space="preserve">  &lt;deviceType&gt;CPU&lt;/deviceType&gt;</w:t>
      </w:r>
      <w:r w:rsidR="001E78FB" w:rsidRPr="00187E9B">
        <w:rPr>
          <w:rFonts w:ascii="Consolas" w:hAnsi="Consolas" w:cs="Consolas"/>
          <w:lang w:val="en-US"/>
        </w:rPr>
        <w:br/>
      </w:r>
      <w:r w:rsidR="00DB55F8" w:rsidRPr="00187E9B">
        <w:rPr>
          <w:rFonts w:ascii="Consolas" w:hAnsi="Consolas" w:cs="Consolas"/>
          <w:lang w:val="en-US"/>
        </w:rPr>
        <w:t xml:space="preserve">  &lt;artifacts&gt;</w:t>
      </w:r>
      <w:r w:rsidR="00DB55F8" w:rsidRPr="00187E9B">
        <w:rPr>
          <w:rFonts w:ascii="Consolas" w:hAnsi="Consolas" w:cs="Consolas"/>
          <w:lang w:val="en-US"/>
        </w:rPr>
        <w:br/>
        <w:t xml:space="preserve">    &lt;artifact&gt;</w:t>
      </w:r>
      <w:r w:rsidR="00DB55F8" w:rsidRPr="00187E9B">
        <w:rPr>
          <w:rFonts w:ascii="Consolas" w:hAnsi="Consolas" w:cs="Consolas"/>
          <w:lang w:val="en-US"/>
        </w:rPr>
        <w:br/>
        <w:t xml:space="preserve">      &lt;name&gt;README.txt&lt;/name&gt;</w:t>
      </w:r>
      <w:r w:rsidR="00DB55F8" w:rsidRPr="00187E9B">
        <w:rPr>
          <w:rFonts w:ascii="Consolas" w:hAnsi="Consolas" w:cs="Consolas"/>
          <w:lang w:val="en-US"/>
        </w:rPr>
        <w:br/>
      </w:r>
      <w:r w:rsidR="001E78FB" w:rsidRPr="00187E9B">
        <w:rPr>
          <w:rFonts w:ascii="Consolas" w:hAnsi="Consolas" w:cs="Consolas"/>
          <w:lang w:val="en-US"/>
        </w:rPr>
        <w:t xml:space="preserve">      &lt;description&gt;Readme file&lt;/description&gt;</w:t>
      </w:r>
      <w:r w:rsidR="001E78FB" w:rsidRPr="00187E9B">
        <w:rPr>
          <w:rFonts w:ascii="Consolas" w:hAnsi="Consolas" w:cs="Consolas"/>
          <w:lang w:val="en-US"/>
        </w:rPr>
        <w:br/>
        <w:t xml:space="preserve">      &lt;type&gt;FILE&lt;/type&gt;</w:t>
      </w:r>
      <w:r w:rsidR="001E78FB" w:rsidRPr="00187E9B">
        <w:rPr>
          <w:rFonts w:ascii="Consolas" w:hAnsi="Consolas" w:cs="Consolas"/>
          <w:lang w:val="en-US"/>
        </w:rPr>
        <w:br/>
        <w:t xml:space="preserve">      &lt;kind&gt;</w:t>
      </w:r>
      <w:r w:rsidR="000F260F" w:rsidRPr="00187E9B">
        <w:rPr>
          <w:rFonts w:ascii="Consolas" w:hAnsi="Consolas" w:cs="Consolas"/>
          <w:lang w:val="en-US"/>
        </w:rPr>
        <w:t>SLOT</w:t>
      </w:r>
      <w:r w:rsidR="001E78FB" w:rsidRPr="00187E9B">
        <w:rPr>
          <w:rFonts w:ascii="Consolas" w:hAnsi="Consolas" w:cs="Consolas"/>
          <w:lang w:val="en-US"/>
        </w:rPr>
        <w:t>&lt;/kind&gt;</w:t>
      </w:r>
      <w:r w:rsidR="001E78FB" w:rsidRPr="00187E9B">
        <w:rPr>
          <w:rFonts w:ascii="Consolas" w:hAnsi="Consolas" w:cs="Consolas"/>
          <w:lang w:val="en-US"/>
        </w:rPr>
        <w:br/>
      </w:r>
      <w:r w:rsidR="00DB55F8" w:rsidRPr="00187E9B">
        <w:rPr>
          <w:rFonts w:ascii="Consolas" w:hAnsi="Consolas" w:cs="Consolas"/>
          <w:lang w:val="en-US"/>
        </w:rPr>
        <w:t xml:space="preserve">    &lt;/artifact&gt;</w:t>
      </w:r>
      <w:r w:rsidR="00DB55F8" w:rsidRPr="00187E9B">
        <w:rPr>
          <w:rFonts w:ascii="Consolas" w:hAnsi="Consolas" w:cs="Consolas"/>
          <w:lang w:val="en-US"/>
        </w:rPr>
        <w:br/>
      </w:r>
      <w:r w:rsidR="000F260F" w:rsidRPr="00187E9B">
        <w:rPr>
          <w:rFonts w:ascii="Consolas" w:hAnsi="Consolas" w:cs="Consolas"/>
          <w:lang w:val="en-US"/>
        </w:rPr>
        <w:t xml:space="preserve">    &lt;artifact&gt;</w:t>
      </w:r>
      <w:r w:rsidR="000F260F" w:rsidRPr="00187E9B">
        <w:rPr>
          <w:rFonts w:ascii="Consolas" w:hAnsi="Consolas" w:cs="Consolas"/>
          <w:lang w:val="en-US"/>
        </w:rPr>
        <w:br/>
        <w:t xml:space="preserve">      &lt;name&gt;NOTES.txt&lt;/name&gt;</w:t>
      </w:r>
      <w:r w:rsidR="000F260F" w:rsidRPr="00187E9B">
        <w:rPr>
          <w:rFonts w:ascii="Consolas" w:hAnsi="Consolas" w:cs="Consolas"/>
          <w:lang w:val="en-US"/>
        </w:rPr>
        <w:br/>
        <w:t xml:space="preserve">      &lt;description&gt;Installation notes&lt;/description&gt;</w:t>
      </w:r>
      <w:r w:rsidR="000F260F" w:rsidRPr="00187E9B">
        <w:rPr>
          <w:rFonts w:ascii="Consolas" w:hAnsi="Consolas" w:cs="Consolas"/>
          <w:lang w:val="en-US"/>
        </w:rPr>
        <w:br/>
        <w:t xml:space="preserve">      &lt;type&gt;FILE&lt;/type&gt;</w:t>
      </w:r>
      <w:r w:rsidR="000F260F" w:rsidRPr="00187E9B">
        <w:rPr>
          <w:rFonts w:ascii="Consolas" w:hAnsi="Consolas" w:cs="Consolas"/>
          <w:lang w:val="en-US"/>
        </w:rPr>
        <w:br/>
        <w:t xml:space="preserve">      &lt;kind&gt;TYPE&lt;/kind&gt;</w:t>
      </w:r>
      <w:r w:rsidR="000F260F" w:rsidRPr="00187E9B">
        <w:rPr>
          <w:rFonts w:ascii="Consolas" w:hAnsi="Consolas" w:cs="Consolas"/>
          <w:lang w:val="en-US"/>
        </w:rPr>
        <w:br/>
        <w:t xml:space="preserve">    &lt;/artifact&gt;</w:t>
      </w:r>
      <w:r w:rsidR="000F260F" w:rsidRPr="00187E9B">
        <w:rPr>
          <w:rFonts w:ascii="Consolas" w:hAnsi="Consolas" w:cs="Consolas"/>
          <w:lang w:val="en-US"/>
        </w:rPr>
        <w:br/>
        <w:t xml:space="preserve">    &lt;artifact&gt;</w:t>
      </w:r>
      <w:r w:rsidR="000F260F" w:rsidRPr="00187E9B">
        <w:rPr>
          <w:rFonts w:ascii="Consolas" w:hAnsi="Consolas" w:cs="Consolas"/>
          <w:lang w:val="en-US"/>
        </w:rPr>
        <w:br/>
        <w:t xml:space="preserve">      &lt;name&gt;README.txt&lt;/name&gt;</w:t>
      </w:r>
      <w:r w:rsidR="000F260F" w:rsidRPr="00187E9B">
        <w:rPr>
          <w:rFonts w:ascii="Consolas" w:hAnsi="Consolas" w:cs="Consolas"/>
          <w:lang w:val="en-US"/>
        </w:rPr>
        <w:br/>
        <w:t xml:space="preserve">      &lt;description&gt;Readme file&lt;/description&gt;</w:t>
      </w:r>
      <w:r w:rsidR="000F260F" w:rsidRPr="00187E9B">
        <w:rPr>
          <w:rFonts w:ascii="Consolas" w:hAnsi="Consolas" w:cs="Consolas"/>
          <w:lang w:val="en-US"/>
        </w:rPr>
        <w:br/>
      </w:r>
      <w:r w:rsidR="000F260F" w:rsidRPr="00187E9B">
        <w:rPr>
          <w:rFonts w:ascii="Consolas" w:hAnsi="Consolas" w:cs="Consolas"/>
          <w:lang w:val="en-US"/>
        </w:rPr>
        <w:lastRenderedPageBreak/>
        <w:t xml:space="preserve">      &lt;type&gt;FILE&lt;/type&gt;</w:t>
      </w:r>
      <w:r w:rsidR="000F260F" w:rsidRPr="00187E9B">
        <w:rPr>
          <w:rFonts w:ascii="Consolas" w:hAnsi="Consolas" w:cs="Consolas"/>
          <w:lang w:val="en-US"/>
        </w:rPr>
        <w:br/>
        <w:t xml:space="preserve">      &lt;kind&gt;TYPE&lt;/kind&gt;</w:t>
      </w:r>
      <w:r w:rsidR="000F260F" w:rsidRPr="00187E9B">
        <w:rPr>
          <w:rFonts w:ascii="Consolas" w:hAnsi="Consolas" w:cs="Consolas"/>
          <w:lang w:val="en-US"/>
        </w:rPr>
        <w:br/>
        <w:t xml:space="preserve">    &lt;/artifact&gt;</w:t>
      </w:r>
      <w:r w:rsidR="000F260F" w:rsidRPr="00187E9B">
        <w:rPr>
          <w:rFonts w:ascii="Consolas" w:hAnsi="Consolas" w:cs="Consolas"/>
          <w:lang w:val="en-US"/>
        </w:rPr>
        <w:br/>
      </w:r>
      <w:r w:rsidR="00DB55F8" w:rsidRPr="00187E9B">
        <w:rPr>
          <w:rFonts w:ascii="Consolas" w:hAnsi="Consolas" w:cs="Consolas"/>
          <w:lang w:val="en-US"/>
        </w:rPr>
        <w:t xml:space="preserve">  &lt;/artifacts&gt;</w:t>
      </w:r>
      <w:r w:rsidRPr="00187E9B">
        <w:rPr>
          <w:rFonts w:ascii="Consolas" w:hAnsi="Consolas" w:cs="Consolas"/>
          <w:lang w:val="en-US"/>
        </w:rPr>
        <w:br/>
        <w:t xml:space="preserve">  &lt;parents&gt;</w:t>
      </w:r>
      <w:r w:rsidRPr="00187E9B">
        <w:rPr>
          <w:rFonts w:ascii="Consolas" w:hAnsi="Consolas" w:cs="Consolas"/>
          <w:lang w:val="en-US"/>
        </w:rPr>
        <w:br/>
        <w:t xml:space="preserve">    &lt;parent&gt;LEBT-00:Ctrl-Crate-1&lt;/parent&gt;</w:t>
      </w:r>
      <w:r w:rsidRPr="00187E9B">
        <w:rPr>
          <w:rFonts w:ascii="Consolas" w:hAnsi="Consolas" w:cs="Consolas"/>
          <w:lang w:val="en-US"/>
        </w:rPr>
        <w:br/>
        <w:t xml:space="preserve">  &lt;/parents&gt;</w:t>
      </w:r>
      <w:r w:rsidRPr="00187E9B">
        <w:rPr>
          <w:rFonts w:ascii="Consolas" w:hAnsi="Consolas" w:cs="Consolas"/>
          <w:lang w:val="en-US"/>
        </w:rPr>
        <w:br/>
        <w:t xml:space="preserve">  &lt;properties&gt;</w:t>
      </w:r>
      <w:r w:rsidRPr="00187E9B">
        <w:rPr>
          <w:rFonts w:ascii="Consolas" w:hAnsi="Consolas" w:cs="Consolas"/>
          <w:lang w:val="en-US"/>
        </w:rPr>
        <w:br/>
        <w:t xml:space="preserve">    &lt;property&gt;</w:t>
      </w:r>
      <w:r w:rsidRPr="00187E9B">
        <w:rPr>
          <w:rFonts w:ascii="Consolas" w:hAnsi="Consolas" w:cs="Consolas"/>
          <w:lang w:val="en-US"/>
        </w:rPr>
        <w:br/>
        <w:t xml:space="preserve">      &lt;name&gt;Manufacturer&lt;/name&gt;</w:t>
      </w:r>
      <w:r w:rsidRPr="00187E9B">
        <w:rPr>
          <w:rFonts w:ascii="Consolas" w:hAnsi="Consolas" w:cs="Consolas"/>
          <w:lang w:val="en-US"/>
        </w:rPr>
        <w:br/>
        <w:t xml:space="preserve">      &lt;value&gt;Intel&lt;/value&gt;</w:t>
      </w:r>
      <w:r w:rsidRPr="00187E9B">
        <w:rPr>
          <w:rFonts w:ascii="Consolas" w:hAnsi="Consolas" w:cs="Consolas"/>
          <w:lang w:val="en-US"/>
        </w:rPr>
        <w:br/>
        <w:t xml:space="preserve">      &lt;dataType&gt;String&lt;/dataType&gt;</w:t>
      </w:r>
      <w:r w:rsidRPr="00187E9B">
        <w:rPr>
          <w:rFonts w:ascii="Consolas" w:hAnsi="Consolas" w:cs="Consolas"/>
          <w:lang w:val="en-US"/>
        </w:rPr>
        <w:br/>
      </w:r>
      <w:r w:rsidR="005B1698" w:rsidRPr="00187E9B">
        <w:rPr>
          <w:rFonts w:ascii="Consolas" w:hAnsi="Consolas" w:cs="Consolas"/>
          <w:lang w:val="en-US"/>
        </w:rPr>
        <w:t xml:space="preserve">      &lt;kind&gt;TYPE&lt;/kind&gt;</w:t>
      </w:r>
      <w:r w:rsidR="005B1698" w:rsidRPr="00187E9B">
        <w:rPr>
          <w:rFonts w:ascii="Consolas" w:hAnsi="Consolas" w:cs="Consolas"/>
          <w:lang w:val="en-US"/>
        </w:rPr>
        <w:br/>
      </w:r>
      <w:r w:rsidRPr="00187E9B">
        <w:rPr>
          <w:rFonts w:ascii="Consolas" w:hAnsi="Consolas" w:cs="Consolas"/>
          <w:lang w:val="en-US"/>
        </w:rPr>
        <w:t xml:space="preserve">    &lt;/property&gt;</w:t>
      </w:r>
      <w:r w:rsidRPr="00187E9B">
        <w:rPr>
          <w:rFonts w:ascii="Consolas" w:hAnsi="Consolas" w:cs="Consolas"/>
          <w:lang w:val="en-US"/>
        </w:rPr>
        <w:br/>
        <w:t xml:space="preserve">    &lt;property&gt;</w:t>
      </w:r>
      <w:r w:rsidRPr="00187E9B">
        <w:rPr>
          <w:rFonts w:ascii="Consolas" w:hAnsi="Consolas" w:cs="Consolas"/>
          <w:lang w:val="en-US"/>
        </w:rPr>
        <w:br/>
        <w:t xml:space="preserve">      &lt;name&gt;Model&lt;/name&gt;</w:t>
      </w:r>
      <w:r w:rsidRPr="00187E9B">
        <w:rPr>
          <w:rFonts w:ascii="Consolas" w:hAnsi="Consolas" w:cs="Consolas"/>
          <w:lang w:val="en-US"/>
        </w:rPr>
        <w:br/>
        <w:t xml:space="preserve">      &lt;value&gt;i7&lt;/value&gt;</w:t>
      </w:r>
      <w:r w:rsidRPr="00187E9B">
        <w:rPr>
          <w:rFonts w:ascii="Consolas" w:hAnsi="Consolas" w:cs="Consolas"/>
          <w:lang w:val="en-US"/>
        </w:rPr>
        <w:br/>
        <w:t xml:space="preserve">      &lt;dataType&gt;String&lt;/dataType&gt;</w:t>
      </w:r>
      <w:r w:rsidRPr="00187E9B">
        <w:rPr>
          <w:rFonts w:ascii="Consolas" w:hAnsi="Consolas" w:cs="Consolas"/>
          <w:lang w:val="en-US"/>
        </w:rPr>
        <w:br/>
      </w:r>
      <w:r w:rsidR="005B1698" w:rsidRPr="00187E9B">
        <w:rPr>
          <w:rFonts w:ascii="Consolas" w:hAnsi="Consolas" w:cs="Consolas"/>
          <w:lang w:val="en-US"/>
        </w:rPr>
        <w:t xml:space="preserve">      &lt;kind&gt;TYPE&lt;/kind&gt;</w:t>
      </w:r>
      <w:r w:rsidR="005B1698" w:rsidRPr="00187E9B">
        <w:rPr>
          <w:rFonts w:ascii="Consolas" w:hAnsi="Consolas" w:cs="Consolas"/>
          <w:lang w:val="en-US"/>
        </w:rPr>
        <w:br/>
      </w:r>
      <w:r w:rsidRPr="00187E9B">
        <w:rPr>
          <w:rFonts w:ascii="Consolas" w:hAnsi="Consolas" w:cs="Consolas"/>
          <w:lang w:val="en-US"/>
        </w:rPr>
        <w:t xml:space="preserve">    &lt;/property&gt;</w:t>
      </w:r>
      <w:r w:rsidRPr="00187E9B">
        <w:rPr>
          <w:rFonts w:ascii="Consolas" w:hAnsi="Consolas" w:cs="Consolas"/>
          <w:lang w:val="en-US"/>
        </w:rPr>
        <w:br/>
        <w:t xml:space="preserve">  &lt;/properties&gt;</w:t>
      </w:r>
      <w:r w:rsidRPr="00187E9B">
        <w:rPr>
          <w:rFonts w:ascii="Consolas" w:hAnsi="Consolas" w:cs="Consolas"/>
          <w:lang w:val="en-US"/>
        </w:rPr>
        <w:br/>
        <w:t>&lt;/</w:t>
      </w:r>
      <w:r w:rsidR="00862046" w:rsidRPr="00187E9B">
        <w:rPr>
          <w:rFonts w:ascii="Consolas" w:hAnsi="Consolas" w:cs="Consolas"/>
          <w:lang w:val="en-US"/>
        </w:rPr>
        <w:t>s</w:t>
      </w:r>
      <w:r w:rsidRPr="00187E9B">
        <w:rPr>
          <w:rFonts w:ascii="Consolas" w:hAnsi="Consolas" w:cs="Consolas"/>
          <w:lang w:val="en-US"/>
        </w:rPr>
        <w:t>lot&gt;</w:t>
      </w:r>
    </w:p>
    <w:p w14:paraId="4D37593A" w14:textId="5DC948AF" w:rsidR="00C55F31" w:rsidRPr="00187E9B" w:rsidRDefault="00C55F31" w:rsidP="00C55F31">
      <w:pPr>
        <w:pStyle w:val="Caption"/>
        <w:rPr>
          <w:lang w:val="en-US"/>
        </w:rPr>
      </w:pPr>
      <w:bookmarkStart w:id="238" w:name="_Toc456854719"/>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38</w:t>
      </w:r>
      <w:r w:rsidRPr="00187E9B">
        <w:rPr>
          <w:lang w:val="en-US"/>
        </w:rPr>
        <w:fldChar w:fldCharType="end"/>
      </w:r>
      <w:r w:rsidRPr="00187E9B">
        <w:rPr>
          <w:lang w:val="en-US"/>
        </w:rPr>
        <w:tab/>
        <w:t>Sample RESTful service output</w:t>
      </w:r>
      <w:r w:rsidR="00ED5A72" w:rsidRPr="00187E9B">
        <w:rPr>
          <w:lang w:val="en-US"/>
        </w:rPr>
        <w:t xml:space="preserve"> showing a </w:t>
      </w:r>
      <w:r w:rsidR="0011372C" w:rsidRPr="00187E9B">
        <w:rPr>
          <w:lang w:val="en-US"/>
        </w:rPr>
        <w:t>specific</w:t>
      </w:r>
      <w:r w:rsidR="00ED5A72" w:rsidRPr="00187E9B">
        <w:rPr>
          <w:lang w:val="en-US"/>
        </w:rPr>
        <w:t xml:space="preserve"> installation slot</w:t>
      </w:r>
      <w:bookmarkEnd w:id="238"/>
    </w:p>
    <w:p w14:paraId="34DBF4F1" w14:textId="7D7A66E1" w:rsidR="00DB55F8" w:rsidRPr="00187E9B" w:rsidRDefault="00DB55F8" w:rsidP="00DB55F8">
      <w:pPr>
        <w:rPr>
          <w:lang w:val="en-US"/>
        </w:rPr>
      </w:pPr>
      <w:r w:rsidRPr="00187E9B">
        <w:rPr>
          <w:lang w:val="en-US"/>
        </w:rPr>
        <w:t xml:space="preserve">The URL </w:t>
      </w:r>
      <w:hyperlink r:id="rId54" w:history="1">
        <w:r w:rsidR="00D749C2" w:rsidRPr="00187E9B">
          <w:rPr>
            <w:rStyle w:val="Hyperlink"/>
            <w:rFonts w:ascii="Tahoma" w:hAnsi="Tahoma"/>
            <w:lang w:val="en-US"/>
          </w:rPr>
          <w:t>http://server/rest/slots/CPU1/download/README.txt</w:t>
        </w:r>
      </w:hyperlink>
      <w:r w:rsidR="00D749C2" w:rsidRPr="00187E9B">
        <w:rPr>
          <w:lang w:val="en-US"/>
        </w:rPr>
        <w:t xml:space="preserve"> </w:t>
      </w:r>
      <w:r w:rsidRPr="00187E9B">
        <w:rPr>
          <w:lang w:val="en-US"/>
        </w:rPr>
        <w:t xml:space="preserve">will return </w:t>
      </w:r>
      <w:r w:rsidR="002F50D1" w:rsidRPr="00187E9B">
        <w:rPr>
          <w:lang w:val="en-US"/>
        </w:rPr>
        <w:t xml:space="preserve">the </w:t>
      </w:r>
      <w:r w:rsidRPr="00187E9B">
        <w:rPr>
          <w:lang w:val="en-US"/>
        </w:rPr>
        <w:t xml:space="preserve">artifact attachment file </w:t>
      </w:r>
      <w:r w:rsidRPr="00187E9B">
        <w:rPr>
          <w:i/>
          <w:lang w:val="en-US"/>
        </w:rPr>
        <w:t>README.txt</w:t>
      </w:r>
      <w:r w:rsidRPr="00187E9B">
        <w:rPr>
          <w:lang w:val="en-US"/>
        </w:rPr>
        <w:t xml:space="preserve"> from the installation slot</w:t>
      </w:r>
      <w:r w:rsidR="002F50D1" w:rsidRPr="00187E9B">
        <w:rPr>
          <w:lang w:val="en-US"/>
        </w:rPr>
        <w:t xml:space="preserve"> </w:t>
      </w:r>
      <w:r w:rsidR="002F50D1" w:rsidRPr="00187E9B">
        <w:rPr>
          <w:i/>
          <w:lang w:val="en-US"/>
        </w:rPr>
        <w:t>CPU1</w:t>
      </w:r>
      <w:r w:rsidRPr="00187E9B">
        <w:rPr>
          <w:lang w:val="en-US"/>
        </w:rPr>
        <w:t>.</w:t>
      </w:r>
    </w:p>
    <w:p w14:paraId="764C24B3" w14:textId="79413F51" w:rsidR="00DB55F8" w:rsidRPr="00187E9B" w:rsidRDefault="00DB55F8" w:rsidP="00126C4A">
      <w:pPr>
        <w:rPr>
          <w:lang w:val="en-US"/>
        </w:rPr>
      </w:pPr>
      <w:r w:rsidRPr="00187E9B">
        <w:rPr>
          <w:lang w:val="en-US"/>
        </w:rPr>
        <w:t xml:space="preserve">The URL </w:t>
      </w:r>
      <w:hyperlink r:id="rId55" w:history="1">
        <w:r w:rsidR="00D749C2" w:rsidRPr="00187E9B">
          <w:rPr>
            <w:rStyle w:val="Hyperlink"/>
            <w:rFonts w:ascii="Tahoma" w:hAnsi="Tahoma"/>
            <w:lang w:val="en-US"/>
          </w:rPr>
          <w:t>http://server/rest/slots/CPU1/download/NOTES.txt</w:t>
        </w:r>
      </w:hyperlink>
      <w:r w:rsidRPr="00187E9B">
        <w:rPr>
          <w:lang w:val="en-US"/>
        </w:rPr>
        <w:t xml:space="preserve"> will return</w:t>
      </w:r>
      <w:r w:rsidR="002F50D1" w:rsidRPr="00187E9B">
        <w:rPr>
          <w:lang w:val="en-US"/>
        </w:rPr>
        <w:t xml:space="preserve"> the artifact attachment file</w:t>
      </w:r>
      <w:r w:rsidRPr="00187E9B">
        <w:rPr>
          <w:lang w:val="en-US"/>
        </w:rPr>
        <w:t xml:space="preserve"> </w:t>
      </w:r>
      <w:r w:rsidRPr="00187E9B">
        <w:rPr>
          <w:i/>
          <w:lang w:val="en-US"/>
        </w:rPr>
        <w:t>NOTES.txt</w:t>
      </w:r>
      <w:r w:rsidRPr="00187E9B">
        <w:rPr>
          <w:lang w:val="en-US"/>
        </w:rPr>
        <w:t xml:space="preserve"> from the </w:t>
      </w:r>
      <w:r w:rsidR="002F50D1" w:rsidRPr="00187E9B">
        <w:rPr>
          <w:lang w:val="en-US"/>
        </w:rPr>
        <w:t xml:space="preserve">device type </w:t>
      </w:r>
      <w:r w:rsidRPr="00187E9B">
        <w:rPr>
          <w:i/>
          <w:lang w:val="en-US"/>
        </w:rPr>
        <w:t>CPU</w:t>
      </w:r>
      <w:r w:rsidRPr="00187E9B">
        <w:rPr>
          <w:lang w:val="en-US"/>
        </w:rPr>
        <w:t>.</w:t>
      </w:r>
    </w:p>
    <w:p w14:paraId="069D2523" w14:textId="67C9F36A" w:rsidR="00DB55F8" w:rsidRPr="00187E9B" w:rsidRDefault="00DB55F8" w:rsidP="00126C4A">
      <w:pPr>
        <w:rPr>
          <w:lang w:val="en-US"/>
        </w:rPr>
      </w:pPr>
      <w:r w:rsidRPr="00187E9B">
        <w:rPr>
          <w:lang w:val="en-US"/>
        </w:rPr>
        <w:t xml:space="preserve">The artifact attachment file </w:t>
      </w:r>
      <w:r w:rsidRPr="00187E9B">
        <w:rPr>
          <w:i/>
          <w:lang w:val="en-US"/>
        </w:rPr>
        <w:t>README.txt</w:t>
      </w:r>
      <w:r w:rsidRPr="00187E9B">
        <w:rPr>
          <w:lang w:val="en-US"/>
        </w:rPr>
        <w:t xml:space="preserve"> of the </w:t>
      </w:r>
      <w:r w:rsidRPr="00187E9B">
        <w:rPr>
          <w:i/>
          <w:lang w:val="en-US"/>
        </w:rPr>
        <w:t>CPU device type</w:t>
      </w:r>
      <w:r w:rsidRPr="00187E9B">
        <w:rPr>
          <w:lang w:val="en-US"/>
        </w:rPr>
        <w:t xml:space="preserve"> cannot be downloaded through the installation slot but has to be downloaded from the device type directly.</w:t>
      </w:r>
    </w:p>
    <w:p w14:paraId="61DBA604" w14:textId="718BCB71" w:rsidR="00CA138B" w:rsidRPr="00187E9B" w:rsidRDefault="00CA138B" w:rsidP="00CA138B">
      <w:pPr>
        <w:pStyle w:val="Heading4"/>
        <w:rPr>
          <w:lang w:val="en-US"/>
        </w:rPr>
      </w:pPr>
      <w:bookmarkStart w:id="239" w:name="_Toc456854661"/>
      <w:r w:rsidRPr="00187E9B">
        <w:rPr>
          <w:lang w:val="en-US"/>
        </w:rPr>
        <w:t xml:space="preserve">Installation </w:t>
      </w:r>
      <w:r w:rsidR="00171C6C" w:rsidRPr="00187E9B">
        <w:rPr>
          <w:lang w:val="en-US"/>
        </w:rPr>
        <w:t>Slot Names</w:t>
      </w:r>
      <w:bookmarkEnd w:id="239"/>
    </w:p>
    <w:p w14:paraId="6AC73321" w14:textId="0C777464" w:rsidR="00CA138B" w:rsidRPr="00187E9B" w:rsidRDefault="00CA138B" w:rsidP="00CA138B">
      <w:pPr>
        <w:rPr>
          <w:lang w:val="en-US" w:eastAsia="en-US"/>
        </w:rPr>
      </w:pPr>
      <w:r w:rsidRPr="00187E9B">
        <w:rPr>
          <w:lang w:val="en-US" w:eastAsia="en-US"/>
        </w:rPr>
        <w:t>Since the installation slot related URLs return a large amount of information, there is also a special service that returns just the names of all the installation slots and containers in the database. The container names may be duplicated, since there is no unique requirement regarding their name. This is for intended for applications that may want to integrate with CCDB and would want to display a list of possible slots in the CCDB based on type.</w:t>
      </w:r>
    </w:p>
    <w:p w14:paraId="1000DEFE" w14:textId="5DB8EA0E" w:rsidR="00CA138B" w:rsidRPr="00187E9B" w:rsidRDefault="00CA138B" w:rsidP="00CA138B">
      <w:pPr>
        <w:pStyle w:val="Heading5"/>
        <w:rPr>
          <w:lang w:val="en-US" w:eastAsia="en-US"/>
        </w:rPr>
      </w:pPr>
      <w:r w:rsidRPr="00187E9B">
        <w:rPr>
          <w:lang w:val="en-US" w:eastAsia="en-US"/>
        </w:rPr>
        <w:t>Examples</w:t>
      </w:r>
    </w:p>
    <w:p w14:paraId="62CAF878" w14:textId="5FF1A8FD" w:rsidR="00CA138B" w:rsidRPr="00187E9B" w:rsidRDefault="00CA138B" w:rsidP="00CA138B">
      <w:pPr>
        <w:rPr>
          <w:lang w:val="en-US" w:eastAsia="en-US"/>
        </w:rPr>
      </w:pPr>
      <w:r w:rsidRPr="00187E9B">
        <w:rPr>
          <w:lang w:val="en-US" w:eastAsia="en-US"/>
        </w:rPr>
        <w:t xml:space="preserve">URL: </w:t>
      </w:r>
      <w:hyperlink r:id="rId56" w:history="1">
        <w:r w:rsidR="00D749C2" w:rsidRPr="00187E9B">
          <w:rPr>
            <w:rStyle w:val="Hyperlink"/>
            <w:rFonts w:ascii="Tahoma" w:hAnsi="Tahoma"/>
            <w:lang w:val="en-US" w:eastAsia="en-US"/>
          </w:rPr>
          <w:t>http://server/rest/slotNames</w:t>
        </w:r>
      </w:hyperlink>
    </w:p>
    <w:p w14:paraId="4F42C18E" w14:textId="0ECD45CB" w:rsidR="00CA138B" w:rsidRPr="00187E9B" w:rsidRDefault="00CA138B" w:rsidP="00A154E1">
      <w:pPr>
        <w:keepNext/>
        <w:pBdr>
          <w:top w:val="single" w:sz="4" w:space="1" w:color="auto"/>
          <w:left w:val="single" w:sz="4" w:space="4" w:color="auto"/>
          <w:bottom w:val="single" w:sz="4" w:space="1" w:color="auto"/>
          <w:right w:val="single" w:sz="4" w:space="4" w:color="auto"/>
        </w:pBdr>
        <w:spacing w:before="240"/>
        <w:rPr>
          <w:rFonts w:ascii="Consolas" w:hAnsi="Consolas" w:cs="Consolas"/>
          <w:lang w:val="en-US" w:eastAsia="en-US"/>
        </w:rPr>
      </w:pPr>
      <w:r w:rsidRPr="00187E9B">
        <w:rPr>
          <w:rFonts w:ascii="Consolas" w:hAnsi="Consolas" w:cs="Consolas"/>
          <w:lang w:val="en-US" w:eastAsia="en-US"/>
        </w:rPr>
        <w:t>&lt;</w:t>
      </w:r>
      <w:r w:rsidR="00521B65" w:rsidRPr="00187E9B">
        <w:rPr>
          <w:rFonts w:ascii="Consolas" w:hAnsi="Consolas" w:cs="Consolas"/>
          <w:lang w:val="en-US" w:eastAsia="en-US"/>
        </w:rPr>
        <w:t>names xmlns="https://europeanspallationsource.se/rest/ccdb"</w:t>
      </w:r>
      <w:r w:rsidRPr="00187E9B">
        <w:rPr>
          <w:rFonts w:ascii="Consolas" w:hAnsi="Consolas" w:cs="Consolas"/>
          <w:lang w:val="en-US" w:eastAsia="en-US"/>
        </w:rPr>
        <w:t>&gt;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type="slot"</w:t>
      </w:r>
      <w:r w:rsidRPr="00187E9B">
        <w:rPr>
          <w:rFonts w:ascii="Consolas" w:hAnsi="Consolas" w:cs="Consolas"/>
          <w:lang w:val="en-US" w:eastAsia="en-US"/>
        </w:rPr>
        <w:t>&gt;H1:3:1:DC07&lt;/name&gt;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type="slot"</w:t>
      </w:r>
      <w:r w:rsidRPr="00187E9B">
        <w:rPr>
          <w:rFonts w:ascii="Consolas" w:hAnsi="Consolas" w:cs="Consolas"/>
          <w:lang w:val="en-US" w:eastAsia="en-US"/>
        </w:rPr>
        <w:t>&gt;H1:1:1:DC02&lt;/name&gt;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type="slot"</w:t>
      </w:r>
      <w:r w:rsidRPr="00187E9B">
        <w:rPr>
          <w:rFonts w:ascii="Consolas" w:hAnsi="Consolas" w:cs="Consolas"/>
          <w:lang w:val="en-US" w:eastAsia="en-US"/>
        </w:rPr>
        <w:t>&gt;H1:1:2&lt;/name&gt;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type="slot"</w:t>
      </w:r>
      <w:r w:rsidRPr="00187E9B">
        <w:rPr>
          <w:rFonts w:ascii="Consolas" w:hAnsi="Consolas" w:cs="Consolas"/>
          <w:lang w:val="en-US" w:eastAsia="en-US"/>
        </w:rPr>
        <w:t>&gt;H1:3:2:DC08&lt;/name&gt;</w:t>
      </w:r>
      <w:r w:rsidRPr="00187E9B">
        <w:rPr>
          <w:rFonts w:ascii="Consolas" w:hAnsi="Consolas" w:cs="Consolas"/>
          <w:lang w:val="en-US" w:eastAsia="en-US"/>
        </w:rPr>
        <w:br/>
      </w:r>
      <w:r w:rsidRPr="00187E9B">
        <w:rPr>
          <w:rFonts w:ascii="Consolas" w:hAnsi="Consolas" w:cs="Consolas"/>
          <w:lang w:val="en-US" w:eastAsia="en-US"/>
        </w:rPr>
        <w:lastRenderedPageBreak/>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A154E1" w:rsidRPr="00187E9B">
        <w:rPr>
          <w:rFonts w:ascii="Consolas" w:hAnsi="Consolas" w:cs="Consolas"/>
          <w:lang w:val="en-US" w:eastAsia="en-US"/>
        </w:rPr>
        <w:t>"</w:t>
      </w:r>
      <w:r w:rsidRPr="00187E9B">
        <w:rPr>
          <w:rFonts w:ascii="Consolas" w:hAnsi="Consolas" w:cs="Consolas"/>
          <w:lang w:val="en-US" w:eastAsia="en-US"/>
        </w:rPr>
        <w:t>&gt;H1:3:3:DC09&lt;/name&gt;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A154E1" w:rsidRPr="00187E9B">
        <w:rPr>
          <w:rFonts w:ascii="Consolas" w:hAnsi="Consolas" w:cs="Consolas"/>
          <w:lang w:val="en-US" w:eastAsia="en-US"/>
        </w:rPr>
        <w:t>"</w:t>
      </w:r>
      <w:r w:rsidRPr="00187E9B">
        <w:rPr>
          <w:rFonts w:ascii="Consolas" w:hAnsi="Consolas" w:cs="Consolas"/>
          <w:lang w:val="en-US" w:eastAsia="en-US"/>
        </w:rPr>
        <w:t>&gt;H1:1:2:DC03&lt;/name&gt;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A154E1" w:rsidRPr="00187E9B">
        <w:rPr>
          <w:rFonts w:ascii="Consolas" w:hAnsi="Consolas" w:cs="Consolas"/>
          <w:lang w:val="en-US" w:eastAsia="en-US"/>
        </w:rPr>
        <w:t>"</w:t>
      </w:r>
      <w:r w:rsidRPr="00187E9B">
        <w:rPr>
          <w:rFonts w:ascii="Consolas" w:hAnsi="Consolas" w:cs="Consolas"/>
          <w:lang w:val="en-US" w:eastAsia="en-US"/>
        </w:rPr>
        <w:t>&gt;H1:1:1:DC02:B01&lt;/name&gt;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A154E1" w:rsidRPr="00187E9B">
        <w:rPr>
          <w:rFonts w:ascii="Consolas" w:hAnsi="Consolas" w:cs="Consolas"/>
          <w:lang w:val="en-US" w:eastAsia="en-US"/>
        </w:rPr>
        <w:t>"</w:t>
      </w:r>
      <w:r w:rsidRPr="00187E9B">
        <w:rPr>
          <w:rFonts w:ascii="Consolas" w:hAnsi="Consolas" w:cs="Consolas"/>
          <w:lang w:val="en-US" w:eastAsia="en-US"/>
        </w:rPr>
        <w:t>&gt;H1:1:1:DC02:B02&lt;/name&gt;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CONTAINER</w:t>
      </w:r>
      <w:r w:rsidR="00A154E1" w:rsidRPr="00187E9B">
        <w:rPr>
          <w:rFonts w:ascii="Consolas" w:hAnsi="Consolas" w:cs="Consolas"/>
          <w:lang w:val="en-US" w:eastAsia="en-US"/>
        </w:rPr>
        <w:t>"</w:t>
      </w:r>
      <w:r w:rsidRPr="00187E9B">
        <w:rPr>
          <w:rFonts w:ascii="Consolas" w:hAnsi="Consolas" w:cs="Consolas"/>
          <w:lang w:val="en-US" w:eastAsia="en-US"/>
        </w:rPr>
        <w:t>&gt;DEMO&lt;/name&gt;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A154E1" w:rsidRPr="00187E9B">
        <w:rPr>
          <w:rFonts w:ascii="Consolas" w:hAnsi="Consolas" w:cs="Consolas"/>
          <w:lang w:val="en-US" w:eastAsia="en-US"/>
        </w:rPr>
        <w:t>"</w:t>
      </w:r>
      <w:r w:rsidRPr="00187E9B">
        <w:rPr>
          <w:rFonts w:ascii="Consolas" w:hAnsi="Consolas" w:cs="Consolas"/>
          <w:lang w:val="en-US" w:eastAsia="en-US"/>
        </w:rPr>
        <w:t>&gt;H1:2:1:DC05&lt;/name&gt;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A154E1" w:rsidRPr="00187E9B">
        <w:rPr>
          <w:rFonts w:ascii="Consolas" w:hAnsi="Consolas" w:cs="Consolas"/>
          <w:lang w:val="en-US" w:eastAsia="en-US"/>
        </w:rPr>
        <w:t>"</w:t>
      </w:r>
      <w:r w:rsidRPr="00187E9B">
        <w:rPr>
          <w:rFonts w:ascii="Consolas" w:hAnsi="Consolas" w:cs="Consolas"/>
          <w:lang w:val="en-US" w:eastAsia="en-US"/>
        </w:rPr>
        <w:t>&gt;H1:2:1:DC06&lt;/name&gt;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A154E1" w:rsidRPr="00187E9B">
        <w:rPr>
          <w:rFonts w:ascii="Consolas" w:hAnsi="Consolas" w:cs="Consolas"/>
          <w:lang w:val="en-US" w:eastAsia="en-US"/>
        </w:rPr>
        <w:t>"</w:t>
      </w:r>
      <w:r w:rsidRPr="00187E9B">
        <w:rPr>
          <w:rFonts w:ascii="Consolas" w:hAnsi="Consolas" w:cs="Consolas"/>
          <w:lang w:val="en-US" w:eastAsia="en-US"/>
        </w:rPr>
        <w:t>&gt;H1:2:2:DC07&lt;/name&gt;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A154E1" w:rsidRPr="00187E9B">
        <w:rPr>
          <w:rFonts w:ascii="Consolas" w:hAnsi="Consolas" w:cs="Consolas"/>
          <w:lang w:val="en-US" w:eastAsia="en-US"/>
        </w:rPr>
        <w:t>"</w:t>
      </w:r>
      <w:r w:rsidRPr="00187E9B">
        <w:rPr>
          <w:rFonts w:ascii="Consolas" w:hAnsi="Consolas" w:cs="Consolas"/>
          <w:lang w:val="en-US" w:eastAsia="en-US"/>
        </w:rPr>
        <w:t>&gt;H1:2:2:DC08&lt;/name&gt;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CONTAINER</w:t>
      </w:r>
      <w:r w:rsidR="00A154E1" w:rsidRPr="00187E9B">
        <w:rPr>
          <w:rFonts w:ascii="Consolas" w:hAnsi="Consolas" w:cs="Consolas"/>
          <w:lang w:val="en-US" w:eastAsia="en-US"/>
        </w:rPr>
        <w:t>"</w:t>
      </w:r>
      <w:r w:rsidRPr="00187E9B">
        <w:rPr>
          <w:rFonts w:ascii="Consolas" w:hAnsi="Consolas" w:cs="Consolas"/>
          <w:lang w:val="en-US" w:eastAsia="en-US"/>
        </w:rPr>
        <w:t>&gt;WAREHOUSE&lt;/name&gt;</w:t>
      </w:r>
      <w:r w:rsidRPr="00187E9B">
        <w:rPr>
          <w:rFonts w:ascii="Consolas" w:hAnsi="Consolas" w:cs="Consolas"/>
          <w:lang w:val="en-US" w:eastAsia="en-US"/>
        </w:rPr>
        <w:br/>
        <w:t xml:space="preserve">  &lt;name</w:t>
      </w:r>
      <w:r w:rsidR="00A154E1" w:rsidRPr="00187E9B">
        <w:rPr>
          <w:rFonts w:ascii="Consolas" w:hAnsi="Consolas" w:cs="Consolas"/>
          <w:lang w:val="en-US" w:eastAsia="en-US"/>
        </w:rPr>
        <w:t xml:space="preserve"> type="</w:t>
      </w:r>
      <w:r w:rsidR="00187E9B" w:rsidRPr="00187E9B">
        <w:rPr>
          <w:rFonts w:ascii="Consolas" w:hAnsi="Consolas" w:cs="Consolas"/>
          <w:lang w:val="en-US" w:eastAsia="en-US"/>
        </w:rPr>
        <w:t>CONTAINER</w:t>
      </w:r>
      <w:r w:rsidR="00A154E1" w:rsidRPr="00187E9B">
        <w:rPr>
          <w:rFonts w:ascii="Consolas" w:hAnsi="Consolas" w:cs="Consolas"/>
          <w:lang w:val="en-US" w:eastAsia="en-US"/>
        </w:rPr>
        <w:t>"</w:t>
      </w:r>
      <w:r w:rsidRPr="00187E9B">
        <w:rPr>
          <w:rFonts w:ascii="Consolas" w:hAnsi="Consolas" w:cs="Consolas"/>
          <w:lang w:val="en-US" w:eastAsia="en-US"/>
        </w:rPr>
        <w:t>&gt;GALLERY&lt;/na</w:t>
      </w:r>
      <w:r w:rsidR="00521B65" w:rsidRPr="00187E9B">
        <w:rPr>
          <w:rFonts w:ascii="Consolas" w:hAnsi="Consolas" w:cs="Consolas"/>
          <w:lang w:val="en-US" w:eastAsia="en-US"/>
        </w:rPr>
        <w:t>me&gt;</w:t>
      </w:r>
      <w:r w:rsidR="00521B65" w:rsidRPr="00187E9B">
        <w:rPr>
          <w:rFonts w:ascii="Consolas" w:hAnsi="Consolas" w:cs="Consolas"/>
          <w:lang w:val="en-US" w:eastAsia="en-US"/>
        </w:rPr>
        <w:br/>
        <w:t xml:space="preserve">  ...</w:t>
      </w:r>
      <w:r w:rsidR="00521B65" w:rsidRPr="00187E9B">
        <w:rPr>
          <w:rFonts w:ascii="Consolas" w:hAnsi="Consolas" w:cs="Consolas"/>
          <w:lang w:val="en-US" w:eastAsia="en-US"/>
        </w:rPr>
        <w:br/>
        <w:t>&lt;/names</w:t>
      </w:r>
      <w:r w:rsidRPr="00187E9B">
        <w:rPr>
          <w:rFonts w:ascii="Consolas" w:hAnsi="Consolas" w:cs="Consolas"/>
          <w:lang w:val="en-US" w:eastAsia="en-US"/>
        </w:rPr>
        <w:t>&gt;</w:t>
      </w:r>
    </w:p>
    <w:p w14:paraId="52424522" w14:textId="0DF63E1D" w:rsidR="00CA138B" w:rsidRPr="00187E9B" w:rsidRDefault="00CA138B" w:rsidP="00CA138B">
      <w:pPr>
        <w:pStyle w:val="Caption"/>
        <w:rPr>
          <w:lang w:val="en-US"/>
        </w:rPr>
      </w:pPr>
      <w:bookmarkStart w:id="240" w:name="_Toc456854720"/>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39</w:t>
      </w:r>
      <w:r w:rsidRPr="00187E9B">
        <w:rPr>
          <w:lang w:val="en-US"/>
        </w:rPr>
        <w:fldChar w:fldCharType="end"/>
      </w:r>
      <w:r w:rsidRPr="00187E9B">
        <w:rPr>
          <w:lang w:val="en-US"/>
        </w:rPr>
        <w:tab/>
        <w:t>Sample RESTful service output</w:t>
      </w:r>
      <w:r w:rsidR="00DC53D5" w:rsidRPr="00187E9B">
        <w:rPr>
          <w:lang w:val="en-US"/>
        </w:rPr>
        <w:t xml:space="preserve"> listing all installation slot and container names</w:t>
      </w:r>
      <w:bookmarkEnd w:id="240"/>
    </w:p>
    <w:p w14:paraId="0F57EEC5" w14:textId="5D462340" w:rsidR="00CA138B" w:rsidRPr="00187E9B" w:rsidRDefault="00CA138B" w:rsidP="00CA138B">
      <w:pPr>
        <w:rPr>
          <w:lang w:val="en-US"/>
        </w:rPr>
      </w:pPr>
      <w:r w:rsidRPr="00187E9B">
        <w:rPr>
          <w:lang w:val="en-US"/>
        </w:rPr>
        <w:t xml:space="preserve">URL: </w:t>
      </w:r>
      <w:hyperlink r:id="rId57" w:history="1">
        <w:r w:rsidR="00187E9B">
          <w:rPr>
            <w:rStyle w:val="Hyperlink"/>
            <w:rFonts w:ascii="Tahoma" w:hAnsi="Tahoma"/>
            <w:lang w:val="en-US"/>
          </w:rPr>
          <w:t>http://server/rest/slotNames?deviceType=CPU</w:t>
        </w:r>
      </w:hyperlink>
      <w:r w:rsidR="001448D6" w:rsidRPr="00187E9B">
        <w:rPr>
          <w:lang w:val="en-US"/>
        </w:rPr>
        <w:t xml:space="preserve"> </w:t>
      </w:r>
    </w:p>
    <w:p w14:paraId="6DC97F9E" w14:textId="7B21CDF7" w:rsidR="001448D6" w:rsidRPr="00187E9B" w:rsidRDefault="001448D6" w:rsidP="001448D6">
      <w:pPr>
        <w:keepNext/>
        <w:pBdr>
          <w:top w:val="single" w:sz="4" w:space="1" w:color="auto"/>
          <w:left w:val="single" w:sz="4" w:space="4" w:color="auto"/>
          <w:bottom w:val="single" w:sz="4" w:space="1" w:color="auto"/>
          <w:right w:val="single" w:sz="4" w:space="4" w:color="auto"/>
        </w:pBdr>
        <w:rPr>
          <w:rFonts w:ascii="Consolas" w:hAnsi="Consolas" w:cs="Consolas"/>
          <w:lang w:val="en-US"/>
        </w:rPr>
      </w:pPr>
      <w:r w:rsidRPr="00187E9B">
        <w:rPr>
          <w:rFonts w:ascii="Consolas" w:hAnsi="Consolas" w:cs="Consolas"/>
          <w:lang w:val="en-US"/>
        </w:rPr>
        <w:t>&lt;</w:t>
      </w:r>
      <w:r w:rsidR="00521B65" w:rsidRPr="00187E9B">
        <w:rPr>
          <w:rFonts w:ascii="Consolas" w:hAnsi="Consolas" w:cs="Consolas"/>
          <w:lang w:val="en-US" w:eastAsia="en-US"/>
        </w:rPr>
        <w:t>names xmlns="https://europeanspallationsource.se/rest/ccdb"</w:t>
      </w:r>
      <w:r w:rsidRPr="00187E9B">
        <w:rPr>
          <w:rFonts w:ascii="Consolas" w:hAnsi="Consolas" w:cs="Consolas"/>
          <w:lang w:val="en-US"/>
        </w:rPr>
        <w:t>&gt;</w:t>
      </w:r>
      <w:r w:rsidRPr="00187E9B">
        <w:rPr>
          <w:rFonts w:ascii="Consolas" w:hAnsi="Consolas" w:cs="Consolas"/>
          <w:lang w:val="en-US"/>
        </w:rPr>
        <w:br/>
        <w:t xml:space="preserve">  &lt;</w:t>
      </w:r>
      <w:r w:rsidR="00187E9B" w:rsidRPr="00187E9B">
        <w:rPr>
          <w:rFonts w:ascii="Consolas" w:hAnsi="Consolas" w:cs="Consolas"/>
          <w:lang w:val="en-US"/>
        </w:rPr>
        <w:t>name type=</w:t>
      </w:r>
      <w:r w:rsidR="00187E9B" w:rsidRPr="00187E9B">
        <w:rPr>
          <w:rFonts w:ascii="Consolas" w:hAnsi="Consolas" w:cs="Consolas"/>
          <w:lang w:val="en-US" w:eastAsia="en-US"/>
        </w:rPr>
        <w:t>"</w:t>
      </w:r>
      <w:r w:rsidR="00187E9B" w:rsidRPr="00187E9B">
        <w:rPr>
          <w:rFonts w:ascii="Consolas" w:hAnsi="Consolas" w:cs="Consolas"/>
          <w:lang w:val="en-US"/>
        </w:rPr>
        <w:t>SLOT</w:t>
      </w:r>
      <w:r w:rsidR="00187E9B" w:rsidRPr="00187E9B">
        <w:rPr>
          <w:rFonts w:ascii="Consolas" w:hAnsi="Consolas" w:cs="Consolas"/>
          <w:lang w:val="en-US" w:eastAsia="en-US"/>
        </w:rPr>
        <w:t>"</w:t>
      </w:r>
      <w:r w:rsidRPr="00187E9B">
        <w:rPr>
          <w:rFonts w:ascii="Consolas" w:hAnsi="Consolas" w:cs="Consolas"/>
          <w:lang w:val="en-US"/>
        </w:rPr>
        <w:t>&gt;H1:3:1</w:t>
      </w:r>
      <w:r w:rsidR="00187E9B">
        <w:rPr>
          <w:rFonts w:ascii="Consolas" w:hAnsi="Consolas" w:cs="Consolas"/>
          <w:lang w:val="en-US"/>
        </w:rPr>
        <w:t>:CPU</w:t>
      </w:r>
      <w:r w:rsidRPr="00187E9B">
        <w:rPr>
          <w:rFonts w:ascii="Consolas" w:hAnsi="Consolas" w:cs="Consolas"/>
          <w:lang w:val="en-US"/>
        </w:rPr>
        <w:t>07&lt;/name&gt;</w:t>
      </w:r>
      <w:r w:rsidRPr="00187E9B">
        <w:rPr>
          <w:rFonts w:ascii="Consolas" w:hAnsi="Consolas" w:cs="Consolas"/>
          <w:lang w:val="en-US"/>
        </w:rPr>
        <w:br/>
        <w:t xml:space="preserve">  &lt;</w:t>
      </w:r>
      <w:r w:rsidR="00187E9B" w:rsidRPr="00187E9B">
        <w:rPr>
          <w:rFonts w:ascii="Consolas" w:hAnsi="Consolas" w:cs="Consolas"/>
          <w:lang w:val="en-US"/>
        </w:rPr>
        <w:t>name type=</w:t>
      </w:r>
      <w:r w:rsidR="00187E9B" w:rsidRPr="00187E9B">
        <w:rPr>
          <w:rFonts w:ascii="Consolas" w:hAnsi="Consolas" w:cs="Consolas"/>
          <w:lang w:val="en-US" w:eastAsia="en-US"/>
        </w:rPr>
        <w:t>"</w:t>
      </w:r>
      <w:r w:rsidR="00187E9B" w:rsidRPr="00187E9B">
        <w:rPr>
          <w:rFonts w:ascii="Consolas" w:hAnsi="Consolas" w:cs="Consolas"/>
          <w:lang w:val="en-US"/>
        </w:rPr>
        <w:t>SLOT</w:t>
      </w:r>
      <w:r w:rsidR="00187E9B" w:rsidRPr="00187E9B">
        <w:rPr>
          <w:rFonts w:ascii="Consolas" w:hAnsi="Consolas" w:cs="Consolas"/>
          <w:lang w:val="en-US" w:eastAsia="en-US"/>
        </w:rPr>
        <w:t>"</w:t>
      </w:r>
      <w:r w:rsidRPr="00187E9B">
        <w:rPr>
          <w:rFonts w:ascii="Consolas" w:hAnsi="Consolas" w:cs="Consolas"/>
          <w:lang w:val="en-US"/>
        </w:rPr>
        <w:t>&gt;H1:1:1</w:t>
      </w:r>
      <w:r w:rsidR="00187E9B">
        <w:rPr>
          <w:rFonts w:ascii="Consolas" w:hAnsi="Consolas" w:cs="Consolas"/>
          <w:lang w:val="en-US"/>
        </w:rPr>
        <w:t>:CPU</w:t>
      </w:r>
      <w:r w:rsidRPr="00187E9B">
        <w:rPr>
          <w:rFonts w:ascii="Consolas" w:hAnsi="Consolas" w:cs="Consolas"/>
          <w:lang w:val="en-US"/>
        </w:rPr>
        <w:t>02&lt;/name&gt;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&gt;H1:3:2</w:t>
      </w:r>
      <w:r w:rsidR="00187E9B">
        <w:rPr>
          <w:rFonts w:ascii="Consolas" w:hAnsi="Consolas" w:cs="Consolas"/>
          <w:lang w:val="en-US"/>
        </w:rPr>
        <w:t>:CPU</w:t>
      </w:r>
      <w:r w:rsidRPr="00187E9B">
        <w:rPr>
          <w:rFonts w:ascii="Consolas" w:hAnsi="Consolas" w:cs="Consolas"/>
          <w:lang w:val="en-US"/>
        </w:rPr>
        <w:t>08&lt;/name&gt;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&gt;H1:3:3</w:t>
      </w:r>
      <w:r w:rsidR="00187E9B">
        <w:rPr>
          <w:rFonts w:ascii="Consolas" w:hAnsi="Consolas" w:cs="Consolas"/>
          <w:lang w:val="en-US"/>
        </w:rPr>
        <w:t>:CPU</w:t>
      </w:r>
      <w:r w:rsidRPr="00187E9B">
        <w:rPr>
          <w:rFonts w:ascii="Consolas" w:hAnsi="Consolas" w:cs="Consolas"/>
          <w:lang w:val="en-US"/>
        </w:rPr>
        <w:t>09&lt;/name&gt;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&gt;H1:1:2</w:t>
      </w:r>
      <w:r w:rsidR="00187E9B">
        <w:rPr>
          <w:rFonts w:ascii="Consolas" w:hAnsi="Consolas" w:cs="Consolas"/>
          <w:lang w:val="en-US"/>
        </w:rPr>
        <w:t>:CPU</w:t>
      </w:r>
      <w:r w:rsidRPr="00187E9B">
        <w:rPr>
          <w:rFonts w:ascii="Consolas" w:hAnsi="Consolas" w:cs="Consolas"/>
          <w:lang w:val="en-US"/>
        </w:rPr>
        <w:t>03&lt;/name&gt;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&gt;H1:2:1</w:t>
      </w:r>
      <w:r w:rsidR="00187E9B">
        <w:rPr>
          <w:rFonts w:ascii="Consolas" w:hAnsi="Consolas" w:cs="Consolas"/>
          <w:lang w:val="en-US"/>
        </w:rPr>
        <w:t>:CPU</w:t>
      </w:r>
      <w:r w:rsidRPr="00187E9B">
        <w:rPr>
          <w:rFonts w:ascii="Consolas" w:hAnsi="Consolas" w:cs="Consolas"/>
          <w:lang w:val="en-US"/>
        </w:rPr>
        <w:t>05&lt;/name&gt;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&gt;H1:2:1</w:t>
      </w:r>
      <w:r w:rsidR="00187E9B">
        <w:rPr>
          <w:rFonts w:ascii="Consolas" w:hAnsi="Consolas" w:cs="Consolas"/>
          <w:lang w:val="en-US"/>
        </w:rPr>
        <w:t>:CPU</w:t>
      </w:r>
      <w:r w:rsidRPr="00187E9B">
        <w:rPr>
          <w:rFonts w:ascii="Consolas" w:hAnsi="Consolas" w:cs="Consolas"/>
          <w:lang w:val="en-US"/>
        </w:rPr>
        <w:t>06&lt;/name&gt;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&gt;H1:2:2</w:t>
      </w:r>
      <w:r w:rsidR="00187E9B">
        <w:rPr>
          <w:rFonts w:ascii="Consolas" w:hAnsi="Consolas" w:cs="Consolas"/>
          <w:lang w:val="en-US"/>
        </w:rPr>
        <w:t>:CPU</w:t>
      </w:r>
      <w:r w:rsidRPr="00187E9B">
        <w:rPr>
          <w:rFonts w:ascii="Consolas" w:hAnsi="Consolas" w:cs="Consolas"/>
          <w:lang w:val="en-US"/>
        </w:rPr>
        <w:t>07&lt;/name&gt;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&gt;H1:2:2</w:t>
      </w:r>
      <w:r w:rsidR="00187E9B">
        <w:rPr>
          <w:rFonts w:ascii="Consolas" w:hAnsi="Consolas" w:cs="Consolas"/>
          <w:lang w:val="en-US"/>
        </w:rPr>
        <w:t>:CPU</w:t>
      </w:r>
      <w:r w:rsidRPr="00187E9B">
        <w:rPr>
          <w:rFonts w:ascii="Consolas" w:hAnsi="Consolas" w:cs="Consolas"/>
          <w:lang w:val="en-US"/>
        </w:rPr>
        <w:t>08&lt;/name&gt;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&gt;H1:1:1</w:t>
      </w:r>
      <w:r w:rsidR="00187E9B">
        <w:rPr>
          <w:rFonts w:ascii="Consolas" w:hAnsi="Consolas" w:cs="Consolas"/>
          <w:lang w:val="en-US"/>
        </w:rPr>
        <w:t>:CPU</w:t>
      </w:r>
      <w:r w:rsidRPr="00187E9B">
        <w:rPr>
          <w:rFonts w:ascii="Consolas" w:hAnsi="Consolas" w:cs="Consolas"/>
          <w:lang w:val="en-US"/>
        </w:rPr>
        <w:t>02_1&lt;/name&gt;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&gt;Cnt1:DIO:</w:t>
      </w:r>
      <w:r w:rsidR="00187E9B">
        <w:rPr>
          <w:rFonts w:ascii="Consolas" w:hAnsi="Consolas" w:cs="Consolas"/>
          <w:lang w:val="en-US"/>
        </w:rPr>
        <w:t>CPU</w:t>
      </w:r>
      <w:r w:rsidRPr="00187E9B">
        <w:rPr>
          <w:rFonts w:ascii="Consolas" w:hAnsi="Consolas" w:cs="Consolas"/>
          <w:lang w:val="en-US"/>
        </w:rPr>
        <w:t>0001_1&lt;/name&gt;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&gt;H1:1:1</w:t>
      </w:r>
      <w:r w:rsidR="00187E9B">
        <w:rPr>
          <w:rFonts w:ascii="Consolas" w:hAnsi="Consolas" w:cs="Consolas"/>
          <w:lang w:val="en-US"/>
        </w:rPr>
        <w:t>:CPU</w:t>
      </w:r>
      <w:r w:rsidRPr="00187E9B">
        <w:rPr>
          <w:rFonts w:ascii="Consolas" w:hAnsi="Consolas" w:cs="Consolas"/>
          <w:lang w:val="en-US"/>
        </w:rPr>
        <w:t>02_2&lt;/name&gt;</w:t>
      </w:r>
      <w:r w:rsidRPr="00187E9B">
        <w:rPr>
          <w:rFonts w:ascii="Consolas" w:hAnsi="Consolas" w:cs="Consolas"/>
          <w:lang w:val="en-US"/>
        </w:rPr>
        <w:br/>
        <w:t xml:space="preserve">  &lt;name</w:t>
      </w:r>
      <w:r w:rsidR="003E73CF" w:rsidRPr="00187E9B">
        <w:rPr>
          <w:rFonts w:ascii="Consolas" w:hAnsi="Consolas" w:cs="Consolas"/>
          <w:lang w:val="en-US" w:eastAsia="en-US"/>
        </w:rPr>
        <w:t xml:space="preserve"> type="</w:t>
      </w:r>
      <w:r w:rsidR="00187E9B" w:rsidRPr="00187E9B">
        <w:rPr>
          <w:rFonts w:ascii="Consolas" w:hAnsi="Consolas" w:cs="Consolas"/>
          <w:lang w:val="en-US" w:eastAsia="en-US"/>
        </w:rPr>
        <w:t>SLOT</w:t>
      </w:r>
      <w:r w:rsidR="003E73CF" w:rsidRPr="00187E9B">
        <w:rPr>
          <w:rFonts w:ascii="Consolas" w:hAnsi="Consolas" w:cs="Consolas"/>
          <w:lang w:val="en-US" w:eastAsia="en-US"/>
        </w:rPr>
        <w:t>"</w:t>
      </w:r>
      <w:r w:rsidRPr="00187E9B">
        <w:rPr>
          <w:rFonts w:ascii="Consolas" w:hAnsi="Consolas" w:cs="Consolas"/>
          <w:lang w:val="en-US"/>
        </w:rPr>
        <w:t>&gt;Cnt1:DIO:</w:t>
      </w:r>
      <w:r w:rsidR="00187E9B">
        <w:rPr>
          <w:rFonts w:ascii="Consolas" w:hAnsi="Consolas" w:cs="Consolas"/>
          <w:lang w:val="en-US"/>
        </w:rPr>
        <w:t>CPU</w:t>
      </w:r>
      <w:bookmarkStart w:id="241" w:name="_GoBack"/>
      <w:bookmarkEnd w:id="241"/>
      <w:r w:rsidRPr="00187E9B">
        <w:rPr>
          <w:rFonts w:ascii="Consolas" w:hAnsi="Consolas" w:cs="Consolas"/>
          <w:lang w:val="en-US"/>
        </w:rPr>
        <w:t>0001&lt;/name&gt;</w:t>
      </w:r>
      <w:r w:rsidRPr="00187E9B">
        <w:rPr>
          <w:rFonts w:ascii="Consolas" w:hAnsi="Consolas" w:cs="Consolas"/>
          <w:lang w:val="en-US"/>
        </w:rPr>
        <w:br/>
        <w:t>&lt;/</w:t>
      </w:r>
      <w:r w:rsidR="00EB4C56" w:rsidRPr="00187E9B">
        <w:rPr>
          <w:rFonts w:ascii="Consolas" w:hAnsi="Consolas" w:cs="Consolas"/>
          <w:lang w:val="en-US"/>
        </w:rPr>
        <w:t>names</w:t>
      </w:r>
      <w:r w:rsidRPr="00187E9B">
        <w:rPr>
          <w:rFonts w:ascii="Consolas" w:hAnsi="Consolas" w:cs="Consolas"/>
          <w:lang w:val="en-US"/>
        </w:rPr>
        <w:t>&gt;</w:t>
      </w:r>
    </w:p>
    <w:p w14:paraId="3A582D37" w14:textId="5296C52C" w:rsidR="001448D6" w:rsidRPr="00187E9B" w:rsidRDefault="001448D6" w:rsidP="001448D6">
      <w:pPr>
        <w:pStyle w:val="Caption"/>
        <w:rPr>
          <w:lang w:val="en-US"/>
        </w:rPr>
      </w:pPr>
      <w:bookmarkStart w:id="242" w:name="_Toc456854721"/>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40</w:t>
      </w:r>
      <w:r w:rsidRPr="00187E9B">
        <w:rPr>
          <w:lang w:val="en-US"/>
        </w:rPr>
        <w:fldChar w:fldCharType="end"/>
      </w:r>
      <w:r w:rsidRPr="00187E9B">
        <w:rPr>
          <w:lang w:val="en-US"/>
        </w:rPr>
        <w:tab/>
        <w:t>Sample RESTful service output</w:t>
      </w:r>
      <w:r w:rsidR="00DC53D5" w:rsidRPr="00187E9B">
        <w:rPr>
          <w:lang w:val="en-US"/>
        </w:rPr>
        <w:t xml:space="preserve"> listing installation slots of a specified device type</w:t>
      </w:r>
      <w:bookmarkEnd w:id="242"/>
    </w:p>
    <w:p w14:paraId="45222934" w14:textId="3C2C3788" w:rsidR="001A41EC" w:rsidRPr="00187E9B" w:rsidRDefault="00C81BBB" w:rsidP="00C81BBB">
      <w:pPr>
        <w:pStyle w:val="Heading4"/>
        <w:rPr>
          <w:lang w:val="en-US"/>
        </w:rPr>
      </w:pPr>
      <w:bookmarkStart w:id="243" w:name="_Toc456854662"/>
      <w:r w:rsidRPr="00187E9B">
        <w:rPr>
          <w:lang w:val="en-US"/>
        </w:rPr>
        <w:t xml:space="preserve">Device </w:t>
      </w:r>
      <w:r w:rsidR="00171C6C" w:rsidRPr="00187E9B">
        <w:rPr>
          <w:lang w:val="en-US"/>
        </w:rPr>
        <w:t>Instances</w:t>
      </w:r>
      <w:bookmarkEnd w:id="243"/>
    </w:p>
    <w:p w14:paraId="3BDF3378" w14:textId="6F21B163" w:rsidR="00C81BBB" w:rsidRPr="00187E9B" w:rsidRDefault="00C81BBB" w:rsidP="001C689F">
      <w:pPr>
        <w:rPr>
          <w:lang w:val="en-US" w:eastAsia="en-US"/>
        </w:rPr>
      </w:pPr>
      <w:r w:rsidRPr="00187E9B">
        <w:rPr>
          <w:lang w:val="en-US" w:eastAsia="en-US"/>
        </w:rPr>
        <w:t>The RESTful interface under the UR</w:t>
      </w:r>
      <w:r w:rsidR="000F3265" w:rsidRPr="00187E9B">
        <w:rPr>
          <w:lang w:val="en-US" w:eastAsia="en-US"/>
        </w:rPr>
        <w:t>L</w:t>
      </w:r>
      <w:r w:rsidRPr="00187E9B">
        <w:rPr>
          <w:lang w:val="en-US" w:eastAsia="en-US"/>
        </w:rPr>
        <w:t xml:space="preserve"> </w:t>
      </w:r>
      <w:hyperlink r:id="rId58" w:history="1">
        <w:r w:rsidR="00CD46D2" w:rsidRPr="00187E9B">
          <w:rPr>
            <w:rStyle w:val="Hyperlink"/>
            <w:rFonts w:ascii="Tahoma" w:hAnsi="Tahoma"/>
            <w:lang w:val="en-US" w:eastAsia="en-US"/>
          </w:rPr>
          <w:t>http://server/rest/devices</w:t>
        </w:r>
      </w:hyperlink>
      <w:r w:rsidRPr="00187E9B">
        <w:rPr>
          <w:lang w:val="en-US" w:eastAsia="en-US"/>
        </w:rPr>
        <w:t xml:space="preserve"> will return a list of all device instances in the CCDB application. </w:t>
      </w:r>
    </w:p>
    <w:p w14:paraId="652FCB22" w14:textId="3A6D92EF" w:rsidR="00C81BBB" w:rsidRPr="00187E9B" w:rsidRDefault="00C81BBB" w:rsidP="00C81BBB">
      <w:pPr>
        <w:rPr>
          <w:lang w:val="en-US" w:eastAsia="en-US"/>
        </w:rPr>
      </w:pPr>
      <w:r w:rsidRPr="00187E9B">
        <w:rPr>
          <w:lang w:val="en-US" w:eastAsia="en-US"/>
        </w:rPr>
        <w:t>The UR</w:t>
      </w:r>
      <w:r w:rsidR="006D578C" w:rsidRPr="00187E9B">
        <w:rPr>
          <w:lang w:val="en-US" w:eastAsia="en-US"/>
        </w:rPr>
        <w:t>L</w:t>
      </w:r>
      <w:r w:rsidRPr="00187E9B">
        <w:rPr>
          <w:lang w:val="en-US" w:eastAsia="en-US"/>
        </w:rPr>
        <w:t xml:space="preserve"> </w:t>
      </w:r>
      <w:hyperlink r:id="rId59" w:history="1">
        <w:r w:rsidR="00BD6F89" w:rsidRPr="00187E9B">
          <w:rPr>
            <w:rStyle w:val="Hyperlink"/>
            <w:rFonts w:ascii="Tahoma" w:hAnsi="Tahoma"/>
            <w:i/>
            <w:lang w:val="en-US" w:eastAsia="en-US"/>
          </w:rPr>
          <w:t>http://server/rest/devices/&lt;inventoryID&gt;</w:t>
        </w:r>
      </w:hyperlink>
      <w:r w:rsidR="00BE1D6D" w:rsidRPr="00187E9B">
        <w:rPr>
          <w:lang w:val="en-US" w:eastAsia="en-US"/>
        </w:rPr>
        <w:t xml:space="preserve"> </w:t>
      </w:r>
      <w:r w:rsidRPr="00187E9B">
        <w:rPr>
          <w:lang w:val="en-US" w:eastAsia="en-US"/>
        </w:rPr>
        <w:t>will return all the information about a specific devices. The information will also contain a list of all devices and containers that the device instance is in a relationship with.</w:t>
      </w:r>
    </w:p>
    <w:p w14:paraId="6A5AA537" w14:textId="3348B435" w:rsidR="001C689F" w:rsidRPr="00187E9B" w:rsidRDefault="001C689F" w:rsidP="00C81BBB">
      <w:pPr>
        <w:rPr>
          <w:lang w:val="en-US" w:eastAsia="en-US"/>
        </w:rPr>
      </w:pPr>
      <w:r w:rsidRPr="00187E9B">
        <w:rPr>
          <w:lang w:val="en-US" w:eastAsia="en-US"/>
        </w:rPr>
        <w:t xml:space="preserve">The URL </w:t>
      </w:r>
      <w:hyperlink r:id="rId60" w:history="1">
        <w:r w:rsidR="00BD6F89" w:rsidRPr="00187E9B">
          <w:rPr>
            <w:rStyle w:val="Hyperlink"/>
            <w:rFonts w:ascii="Tahoma" w:hAnsi="Tahoma"/>
            <w:i/>
            <w:lang w:val="en-US" w:eastAsia="en-US"/>
          </w:rPr>
          <w:t>http://server/ccdb/rest/devices/&lt;inventoryID&gt;/download/&lt;fileName&gt;</w:t>
        </w:r>
      </w:hyperlink>
      <w:r w:rsidR="00126C4A" w:rsidRPr="00187E9B">
        <w:rPr>
          <w:lang w:val="en-US" w:eastAsia="en-US"/>
        </w:rPr>
        <w:t xml:space="preserve"> </w:t>
      </w:r>
      <w:r w:rsidRPr="00187E9B">
        <w:rPr>
          <w:lang w:val="en-US" w:eastAsia="en-US"/>
        </w:rPr>
        <w:t xml:space="preserve"> will return artifact attachment file from specific device. If file with such name is not found, file from currently slot device is currently installed in or device type gets downloaded.</w:t>
      </w:r>
    </w:p>
    <w:p w14:paraId="78A654B1" w14:textId="200BF081" w:rsidR="001C689F" w:rsidRPr="00187E9B" w:rsidRDefault="001C689F" w:rsidP="007E10F3">
      <w:pPr>
        <w:pStyle w:val="Heading5"/>
        <w:rPr>
          <w:lang w:val="en-US" w:eastAsia="en-US"/>
        </w:rPr>
      </w:pPr>
      <w:r w:rsidRPr="00187E9B">
        <w:rPr>
          <w:lang w:val="en-US" w:eastAsia="en-US"/>
        </w:rPr>
        <w:lastRenderedPageBreak/>
        <w:t>Examples</w:t>
      </w:r>
    </w:p>
    <w:p w14:paraId="5D6B74AB" w14:textId="50BD95FB" w:rsidR="001C689F" w:rsidRPr="00187E9B" w:rsidRDefault="001C689F" w:rsidP="001C689F">
      <w:pPr>
        <w:rPr>
          <w:lang w:val="en-US" w:eastAsia="en-US"/>
        </w:rPr>
      </w:pPr>
      <w:r w:rsidRPr="00187E9B">
        <w:rPr>
          <w:lang w:val="en-US" w:eastAsia="en-US"/>
        </w:rPr>
        <w:t xml:space="preserve">URL: </w:t>
      </w:r>
      <w:hyperlink r:id="rId61" w:history="1">
        <w:r w:rsidR="002B4340" w:rsidRPr="00187E9B">
          <w:rPr>
            <w:rStyle w:val="Hyperlink"/>
            <w:rFonts w:ascii="Tahoma" w:hAnsi="Tahoma"/>
            <w:lang w:val="en-US" w:eastAsia="en-US"/>
          </w:rPr>
          <w:t>http://server/rest/devices</w:t>
        </w:r>
      </w:hyperlink>
    </w:p>
    <w:p w14:paraId="0C70E1B3" w14:textId="3D429509" w:rsidR="001C689F" w:rsidRPr="00187E9B" w:rsidRDefault="001C689F" w:rsidP="007E10F3">
      <w:pPr>
        <w:keepNext/>
        <w:pBdr>
          <w:top w:val="single" w:sz="4" w:space="1" w:color="auto"/>
          <w:left w:val="single" w:sz="4" w:space="4" w:color="auto"/>
          <w:bottom w:val="single" w:sz="4" w:space="1" w:color="auto"/>
          <w:right w:val="single" w:sz="4" w:space="4" w:color="auto"/>
        </w:pBdr>
        <w:rPr>
          <w:rFonts w:ascii="Consolas" w:hAnsi="Consolas"/>
          <w:lang w:val="en-US" w:eastAsia="en-US"/>
        </w:rPr>
      </w:pPr>
      <w:r w:rsidRPr="00187E9B">
        <w:rPr>
          <w:rFonts w:ascii="Consolas" w:hAnsi="Consolas"/>
          <w:lang w:val="en-US" w:eastAsia="en-US"/>
        </w:rPr>
        <w:t>&lt;</w:t>
      </w:r>
      <w:r w:rsidR="002B4340" w:rsidRPr="00187E9B">
        <w:rPr>
          <w:rFonts w:ascii="Consolas" w:hAnsi="Consolas"/>
          <w:lang w:val="en-US" w:eastAsia="en-US"/>
        </w:rPr>
        <w:t>devices</w:t>
      </w:r>
      <w:r w:rsidR="00CD46D2" w:rsidRPr="00187E9B">
        <w:rPr>
          <w:rFonts w:ascii="Consolas" w:hAnsi="Consolas"/>
          <w:lang w:val="en-US" w:eastAsia="en-US"/>
        </w:rPr>
        <w:t xml:space="preserve"> xmlns="https://europeanspallationsource.se/rest/ccdb"</w:t>
      </w:r>
      <w:r w:rsidRPr="00187E9B">
        <w:rPr>
          <w:rFonts w:ascii="Consolas" w:hAnsi="Consolas"/>
          <w:lang w:val="en-US" w:eastAsia="en-US"/>
        </w:rPr>
        <w:t>&gt;</w:t>
      </w:r>
      <w:r w:rsidRPr="00187E9B">
        <w:rPr>
          <w:rFonts w:ascii="Consolas" w:hAnsi="Consolas"/>
          <w:lang w:val="en-US" w:eastAsia="en-US"/>
        </w:rPr>
        <w:br/>
        <w:t xml:space="preserve">  &lt;device&gt;</w:t>
      </w:r>
      <w:r w:rsidRPr="00187E9B">
        <w:rPr>
          <w:rFonts w:ascii="Consolas" w:hAnsi="Consolas"/>
          <w:lang w:val="en-US" w:eastAsia="en-US"/>
        </w:rPr>
        <w:br/>
        <w:t xml:space="preserve">    &lt;</w:t>
      </w:r>
      <w:r w:rsidR="00782F37" w:rsidRPr="00187E9B">
        <w:rPr>
          <w:rFonts w:ascii="Consolas" w:hAnsi="Consolas"/>
          <w:lang w:val="en-US" w:eastAsia="en-US"/>
        </w:rPr>
        <w:t>inventoryId</w:t>
      </w:r>
      <w:r w:rsidRPr="00187E9B">
        <w:rPr>
          <w:rFonts w:ascii="Consolas" w:hAnsi="Consolas"/>
          <w:lang w:val="en-US" w:eastAsia="en-US"/>
        </w:rPr>
        <w:t>&gt;ESS-ICS-00000001&lt;/</w:t>
      </w:r>
      <w:r w:rsidR="00782F37" w:rsidRPr="00187E9B">
        <w:rPr>
          <w:rFonts w:ascii="Consolas" w:hAnsi="Consolas"/>
          <w:lang w:val="en-US" w:eastAsia="en-US"/>
        </w:rPr>
        <w:t>inventoryId</w:t>
      </w:r>
      <w:r w:rsidRPr="00187E9B">
        <w:rPr>
          <w:rFonts w:ascii="Consolas" w:hAnsi="Consolas"/>
          <w:lang w:val="en-US" w:eastAsia="en-US"/>
        </w:rPr>
        <w:t>&gt;</w:t>
      </w:r>
      <w:r w:rsidRPr="00187E9B">
        <w:rPr>
          <w:rFonts w:ascii="Consolas" w:hAnsi="Consolas"/>
          <w:lang w:val="en-US" w:eastAsia="en-US"/>
        </w:rPr>
        <w:br/>
        <w:t xml:space="preserve">    &lt;deviceType&gt;CRATE&lt;/deviceType&gt;</w:t>
      </w:r>
      <w:r w:rsidRPr="00187E9B">
        <w:rPr>
          <w:rFonts w:ascii="Consolas" w:hAnsi="Consolas"/>
          <w:lang w:val="en-US" w:eastAsia="en-US"/>
        </w:rPr>
        <w:br/>
        <w:t xml:space="preserve">    &lt;properties&gt;</w:t>
      </w:r>
      <w:r w:rsidRPr="00187E9B">
        <w:rPr>
          <w:rFonts w:ascii="Consolas" w:hAnsi="Consolas"/>
          <w:lang w:val="en-US" w:eastAsia="en-US"/>
        </w:rPr>
        <w:br/>
        <w:t xml:space="preserve">      &lt;property&gt;</w:t>
      </w:r>
      <w:r w:rsidRPr="00187E9B">
        <w:rPr>
          <w:rFonts w:ascii="Consolas" w:hAnsi="Consolas"/>
          <w:lang w:val="en-US" w:eastAsia="en-US"/>
        </w:rPr>
        <w:br/>
        <w:t xml:space="preserve">        &lt;name&gt;Manufacturer&lt;/name&gt;</w:t>
      </w:r>
      <w:r w:rsidRPr="00187E9B">
        <w:rPr>
          <w:rFonts w:ascii="Consolas" w:hAnsi="Consolas"/>
          <w:lang w:val="en-US" w:eastAsia="en-US"/>
        </w:rPr>
        <w:br/>
        <w:t xml:space="preserve">        &lt;value&gt;MegaCrates Corp.&lt;/value&gt;</w:t>
      </w:r>
      <w:r w:rsidRPr="00187E9B">
        <w:rPr>
          <w:rFonts w:ascii="Consolas" w:hAnsi="Consolas"/>
          <w:lang w:val="en-US" w:eastAsia="en-US"/>
        </w:rPr>
        <w:br/>
        <w:t xml:space="preserve">        &lt;dataType&gt;String&lt;/dataType&gt;</w:t>
      </w:r>
      <w:r w:rsidRPr="00187E9B">
        <w:rPr>
          <w:rFonts w:ascii="Consolas" w:hAnsi="Consolas"/>
          <w:lang w:val="en-US" w:eastAsia="en-US"/>
        </w:rPr>
        <w:br/>
        <w:t xml:space="preserve">        &lt;</w:t>
      </w:r>
      <w:r w:rsidR="0013189A" w:rsidRPr="00187E9B">
        <w:rPr>
          <w:rFonts w:ascii="Consolas" w:hAnsi="Consolas"/>
          <w:lang w:val="en-US" w:eastAsia="en-US"/>
        </w:rPr>
        <w:t>kind</w:t>
      </w:r>
      <w:r w:rsidRPr="00187E9B">
        <w:rPr>
          <w:rFonts w:ascii="Consolas" w:hAnsi="Consolas"/>
          <w:lang w:val="en-US" w:eastAsia="en-US"/>
        </w:rPr>
        <w:t>&gt;TYPE&lt;/</w:t>
      </w:r>
      <w:r w:rsidR="0013189A" w:rsidRPr="00187E9B">
        <w:rPr>
          <w:rFonts w:ascii="Consolas" w:hAnsi="Consolas"/>
          <w:lang w:val="en-US" w:eastAsia="en-US"/>
        </w:rPr>
        <w:t>kind</w:t>
      </w:r>
      <w:r w:rsidRPr="00187E9B">
        <w:rPr>
          <w:rFonts w:ascii="Consolas" w:hAnsi="Consolas"/>
          <w:lang w:val="en-US" w:eastAsia="en-US"/>
        </w:rPr>
        <w:t>&gt;</w:t>
      </w:r>
      <w:r w:rsidRPr="00187E9B">
        <w:rPr>
          <w:rFonts w:ascii="Consolas" w:hAnsi="Consolas"/>
          <w:lang w:val="en-US" w:eastAsia="en-US"/>
        </w:rPr>
        <w:br/>
        <w:t xml:space="preserve">      &lt;/property&gt;</w:t>
      </w:r>
      <w:r w:rsidRPr="00187E9B">
        <w:rPr>
          <w:rFonts w:ascii="Consolas" w:hAnsi="Consolas"/>
          <w:lang w:val="en-US" w:eastAsia="en-US"/>
        </w:rPr>
        <w:br/>
        <w:t xml:space="preserve">      &lt;property&gt;</w:t>
      </w:r>
      <w:r w:rsidRPr="00187E9B">
        <w:rPr>
          <w:rFonts w:ascii="Consolas" w:hAnsi="Consolas"/>
          <w:lang w:val="en-US" w:eastAsia="en-US"/>
        </w:rPr>
        <w:br/>
        <w:t xml:space="preserve">        &lt;name&gt;Model&lt;/name&gt;</w:t>
      </w:r>
      <w:r w:rsidRPr="00187E9B">
        <w:rPr>
          <w:rFonts w:ascii="Consolas" w:hAnsi="Consolas"/>
          <w:lang w:val="en-US" w:eastAsia="en-US"/>
        </w:rPr>
        <w:br/>
        <w:t xml:space="preserve">        &lt;value&gt;TheCube-1337&lt;/value&gt;</w:t>
      </w:r>
      <w:r w:rsidRPr="00187E9B">
        <w:rPr>
          <w:rFonts w:ascii="Consolas" w:hAnsi="Consolas"/>
          <w:lang w:val="en-US" w:eastAsia="en-US"/>
        </w:rPr>
        <w:br/>
        <w:t xml:space="preserve">        &lt;dataType&gt;String&lt;/dataType&gt;</w:t>
      </w:r>
      <w:r w:rsidRPr="00187E9B">
        <w:rPr>
          <w:rFonts w:ascii="Consolas" w:hAnsi="Consolas"/>
          <w:lang w:val="en-US" w:eastAsia="en-US"/>
        </w:rPr>
        <w:br/>
        <w:t xml:space="preserve">        &lt;</w:t>
      </w:r>
      <w:r w:rsidR="0013189A" w:rsidRPr="00187E9B">
        <w:rPr>
          <w:rFonts w:ascii="Consolas" w:hAnsi="Consolas"/>
          <w:lang w:val="en-US" w:eastAsia="en-US"/>
        </w:rPr>
        <w:t>kind</w:t>
      </w:r>
      <w:r w:rsidRPr="00187E9B">
        <w:rPr>
          <w:rFonts w:ascii="Consolas" w:hAnsi="Consolas"/>
          <w:lang w:val="en-US" w:eastAsia="en-US"/>
        </w:rPr>
        <w:t>&gt;TYPE&lt;/</w:t>
      </w:r>
      <w:r w:rsidR="0013189A" w:rsidRPr="00187E9B">
        <w:rPr>
          <w:rFonts w:ascii="Consolas" w:hAnsi="Consolas"/>
          <w:lang w:val="en-US" w:eastAsia="en-US"/>
        </w:rPr>
        <w:t>kind</w:t>
      </w:r>
      <w:r w:rsidRPr="00187E9B">
        <w:rPr>
          <w:rFonts w:ascii="Consolas" w:hAnsi="Consolas"/>
          <w:lang w:val="en-US" w:eastAsia="en-US"/>
        </w:rPr>
        <w:t>&gt;</w:t>
      </w:r>
      <w:r w:rsidRPr="00187E9B">
        <w:rPr>
          <w:rFonts w:ascii="Consolas" w:hAnsi="Consolas"/>
          <w:lang w:val="en-US" w:eastAsia="en-US"/>
        </w:rPr>
        <w:br/>
        <w:t xml:space="preserve">      &lt;/property&gt;</w:t>
      </w:r>
      <w:r w:rsidRPr="00187E9B">
        <w:rPr>
          <w:rFonts w:ascii="Consolas" w:hAnsi="Consolas"/>
          <w:lang w:val="en-US" w:eastAsia="en-US"/>
        </w:rPr>
        <w:br/>
        <w:t xml:space="preserve">    &lt;/properties&gt;</w:t>
      </w:r>
      <w:r w:rsidRPr="00187E9B">
        <w:rPr>
          <w:rFonts w:ascii="Consolas" w:hAnsi="Consolas"/>
          <w:lang w:val="en-US" w:eastAsia="en-US"/>
        </w:rPr>
        <w:br/>
        <w:t xml:space="preserve">    &lt;artifacts&gt;</w:t>
      </w:r>
      <w:r w:rsidRPr="00187E9B">
        <w:rPr>
          <w:rFonts w:ascii="Consolas" w:hAnsi="Consolas"/>
          <w:lang w:val="en-US" w:eastAsia="en-US"/>
        </w:rPr>
        <w:br/>
      </w:r>
      <w:r w:rsidR="00F53568" w:rsidRPr="00187E9B">
        <w:rPr>
          <w:rFonts w:ascii="Consolas" w:hAnsi="Consolas"/>
          <w:lang w:val="en-US"/>
        </w:rPr>
        <w:t xml:space="preserve">  </w:t>
      </w:r>
      <w:r w:rsidR="00276FCC" w:rsidRPr="00187E9B">
        <w:rPr>
          <w:rFonts w:ascii="Consolas" w:hAnsi="Consolas"/>
          <w:lang w:val="en-US"/>
        </w:rPr>
        <w:t xml:space="preserve">    &lt;artifact&gt;</w:t>
      </w:r>
      <w:r w:rsidR="00276FCC" w:rsidRPr="00187E9B">
        <w:rPr>
          <w:rFonts w:ascii="Consolas" w:hAnsi="Consolas"/>
          <w:lang w:val="en-US"/>
        </w:rPr>
        <w:br/>
        <w:t xml:space="preserve">  </w:t>
      </w:r>
      <w:r w:rsidR="00F53568" w:rsidRPr="00187E9B">
        <w:rPr>
          <w:rFonts w:ascii="Consolas" w:hAnsi="Consolas"/>
          <w:lang w:val="en-US"/>
        </w:rPr>
        <w:t xml:space="preserve">  </w:t>
      </w:r>
      <w:r w:rsidR="00276FCC" w:rsidRPr="00187E9B">
        <w:rPr>
          <w:rFonts w:ascii="Consolas" w:hAnsi="Consolas"/>
          <w:lang w:val="en-US"/>
        </w:rPr>
        <w:t xml:space="preserve">    &lt;name&gt;NOTES.txt&lt;/name&gt;</w:t>
      </w:r>
      <w:r w:rsidR="00276FCC" w:rsidRPr="00187E9B">
        <w:rPr>
          <w:rFonts w:ascii="Consolas" w:hAnsi="Consolas"/>
          <w:lang w:val="en-US"/>
        </w:rPr>
        <w:br/>
      </w:r>
      <w:r w:rsidR="00276FCC" w:rsidRPr="00187E9B">
        <w:rPr>
          <w:rFonts w:ascii="Consolas" w:hAnsi="Consolas" w:cs="Consolas"/>
          <w:lang w:val="en-US"/>
        </w:rPr>
        <w:t xml:space="preserve">    </w:t>
      </w:r>
      <w:r w:rsidR="00F53568" w:rsidRPr="00187E9B">
        <w:rPr>
          <w:rFonts w:ascii="Consolas" w:hAnsi="Consolas" w:cs="Consolas"/>
          <w:lang w:val="en-US"/>
        </w:rPr>
        <w:t xml:space="preserve">  </w:t>
      </w:r>
      <w:r w:rsidR="00276FCC" w:rsidRPr="00187E9B">
        <w:rPr>
          <w:rFonts w:ascii="Consolas" w:hAnsi="Consolas" w:cs="Consolas"/>
          <w:lang w:val="en-US"/>
        </w:rPr>
        <w:t xml:space="preserve">  &lt;description&gt;Installation notes&lt;/description&gt;</w:t>
      </w:r>
      <w:r w:rsidR="00276FCC" w:rsidRPr="00187E9B">
        <w:rPr>
          <w:rFonts w:ascii="Consolas" w:hAnsi="Consolas" w:cs="Consolas"/>
          <w:lang w:val="en-US"/>
        </w:rPr>
        <w:br/>
        <w:t xml:space="preserve">      </w:t>
      </w:r>
      <w:r w:rsidR="00F53568" w:rsidRPr="00187E9B">
        <w:rPr>
          <w:rFonts w:ascii="Consolas" w:hAnsi="Consolas" w:cs="Consolas"/>
          <w:lang w:val="en-US"/>
        </w:rPr>
        <w:t xml:space="preserve">  </w:t>
      </w:r>
      <w:r w:rsidR="00276FCC" w:rsidRPr="00187E9B">
        <w:rPr>
          <w:rFonts w:ascii="Consolas" w:hAnsi="Consolas" w:cs="Consolas"/>
          <w:lang w:val="en-US"/>
        </w:rPr>
        <w:t>&lt;type&gt;FILE&lt;/type&gt;</w:t>
      </w:r>
      <w:r w:rsidR="00276FCC" w:rsidRPr="00187E9B">
        <w:rPr>
          <w:rFonts w:ascii="Consolas" w:hAnsi="Consolas" w:cs="Consolas"/>
          <w:lang w:val="en-US"/>
        </w:rPr>
        <w:br/>
      </w:r>
      <w:r w:rsidR="00F53568" w:rsidRPr="00187E9B">
        <w:rPr>
          <w:rFonts w:ascii="Consolas" w:hAnsi="Consolas" w:cs="Consolas"/>
          <w:lang w:val="en-US"/>
        </w:rPr>
        <w:t xml:space="preserve">  </w:t>
      </w:r>
      <w:r w:rsidR="00276FCC" w:rsidRPr="00187E9B">
        <w:rPr>
          <w:rFonts w:ascii="Consolas" w:hAnsi="Consolas" w:cs="Consolas"/>
          <w:lang w:val="en-US"/>
        </w:rPr>
        <w:t xml:space="preserve">      &lt;kind&gt;DEVICE&lt;/kind&gt;</w:t>
      </w:r>
      <w:r w:rsidR="00276FCC" w:rsidRPr="00187E9B">
        <w:rPr>
          <w:rFonts w:ascii="Consolas" w:hAnsi="Consolas" w:cs="Consolas"/>
          <w:lang w:val="en-US"/>
        </w:rPr>
        <w:br/>
      </w:r>
      <w:r w:rsidR="00276FCC" w:rsidRPr="00187E9B">
        <w:rPr>
          <w:rFonts w:ascii="Consolas" w:hAnsi="Consolas"/>
          <w:lang w:val="en-US"/>
        </w:rPr>
        <w:t xml:space="preserve">  </w:t>
      </w:r>
      <w:r w:rsidR="00F53568" w:rsidRPr="00187E9B">
        <w:rPr>
          <w:rFonts w:ascii="Consolas" w:hAnsi="Consolas"/>
          <w:lang w:val="en-US"/>
        </w:rPr>
        <w:t xml:space="preserve">  </w:t>
      </w:r>
      <w:r w:rsidR="00276FCC" w:rsidRPr="00187E9B">
        <w:rPr>
          <w:rFonts w:ascii="Consolas" w:hAnsi="Consolas"/>
          <w:lang w:val="en-US"/>
        </w:rPr>
        <w:t xml:space="preserve">  &lt;/artifact&gt;</w:t>
      </w:r>
      <w:r w:rsidR="00276FCC" w:rsidRPr="00187E9B">
        <w:rPr>
          <w:rFonts w:ascii="Consolas" w:hAnsi="Consolas"/>
          <w:lang w:val="en-US"/>
        </w:rPr>
        <w:br/>
      </w:r>
      <w:r w:rsidRPr="00187E9B">
        <w:rPr>
          <w:rFonts w:ascii="Consolas" w:hAnsi="Consolas"/>
          <w:lang w:val="en-US" w:eastAsia="en-US"/>
        </w:rPr>
        <w:t xml:space="preserve">      &lt;artifact&gt;</w:t>
      </w:r>
      <w:r w:rsidRPr="00187E9B">
        <w:rPr>
          <w:rFonts w:ascii="Consolas" w:hAnsi="Consolas"/>
          <w:lang w:val="en-US" w:eastAsia="en-US"/>
        </w:rPr>
        <w:br/>
        <w:t xml:space="preserve">        &lt;name&gt;README.txt&lt;/name&gt;</w:t>
      </w:r>
      <w:r w:rsidRPr="00187E9B">
        <w:rPr>
          <w:rFonts w:ascii="Consolas" w:hAnsi="Consolas"/>
          <w:lang w:val="en-US" w:eastAsia="en-US"/>
        </w:rPr>
        <w:br/>
      </w:r>
      <w:r w:rsidR="00C515CE" w:rsidRPr="00187E9B">
        <w:rPr>
          <w:rFonts w:ascii="Consolas" w:hAnsi="Consolas" w:cs="Consolas"/>
          <w:lang w:val="en-US"/>
        </w:rPr>
        <w:t xml:space="preserve">        &lt;description&gt;Readme file&lt;/description&gt;</w:t>
      </w:r>
      <w:r w:rsidR="00C515CE" w:rsidRPr="00187E9B">
        <w:rPr>
          <w:rFonts w:ascii="Consolas" w:hAnsi="Consolas" w:cs="Consolas"/>
          <w:lang w:val="en-US"/>
        </w:rPr>
        <w:br/>
        <w:t xml:space="preserve">        &lt;type&gt;FILE&lt;/type&gt;</w:t>
      </w:r>
      <w:r w:rsidR="00C515CE" w:rsidRPr="00187E9B">
        <w:rPr>
          <w:rFonts w:ascii="Consolas" w:hAnsi="Consolas" w:cs="Consolas"/>
          <w:lang w:val="en-US"/>
        </w:rPr>
        <w:br/>
        <w:t xml:space="preserve">        &lt;kind&gt;TYPE&lt;/kind&gt;</w:t>
      </w:r>
      <w:r w:rsidR="00C515CE" w:rsidRPr="00187E9B">
        <w:rPr>
          <w:rFonts w:ascii="Consolas" w:hAnsi="Consolas" w:cs="Consolas"/>
          <w:lang w:val="en-US"/>
        </w:rPr>
        <w:br/>
      </w:r>
      <w:r w:rsidRPr="00187E9B">
        <w:rPr>
          <w:rFonts w:ascii="Consolas" w:hAnsi="Consolas"/>
          <w:lang w:val="en-US" w:eastAsia="en-US"/>
        </w:rPr>
        <w:t xml:space="preserve">    </w:t>
      </w:r>
      <w:r w:rsidR="006508B6" w:rsidRPr="00187E9B">
        <w:rPr>
          <w:rFonts w:ascii="Consolas" w:hAnsi="Consolas"/>
          <w:lang w:val="en-US" w:eastAsia="en-US"/>
        </w:rPr>
        <w:t xml:space="preserve">  </w:t>
      </w:r>
      <w:r w:rsidRPr="00187E9B">
        <w:rPr>
          <w:rFonts w:ascii="Consolas" w:hAnsi="Consolas"/>
          <w:lang w:val="en-US" w:eastAsia="en-US"/>
        </w:rPr>
        <w:t>&lt;/artifact&gt;</w:t>
      </w:r>
      <w:r w:rsidR="002F50D1" w:rsidRPr="00187E9B">
        <w:rPr>
          <w:rFonts w:ascii="Consolas" w:hAnsi="Consolas"/>
          <w:lang w:val="en-US" w:eastAsia="en-US"/>
        </w:rPr>
        <w:br/>
      </w:r>
      <w:r w:rsidRPr="00187E9B">
        <w:rPr>
          <w:rFonts w:ascii="Consolas" w:hAnsi="Consolas"/>
          <w:lang w:val="en-US" w:eastAsia="en-US"/>
        </w:rPr>
        <w:t xml:space="preserve">  </w:t>
      </w:r>
      <w:r w:rsidR="006508B6" w:rsidRPr="00187E9B">
        <w:rPr>
          <w:rFonts w:ascii="Consolas" w:hAnsi="Consolas"/>
          <w:lang w:val="en-US" w:eastAsia="en-US"/>
        </w:rPr>
        <w:t xml:space="preserve">  </w:t>
      </w:r>
      <w:r w:rsidRPr="00187E9B">
        <w:rPr>
          <w:rFonts w:ascii="Consolas" w:hAnsi="Consolas"/>
          <w:lang w:val="en-US" w:eastAsia="en-US"/>
        </w:rPr>
        <w:t>&lt;/artifacts&gt;</w:t>
      </w:r>
      <w:r w:rsidR="002F50D1" w:rsidRPr="00187E9B">
        <w:rPr>
          <w:rFonts w:ascii="Consolas" w:hAnsi="Consolas"/>
          <w:lang w:val="en-US" w:eastAsia="en-US"/>
        </w:rPr>
        <w:br/>
      </w:r>
      <w:r w:rsidRPr="00187E9B">
        <w:rPr>
          <w:rFonts w:ascii="Consolas" w:hAnsi="Consolas"/>
          <w:lang w:val="en-US" w:eastAsia="en-US"/>
        </w:rPr>
        <w:t xml:space="preserve">  &lt;/device&gt;</w:t>
      </w:r>
      <w:r w:rsidR="002F50D1" w:rsidRPr="00187E9B">
        <w:rPr>
          <w:rFonts w:ascii="Consolas" w:hAnsi="Consolas"/>
          <w:lang w:val="en-US" w:eastAsia="en-US"/>
        </w:rPr>
        <w:br/>
      </w:r>
      <w:r w:rsidRPr="00187E9B">
        <w:rPr>
          <w:rFonts w:ascii="Consolas" w:hAnsi="Consolas"/>
          <w:lang w:val="en-US" w:eastAsia="en-US"/>
        </w:rPr>
        <w:t xml:space="preserve">  &lt;device&gt;</w:t>
      </w:r>
      <w:r w:rsidR="002F50D1" w:rsidRPr="00187E9B">
        <w:rPr>
          <w:rFonts w:ascii="Consolas" w:hAnsi="Consolas"/>
          <w:lang w:val="en-US" w:eastAsia="en-US"/>
        </w:rPr>
        <w:br/>
      </w:r>
      <w:r w:rsidRPr="00187E9B">
        <w:rPr>
          <w:rFonts w:ascii="Consolas" w:hAnsi="Consolas"/>
          <w:lang w:val="en-US" w:eastAsia="en-US"/>
        </w:rPr>
        <w:t xml:space="preserve">    </w:t>
      </w:r>
      <w:r w:rsidR="006C672F" w:rsidRPr="00187E9B">
        <w:rPr>
          <w:rFonts w:ascii="Consolas" w:hAnsi="Consolas"/>
          <w:lang w:val="en-US" w:eastAsia="en-US"/>
        </w:rPr>
        <w:t>&lt;inventoryId&gt;</w:t>
      </w:r>
      <w:r w:rsidRPr="00187E9B">
        <w:rPr>
          <w:rFonts w:ascii="Consolas" w:hAnsi="Consolas"/>
          <w:lang w:val="en-US" w:eastAsia="en-US"/>
        </w:rPr>
        <w:t>ESS-ICS-00000002</w:t>
      </w:r>
      <w:r w:rsidR="006C672F" w:rsidRPr="00187E9B">
        <w:rPr>
          <w:rFonts w:ascii="Consolas" w:hAnsi="Consolas"/>
          <w:lang w:val="en-US" w:eastAsia="en-US"/>
        </w:rPr>
        <w:t>&lt;/inventoryId&gt;</w:t>
      </w:r>
      <w:r w:rsidR="002F50D1" w:rsidRPr="00187E9B">
        <w:rPr>
          <w:rFonts w:ascii="Consolas" w:hAnsi="Consolas"/>
          <w:lang w:val="en-US" w:eastAsia="en-US"/>
        </w:rPr>
        <w:br/>
      </w:r>
      <w:r w:rsidRPr="00187E9B">
        <w:rPr>
          <w:rFonts w:ascii="Consolas" w:hAnsi="Consolas"/>
          <w:lang w:val="en-US" w:eastAsia="en-US"/>
        </w:rPr>
        <w:t xml:space="preserve">    &lt;deviceType&gt;CRATE&lt;/deviceType&gt;</w:t>
      </w:r>
      <w:r w:rsidR="002F50D1" w:rsidRPr="00187E9B">
        <w:rPr>
          <w:rFonts w:ascii="Consolas" w:hAnsi="Consolas"/>
          <w:lang w:val="en-US" w:eastAsia="en-US"/>
        </w:rPr>
        <w:br/>
      </w:r>
      <w:r w:rsidRPr="00187E9B">
        <w:rPr>
          <w:rFonts w:ascii="Consolas" w:hAnsi="Consolas"/>
          <w:lang w:val="en-US" w:eastAsia="en-US"/>
        </w:rPr>
        <w:t xml:space="preserve">    &lt;properties&gt;</w:t>
      </w:r>
      <w:r w:rsidR="002F50D1" w:rsidRPr="00187E9B">
        <w:rPr>
          <w:rFonts w:ascii="Consolas" w:hAnsi="Consolas"/>
          <w:lang w:val="en-US" w:eastAsia="en-US"/>
        </w:rPr>
        <w:br/>
      </w:r>
      <w:r w:rsidRPr="00187E9B">
        <w:rPr>
          <w:rFonts w:ascii="Consolas" w:hAnsi="Consolas"/>
          <w:lang w:val="en-US" w:eastAsia="en-US"/>
        </w:rPr>
        <w:t xml:space="preserve">      &lt;property&gt;</w:t>
      </w:r>
      <w:r w:rsidR="002F50D1" w:rsidRPr="00187E9B">
        <w:rPr>
          <w:rFonts w:ascii="Consolas" w:hAnsi="Consolas"/>
          <w:lang w:val="en-US" w:eastAsia="en-US"/>
        </w:rPr>
        <w:br/>
      </w:r>
      <w:r w:rsidRPr="00187E9B">
        <w:rPr>
          <w:rFonts w:ascii="Consolas" w:hAnsi="Consolas"/>
          <w:lang w:val="en-US" w:eastAsia="en-US"/>
        </w:rPr>
        <w:t xml:space="preserve">        &lt;name&gt;Manufacturer&lt;/name&gt;</w:t>
      </w:r>
      <w:r w:rsidR="002F50D1" w:rsidRPr="00187E9B">
        <w:rPr>
          <w:rFonts w:ascii="Consolas" w:hAnsi="Consolas"/>
          <w:lang w:val="en-US" w:eastAsia="en-US"/>
        </w:rPr>
        <w:br/>
      </w:r>
      <w:r w:rsidRPr="00187E9B">
        <w:rPr>
          <w:rFonts w:ascii="Consolas" w:hAnsi="Consolas"/>
          <w:lang w:val="en-US" w:eastAsia="en-US"/>
        </w:rPr>
        <w:t xml:space="preserve">        &lt;value&gt;MegaCrates Corp.&lt;/value&gt;</w:t>
      </w:r>
      <w:r w:rsidR="002F50D1" w:rsidRPr="00187E9B">
        <w:rPr>
          <w:rFonts w:ascii="Consolas" w:hAnsi="Consolas"/>
          <w:lang w:val="en-US" w:eastAsia="en-US"/>
        </w:rPr>
        <w:br/>
      </w:r>
      <w:r w:rsidRPr="00187E9B">
        <w:rPr>
          <w:rFonts w:ascii="Consolas" w:hAnsi="Consolas"/>
          <w:lang w:val="en-US" w:eastAsia="en-US"/>
        </w:rPr>
        <w:t xml:space="preserve">        &lt;dataType&gt;String&lt;/dataType&gt;</w:t>
      </w:r>
      <w:r w:rsidR="002F50D1" w:rsidRPr="00187E9B">
        <w:rPr>
          <w:rFonts w:ascii="Consolas" w:hAnsi="Consolas"/>
          <w:lang w:val="en-US" w:eastAsia="en-US"/>
        </w:rPr>
        <w:br/>
      </w:r>
      <w:r w:rsidRPr="00187E9B">
        <w:rPr>
          <w:rFonts w:ascii="Consolas" w:hAnsi="Consolas"/>
          <w:lang w:val="en-US" w:eastAsia="en-US"/>
        </w:rPr>
        <w:t xml:space="preserve">        &lt;</w:t>
      </w:r>
      <w:r w:rsidR="0013189A" w:rsidRPr="00187E9B">
        <w:rPr>
          <w:rFonts w:ascii="Consolas" w:hAnsi="Consolas"/>
          <w:lang w:val="en-US" w:eastAsia="en-US"/>
        </w:rPr>
        <w:t>kind</w:t>
      </w:r>
      <w:r w:rsidRPr="00187E9B">
        <w:rPr>
          <w:rFonts w:ascii="Consolas" w:hAnsi="Consolas"/>
          <w:lang w:val="en-US" w:eastAsia="en-US"/>
        </w:rPr>
        <w:t>&gt;TYPE&lt;/</w:t>
      </w:r>
      <w:r w:rsidR="0013189A" w:rsidRPr="00187E9B">
        <w:rPr>
          <w:rFonts w:ascii="Consolas" w:hAnsi="Consolas"/>
          <w:lang w:val="en-US" w:eastAsia="en-US"/>
        </w:rPr>
        <w:t>kind</w:t>
      </w:r>
      <w:r w:rsidRPr="00187E9B">
        <w:rPr>
          <w:rFonts w:ascii="Consolas" w:hAnsi="Consolas"/>
          <w:lang w:val="en-US" w:eastAsia="en-US"/>
        </w:rPr>
        <w:t>&gt;</w:t>
      </w:r>
      <w:r w:rsidR="002F50D1" w:rsidRPr="00187E9B">
        <w:rPr>
          <w:rFonts w:ascii="Consolas" w:hAnsi="Consolas"/>
          <w:lang w:val="en-US" w:eastAsia="en-US"/>
        </w:rPr>
        <w:br/>
      </w:r>
      <w:r w:rsidRPr="00187E9B">
        <w:rPr>
          <w:rFonts w:ascii="Consolas" w:hAnsi="Consolas"/>
          <w:lang w:val="en-US" w:eastAsia="en-US"/>
        </w:rPr>
        <w:t xml:space="preserve">      &lt;/property&gt;</w:t>
      </w:r>
      <w:r w:rsidR="002F50D1" w:rsidRPr="00187E9B">
        <w:rPr>
          <w:rFonts w:ascii="Consolas" w:hAnsi="Consolas"/>
          <w:lang w:val="en-US" w:eastAsia="en-US"/>
        </w:rPr>
        <w:br/>
      </w:r>
      <w:r w:rsidRPr="00187E9B">
        <w:rPr>
          <w:rFonts w:ascii="Consolas" w:hAnsi="Consolas"/>
          <w:lang w:val="en-US" w:eastAsia="en-US"/>
        </w:rPr>
        <w:t xml:space="preserve">      &lt;property&gt;</w:t>
      </w:r>
      <w:r w:rsidR="002F50D1" w:rsidRPr="00187E9B">
        <w:rPr>
          <w:rFonts w:ascii="Consolas" w:hAnsi="Consolas"/>
          <w:lang w:val="en-US" w:eastAsia="en-US"/>
        </w:rPr>
        <w:br/>
      </w:r>
      <w:r w:rsidRPr="00187E9B">
        <w:rPr>
          <w:rFonts w:ascii="Consolas" w:hAnsi="Consolas"/>
          <w:lang w:val="en-US" w:eastAsia="en-US"/>
        </w:rPr>
        <w:t xml:space="preserve">        &lt;name&gt;Model&lt;/name&gt;</w:t>
      </w:r>
      <w:r w:rsidR="002F50D1" w:rsidRPr="00187E9B">
        <w:rPr>
          <w:rFonts w:ascii="Consolas" w:hAnsi="Consolas"/>
          <w:lang w:val="en-US" w:eastAsia="en-US"/>
        </w:rPr>
        <w:br/>
      </w:r>
      <w:r w:rsidRPr="00187E9B">
        <w:rPr>
          <w:rFonts w:ascii="Consolas" w:hAnsi="Consolas"/>
          <w:lang w:val="en-US" w:eastAsia="en-US"/>
        </w:rPr>
        <w:t xml:space="preserve">        &lt;value&gt;TheCube-1337&lt;/value&gt;</w:t>
      </w:r>
      <w:r w:rsidR="002F50D1" w:rsidRPr="00187E9B">
        <w:rPr>
          <w:rFonts w:ascii="Consolas" w:hAnsi="Consolas"/>
          <w:lang w:val="en-US" w:eastAsia="en-US"/>
        </w:rPr>
        <w:br/>
      </w:r>
      <w:r w:rsidRPr="00187E9B">
        <w:rPr>
          <w:rFonts w:ascii="Consolas" w:hAnsi="Consolas"/>
          <w:lang w:val="en-US" w:eastAsia="en-US"/>
        </w:rPr>
        <w:t xml:space="preserve">        &lt;dataType&gt;String&lt;/dataType&gt;</w:t>
      </w:r>
      <w:r w:rsidR="002F50D1" w:rsidRPr="00187E9B">
        <w:rPr>
          <w:rFonts w:ascii="Consolas" w:hAnsi="Consolas"/>
          <w:lang w:val="en-US" w:eastAsia="en-US"/>
        </w:rPr>
        <w:br/>
      </w:r>
      <w:r w:rsidRPr="00187E9B">
        <w:rPr>
          <w:rFonts w:ascii="Consolas" w:hAnsi="Consolas"/>
          <w:lang w:val="en-US" w:eastAsia="en-US"/>
        </w:rPr>
        <w:t xml:space="preserve">        &lt;</w:t>
      </w:r>
      <w:r w:rsidR="0013189A" w:rsidRPr="00187E9B">
        <w:rPr>
          <w:rFonts w:ascii="Consolas" w:hAnsi="Consolas"/>
          <w:lang w:val="en-US" w:eastAsia="en-US"/>
        </w:rPr>
        <w:t>kind</w:t>
      </w:r>
      <w:r w:rsidRPr="00187E9B">
        <w:rPr>
          <w:rFonts w:ascii="Consolas" w:hAnsi="Consolas"/>
          <w:lang w:val="en-US" w:eastAsia="en-US"/>
        </w:rPr>
        <w:t>&gt;TYPE&lt;/</w:t>
      </w:r>
      <w:r w:rsidR="0013189A" w:rsidRPr="00187E9B">
        <w:rPr>
          <w:rFonts w:ascii="Consolas" w:hAnsi="Consolas"/>
          <w:lang w:val="en-US" w:eastAsia="en-US"/>
        </w:rPr>
        <w:t>kind</w:t>
      </w:r>
      <w:r w:rsidRPr="00187E9B">
        <w:rPr>
          <w:rFonts w:ascii="Consolas" w:hAnsi="Consolas"/>
          <w:lang w:val="en-US" w:eastAsia="en-US"/>
        </w:rPr>
        <w:t>&gt;</w:t>
      </w:r>
      <w:r w:rsidR="002F50D1" w:rsidRPr="00187E9B">
        <w:rPr>
          <w:rFonts w:ascii="Consolas" w:hAnsi="Consolas"/>
          <w:lang w:val="en-US" w:eastAsia="en-US"/>
        </w:rPr>
        <w:br/>
      </w:r>
      <w:r w:rsidRPr="00187E9B">
        <w:rPr>
          <w:rFonts w:ascii="Consolas" w:hAnsi="Consolas"/>
          <w:lang w:val="en-US" w:eastAsia="en-US"/>
        </w:rPr>
        <w:lastRenderedPageBreak/>
        <w:t xml:space="preserve">      &lt;/property&gt;</w:t>
      </w:r>
      <w:r w:rsidR="002F50D1" w:rsidRPr="00187E9B">
        <w:rPr>
          <w:rFonts w:ascii="Consolas" w:hAnsi="Consolas"/>
          <w:lang w:val="en-US" w:eastAsia="en-US"/>
        </w:rPr>
        <w:br/>
      </w:r>
      <w:r w:rsidRPr="00187E9B">
        <w:rPr>
          <w:rFonts w:ascii="Consolas" w:hAnsi="Consolas"/>
          <w:lang w:val="en-US" w:eastAsia="en-US"/>
        </w:rPr>
        <w:t xml:space="preserve">    &lt;/properties&gt;</w:t>
      </w:r>
      <w:r w:rsidR="002F50D1" w:rsidRPr="00187E9B">
        <w:rPr>
          <w:rFonts w:ascii="Consolas" w:hAnsi="Consolas"/>
          <w:lang w:val="en-US" w:eastAsia="en-US"/>
        </w:rPr>
        <w:br/>
      </w:r>
      <w:r w:rsidRPr="00187E9B">
        <w:rPr>
          <w:rFonts w:ascii="Consolas" w:hAnsi="Consolas"/>
          <w:lang w:val="en-US" w:eastAsia="en-US"/>
        </w:rPr>
        <w:t xml:space="preserve">  &lt;/device&gt;</w:t>
      </w:r>
      <w:r w:rsidR="002F50D1" w:rsidRPr="00187E9B">
        <w:rPr>
          <w:rFonts w:ascii="Consolas" w:hAnsi="Consolas"/>
          <w:lang w:val="en-US" w:eastAsia="en-US"/>
        </w:rPr>
        <w:br/>
      </w:r>
      <w:r w:rsidRPr="00187E9B">
        <w:rPr>
          <w:rFonts w:ascii="Consolas" w:hAnsi="Consolas"/>
          <w:lang w:val="en-US" w:eastAsia="en-US"/>
        </w:rPr>
        <w:t>…</w:t>
      </w:r>
      <w:r w:rsidR="002F50D1" w:rsidRPr="00187E9B">
        <w:rPr>
          <w:rFonts w:ascii="Consolas" w:hAnsi="Consolas"/>
          <w:lang w:val="en-US" w:eastAsia="en-US"/>
        </w:rPr>
        <w:br/>
      </w:r>
      <w:r w:rsidRPr="00187E9B">
        <w:rPr>
          <w:rFonts w:ascii="Consolas" w:hAnsi="Consolas"/>
          <w:lang w:val="en-US" w:eastAsia="en-US"/>
        </w:rPr>
        <w:t>&lt;/</w:t>
      </w:r>
      <w:r w:rsidR="002B4340" w:rsidRPr="00187E9B">
        <w:rPr>
          <w:rFonts w:ascii="Consolas" w:hAnsi="Consolas"/>
          <w:lang w:val="en-US" w:eastAsia="en-US"/>
        </w:rPr>
        <w:t>devices</w:t>
      </w:r>
      <w:r w:rsidRPr="00187E9B">
        <w:rPr>
          <w:rFonts w:ascii="Consolas" w:hAnsi="Consolas"/>
          <w:lang w:val="en-US" w:eastAsia="en-US"/>
        </w:rPr>
        <w:t>&gt;</w:t>
      </w:r>
    </w:p>
    <w:p w14:paraId="2E0495FB" w14:textId="0263D146" w:rsidR="001C689F" w:rsidRPr="00187E9B" w:rsidRDefault="002F50D1" w:rsidP="007E10F3">
      <w:pPr>
        <w:pStyle w:val="Caption"/>
        <w:rPr>
          <w:lang w:val="en-US"/>
        </w:rPr>
      </w:pPr>
      <w:bookmarkStart w:id="244" w:name="_Toc456854722"/>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41</w:t>
      </w:r>
      <w:r w:rsidRPr="00187E9B">
        <w:rPr>
          <w:lang w:val="en-US"/>
        </w:rPr>
        <w:fldChar w:fldCharType="end"/>
      </w:r>
      <w:r w:rsidR="00171C6C" w:rsidRPr="00187E9B">
        <w:rPr>
          <w:lang w:val="en-US"/>
        </w:rPr>
        <w:tab/>
      </w:r>
      <w:r w:rsidRPr="00187E9B">
        <w:rPr>
          <w:lang w:val="en-US"/>
        </w:rPr>
        <w:t>Sample RESTful service output listing all devices</w:t>
      </w:r>
      <w:bookmarkEnd w:id="244"/>
    </w:p>
    <w:p w14:paraId="7BAD733B" w14:textId="4307C646" w:rsidR="002F50D1" w:rsidRPr="00187E9B" w:rsidRDefault="002F50D1" w:rsidP="007E10F3">
      <w:pPr>
        <w:rPr>
          <w:lang w:val="en-US"/>
        </w:rPr>
      </w:pPr>
      <w:r w:rsidRPr="00187E9B">
        <w:rPr>
          <w:lang w:val="en-US"/>
        </w:rPr>
        <w:t xml:space="preserve">URL: </w:t>
      </w:r>
      <w:hyperlink r:id="rId62" w:history="1">
        <w:r w:rsidR="0073242A" w:rsidRPr="00187E9B">
          <w:rPr>
            <w:rStyle w:val="Hyperlink"/>
            <w:rFonts w:ascii="Tahoma" w:hAnsi="Tahoma"/>
            <w:lang w:val="en-US"/>
          </w:rPr>
          <w:t>http://server/rest/devices/ESS-ICS-00000001</w:t>
        </w:r>
      </w:hyperlink>
    </w:p>
    <w:p w14:paraId="7838DDD5" w14:textId="13A74AE1" w:rsidR="002F50D1" w:rsidRPr="00187E9B" w:rsidRDefault="002F50D1" w:rsidP="007E10F3">
      <w:pPr>
        <w:keepNext/>
        <w:pBdr>
          <w:top w:val="single" w:sz="4" w:space="1" w:color="auto"/>
          <w:left w:val="single" w:sz="4" w:space="4" w:color="auto"/>
          <w:bottom w:val="single" w:sz="4" w:space="1" w:color="auto"/>
          <w:right w:val="single" w:sz="4" w:space="4" w:color="auto"/>
        </w:pBdr>
        <w:rPr>
          <w:rFonts w:ascii="Consolas" w:hAnsi="Consolas"/>
          <w:lang w:val="en-US"/>
        </w:rPr>
      </w:pPr>
      <w:r w:rsidRPr="00187E9B">
        <w:rPr>
          <w:rFonts w:ascii="Consolas" w:hAnsi="Consolas"/>
          <w:lang w:val="en-US"/>
        </w:rPr>
        <w:t>&lt;device</w:t>
      </w:r>
      <w:r w:rsidR="00296BC5" w:rsidRPr="00187E9B">
        <w:rPr>
          <w:rFonts w:ascii="Consolas" w:hAnsi="Consolas"/>
          <w:lang w:val="en-US"/>
        </w:rPr>
        <w:t xml:space="preserve"> xmlns="https://europeanspallationsource.se/rest/ccdb"</w:t>
      </w:r>
      <w:r w:rsidRPr="00187E9B">
        <w:rPr>
          <w:rFonts w:ascii="Consolas" w:hAnsi="Consolas"/>
          <w:lang w:val="en-US"/>
        </w:rPr>
        <w:t>&gt;</w:t>
      </w:r>
      <w:r w:rsidRPr="00187E9B">
        <w:rPr>
          <w:rFonts w:ascii="Consolas" w:hAnsi="Consolas"/>
          <w:lang w:val="en-US"/>
        </w:rPr>
        <w:br/>
        <w:t xml:space="preserve">  </w:t>
      </w:r>
      <w:r w:rsidR="00A046BD" w:rsidRPr="00187E9B">
        <w:rPr>
          <w:rFonts w:ascii="Consolas" w:hAnsi="Consolas"/>
          <w:lang w:val="en-US" w:eastAsia="en-US"/>
        </w:rPr>
        <w:t>&lt;inventoryId&gt;</w:t>
      </w:r>
      <w:r w:rsidRPr="00187E9B">
        <w:rPr>
          <w:rFonts w:ascii="Consolas" w:hAnsi="Consolas"/>
          <w:lang w:val="en-US"/>
        </w:rPr>
        <w:t>ESS-ICS-00000001</w:t>
      </w:r>
      <w:r w:rsidR="00A046BD" w:rsidRPr="00187E9B">
        <w:rPr>
          <w:rFonts w:ascii="Consolas" w:hAnsi="Consolas"/>
          <w:lang w:val="en-US" w:eastAsia="en-US"/>
        </w:rPr>
        <w:t>&lt;/inventoryId&gt;</w:t>
      </w:r>
      <w:r w:rsidRPr="00187E9B">
        <w:rPr>
          <w:rFonts w:ascii="Consolas" w:hAnsi="Consolas"/>
          <w:lang w:val="en-US"/>
        </w:rPr>
        <w:br/>
        <w:t xml:space="preserve">  &lt;deviceType&gt;CRATE</w:t>
      </w:r>
      <w:r w:rsidR="00296BC5" w:rsidRPr="00187E9B">
        <w:rPr>
          <w:rFonts w:ascii="Consolas" w:hAnsi="Consolas"/>
          <w:lang w:val="en-US"/>
        </w:rPr>
        <w:t>&lt;/deviceType&gt;</w:t>
      </w:r>
      <w:r w:rsidRPr="00187E9B">
        <w:rPr>
          <w:rFonts w:ascii="Consolas" w:hAnsi="Consolas"/>
          <w:lang w:val="en-US"/>
        </w:rPr>
        <w:br/>
        <w:t xml:space="preserve">  &lt;properties&gt;</w:t>
      </w:r>
      <w:r w:rsidRPr="00187E9B">
        <w:rPr>
          <w:rFonts w:ascii="Consolas" w:hAnsi="Consolas"/>
          <w:lang w:val="en-US"/>
        </w:rPr>
        <w:br/>
        <w:t xml:space="preserve">    &lt;property&gt;</w:t>
      </w:r>
      <w:r w:rsidRPr="00187E9B">
        <w:rPr>
          <w:rFonts w:ascii="Consolas" w:hAnsi="Consolas"/>
          <w:lang w:val="en-US"/>
        </w:rPr>
        <w:br/>
        <w:t xml:space="preserve">      &lt;name&gt;Manufacturer&lt;/name&gt;</w:t>
      </w:r>
      <w:r w:rsidRPr="00187E9B">
        <w:rPr>
          <w:rFonts w:ascii="Consolas" w:hAnsi="Consolas"/>
          <w:lang w:val="en-US"/>
        </w:rPr>
        <w:br/>
        <w:t xml:space="preserve">      &lt;value&gt;MegaCrates Corp.&lt;/value&gt;</w:t>
      </w:r>
      <w:r w:rsidRPr="00187E9B">
        <w:rPr>
          <w:rFonts w:ascii="Consolas" w:hAnsi="Consolas"/>
          <w:lang w:val="en-US"/>
        </w:rPr>
        <w:br/>
        <w:t xml:space="preserve">      &lt;dataType&gt;String&lt;/dataType&gt;</w:t>
      </w:r>
      <w:r w:rsidRPr="00187E9B">
        <w:rPr>
          <w:rFonts w:ascii="Consolas" w:hAnsi="Consolas"/>
          <w:lang w:val="en-US"/>
        </w:rPr>
        <w:br/>
        <w:t xml:space="preserve">      &lt;</w:t>
      </w:r>
      <w:r w:rsidR="0013189A" w:rsidRPr="00187E9B">
        <w:rPr>
          <w:rFonts w:ascii="Consolas" w:hAnsi="Consolas"/>
          <w:lang w:val="en-US"/>
        </w:rPr>
        <w:t>kind</w:t>
      </w:r>
      <w:r w:rsidRPr="00187E9B">
        <w:rPr>
          <w:rFonts w:ascii="Consolas" w:hAnsi="Consolas"/>
          <w:lang w:val="en-US"/>
        </w:rPr>
        <w:t>&gt;TYPE&lt;/</w:t>
      </w:r>
      <w:r w:rsidR="0013189A" w:rsidRPr="00187E9B">
        <w:rPr>
          <w:rFonts w:ascii="Consolas" w:hAnsi="Consolas"/>
          <w:lang w:val="en-US"/>
        </w:rPr>
        <w:t>kind</w:t>
      </w:r>
      <w:r w:rsidRPr="00187E9B">
        <w:rPr>
          <w:rFonts w:ascii="Consolas" w:hAnsi="Consolas"/>
          <w:lang w:val="en-US"/>
        </w:rPr>
        <w:t>&gt;</w:t>
      </w:r>
      <w:r w:rsidRPr="00187E9B">
        <w:rPr>
          <w:rFonts w:ascii="Consolas" w:hAnsi="Consolas"/>
          <w:lang w:val="en-US"/>
        </w:rPr>
        <w:br/>
        <w:t xml:space="preserve">    &lt;/property&gt;</w:t>
      </w:r>
      <w:r w:rsidRPr="00187E9B">
        <w:rPr>
          <w:rFonts w:ascii="Consolas" w:hAnsi="Consolas"/>
          <w:lang w:val="en-US"/>
        </w:rPr>
        <w:br/>
        <w:t xml:space="preserve">    &lt;property&gt;</w:t>
      </w:r>
      <w:r w:rsidRPr="00187E9B">
        <w:rPr>
          <w:rFonts w:ascii="Consolas" w:hAnsi="Consolas"/>
          <w:lang w:val="en-US"/>
        </w:rPr>
        <w:br/>
        <w:t xml:space="preserve">      &lt;name&gt;Model&lt;/name&gt;</w:t>
      </w:r>
      <w:r w:rsidRPr="00187E9B">
        <w:rPr>
          <w:rFonts w:ascii="Consolas" w:hAnsi="Consolas"/>
          <w:lang w:val="en-US"/>
        </w:rPr>
        <w:br/>
        <w:t xml:space="preserve">      &lt;value&gt;TheCube-1337&lt;/value&gt;</w:t>
      </w:r>
      <w:r w:rsidRPr="00187E9B">
        <w:rPr>
          <w:rFonts w:ascii="Consolas" w:hAnsi="Consolas"/>
          <w:lang w:val="en-US"/>
        </w:rPr>
        <w:br/>
        <w:t xml:space="preserve">      &lt;dataType&gt;String&lt;/dataType&gt;</w:t>
      </w:r>
      <w:r w:rsidRPr="00187E9B">
        <w:rPr>
          <w:rFonts w:ascii="Consolas" w:hAnsi="Consolas"/>
          <w:lang w:val="en-US"/>
        </w:rPr>
        <w:br/>
        <w:t xml:space="preserve">      &lt;</w:t>
      </w:r>
      <w:r w:rsidR="0013189A" w:rsidRPr="00187E9B">
        <w:rPr>
          <w:rFonts w:ascii="Consolas" w:hAnsi="Consolas"/>
          <w:lang w:val="en-US"/>
        </w:rPr>
        <w:t>kind</w:t>
      </w:r>
      <w:r w:rsidRPr="00187E9B">
        <w:rPr>
          <w:rFonts w:ascii="Consolas" w:hAnsi="Consolas"/>
          <w:lang w:val="en-US"/>
        </w:rPr>
        <w:t>&gt;TYPE&lt;/</w:t>
      </w:r>
      <w:r w:rsidR="0013189A" w:rsidRPr="00187E9B">
        <w:rPr>
          <w:rFonts w:ascii="Consolas" w:hAnsi="Consolas"/>
          <w:lang w:val="en-US"/>
        </w:rPr>
        <w:t>kind</w:t>
      </w:r>
      <w:r w:rsidRPr="00187E9B">
        <w:rPr>
          <w:rFonts w:ascii="Consolas" w:hAnsi="Consolas"/>
          <w:lang w:val="en-US"/>
        </w:rPr>
        <w:t>&gt;</w:t>
      </w:r>
      <w:r w:rsidRPr="00187E9B">
        <w:rPr>
          <w:rFonts w:ascii="Consolas" w:hAnsi="Consolas"/>
          <w:lang w:val="en-US"/>
        </w:rPr>
        <w:br/>
        <w:t xml:space="preserve">    &lt;/property&gt;</w:t>
      </w:r>
      <w:r w:rsidRPr="00187E9B">
        <w:rPr>
          <w:rFonts w:ascii="Consolas" w:hAnsi="Consolas"/>
          <w:lang w:val="en-US"/>
        </w:rPr>
        <w:br/>
        <w:t xml:space="preserve">  &lt;/properties&gt;</w:t>
      </w:r>
      <w:r w:rsidRPr="00187E9B">
        <w:rPr>
          <w:rFonts w:ascii="Consolas" w:hAnsi="Consolas"/>
          <w:lang w:val="en-US"/>
        </w:rPr>
        <w:br/>
      </w:r>
      <w:r w:rsidR="005A297A" w:rsidRPr="00187E9B">
        <w:rPr>
          <w:rFonts w:ascii="Consolas" w:hAnsi="Consolas"/>
          <w:lang w:val="en-US"/>
        </w:rPr>
        <w:t xml:space="preserve">  &lt;artifacts&gt;</w:t>
      </w:r>
      <w:r w:rsidR="005A297A" w:rsidRPr="00187E9B">
        <w:rPr>
          <w:rFonts w:ascii="Consolas" w:hAnsi="Consolas"/>
          <w:lang w:val="en-US"/>
        </w:rPr>
        <w:br/>
        <w:t xml:space="preserve">    &lt;artifact&gt;</w:t>
      </w:r>
      <w:r w:rsidR="005A297A" w:rsidRPr="00187E9B">
        <w:rPr>
          <w:rFonts w:ascii="Consolas" w:hAnsi="Consolas"/>
          <w:lang w:val="en-US"/>
        </w:rPr>
        <w:br/>
        <w:t xml:space="preserve">      &lt;name&gt;NOTES.txt&lt;/name&gt;</w:t>
      </w:r>
      <w:r w:rsidR="005A297A" w:rsidRPr="00187E9B">
        <w:rPr>
          <w:rFonts w:ascii="Consolas" w:hAnsi="Consolas"/>
          <w:lang w:val="en-US"/>
        </w:rPr>
        <w:br/>
      </w:r>
      <w:r w:rsidR="005A297A" w:rsidRPr="00187E9B">
        <w:rPr>
          <w:rFonts w:ascii="Consolas" w:hAnsi="Consolas" w:cs="Consolas"/>
          <w:lang w:val="en-US"/>
        </w:rPr>
        <w:t xml:space="preserve">      &lt;description&gt;Installation notes&lt;/description&gt;</w:t>
      </w:r>
      <w:r w:rsidR="005A297A" w:rsidRPr="00187E9B">
        <w:rPr>
          <w:rFonts w:ascii="Consolas" w:hAnsi="Consolas" w:cs="Consolas"/>
          <w:lang w:val="en-US"/>
        </w:rPr>
        <w:br/>
        <w:t xml:space="preserve">      &lt;type&gt;FILE&lt;/type&gt;</w:t>
      </w:r>
      <w:r w:rsidR="005A297A" w:rsidRPr="00187E9B">
        <w:rPr>
          <w:rFonts w:ascii="Consolas" w:hAnsi="Consolas" w:cs="Consolas"/>
          <w:lang w:val="en-US"/>
        </w:rPr>
        <w:br/>
        <w:t xml:space="preserve">      &lt;kind&gt;DEVICE&lt;/kind&gt;</w:t>
      </w:r>
      <w:r w:rsidR="005A297A" w:rsidRPr="00187E9B">
        <w:rPr>
          <w:rFonts w:ascii="Consolas" w:hAnsi="Consolas" w:cs="Consolas"/>
          <w:lang w:val="en-US"/>
        </w:rPr>
        <w:br/>
      </w:r>
      <w:r w:rsidR="005A297A" w:rsidRPr="00187E9B">
        <w:rPr>
          <w:rFonts w:ascii="Consolas" w:hAnsi="Consolas"/>
          <w:lang w:val="en-US"/>
        </w:rPr>
        <w:t xml:space="preserve">    &lt;/artifact&gt;</w:t>
      </w:r>
      <w:r w:rsidR="005A297A" w:rsidRPr="00187E9B">
        <w:rPr>
          <w:rFonts w:ascii="Consolas" w:hAnsi="Consolas"/>
          <w:lang w:val="en-US"/>
        </w:rPr>
        <w:br/>
        <w:t xml:space="preserve">    &lt;artifact&gt;</w:t>
      </w:r>
      <w:r w:rsidR="005A297A" w:rsidRPr="00187E9B">
        <w:rPr>
          <w:rFonts w:ascii="Consolas" w:hAnsi="Consolas"/>
          <w:lang w:val="en-US"/>
        </w:rPr>
        <w:br/>
        <w:t xml:space="preserve">      &lt;name&gt;README.txt&lt;/name&gt;</w:t>
      </w:r>
      <w:r w:rsidR="005A297A" w:rsidRPr="00187E9B">
        <w:rPr>
          <w:rFonts w:ascii="Consolas" w:hAnsi="Consolas"/>
          <w:lang w:val="en-US"/>
        </w:rPr>
        <w:br/>
      </w:r>
      <w:r w:rsidR="005A297A" w:rsidRPr="00187E9B">
        <w:rPr>
          <w:rFonts w:ascii="Consolas" w:hAnsi="Consolas" w:cs="Consolas"/>
          <w:lang w:val="en-US"/>
        </w:rPr>
        <w:t xml:space="preserve">      &lt;description&gt;Readme file&lt;/description&gt;</w:t>
      </w:r>
      <w:r w:rsidR="005A297A" w:rsidRPr="00187E9B">
        <w:rPr>
          <w:rFonts w:ascii="Consolas" w:hAnsi="Consolas" w:cs="Consolas"/>
          <w:lang w:val="en-US"/>
        </w:rPr>
        <w:br/>
        <w:t xml:space="preserve">      &lt;type&gt;FILE&lt;/type&gt;</w:t>
      </w:r>
      <w:r w:rsidR="005A297A" w:rsidRPr="00187E9B">
        <w:rPr>
          <w:rFonts w:ascii="Consolas" w:hAnsi="Consolas" w:cs="Consolas"/>
          <w:lang w:val="en-US"/>
        </w:rPr>
        <w:br/>
        <w:t xml:space="preserve">      &lt;kind&gt;TYPE&lt;/kind&gt;</w:t>
      </w:r>
      <w:r w:rsidR="005A297A" w:rsidRPr="00187E9B">
        <w:rPr>
          <w:rFonts w:ascii="Consolas" w:hAnsi="Consolas" w:cs="Consolas"/>
          <w:lang w:val="en-US"/>
        </w:rPr>
        <w:br/>
      </w:r>
      <w:r w:rsidR="005A297A" w:rsidRPr="00187E9B">
        <w:rPr>
          <w:rFonts w:ascii="Consolas" w:hAnsi="Consolas"/>
          <w:lang w:val="en-US"/>
        </w:rPr>
        <w:t xml:space="preserve">    &lt;/artifact&gt;</w:t>
      </w:r>
      <w:r w:rsidR="005A297A" w:rsidRPr="00187E9B">
        <w:rPr>
          <w:rFonts w:ascii="Consolas" w:hAnsi="Consolas"/>
          <w:lang w:val="en-US"/>
        </w:rPr>
        <w:br/>
        <w:t xml:space="preserve">  &lt;/artifacts&gt;</w:t>
      </w:r>
      <w:r w:rsidR="005A297A" w:rsidRPr="00187E9B">
        <w:rPr>
          <w:rFonts w:ascii="Consolas" w:hAnsi="Consolas"/>
          <w:lang w:val="en-US"/>
        </w:rPr>
        <w:br/>
      </w:r>
      <w:r w:rsidRPr="00187E9B">
        <w:rPr>
          <w:rFonts w:ascii="Consolas" w:hAnsi="Consolas"/>
          <w:lang w:val="en-US"/>
        </w:rPr>
        <w:t>&lt;/device&gt;</w:t>
      </w:r>
    </w:p>
    <w:p w14:paraId="20D96937" w14:textId="24F2ABAD" w:rsidR="002F50D1" w:rsidRPr="00187E9B" w:rsidRDefault="002F50D1" w:rsidP="007E10F3">
      <w:pPr>
        <w:pStyle w:val="Caption"/>
        <w:rPr>
          <w:lang w:val="en-US"/>
        </w:rPr>
      </w:pPr>
      <w:bookmarkStart w:id="245" w:name="_Toc456854723"/>
      <w:r w:rsidRPr="00187E9B">
        <w:rPr>
          <w:lang w:val="en-US"/>
        </w:rPr>
        <w:t xml:space="preserve">Figure </w:t>
      </w:r>
      <w:r w:rsidRPr="00187E9B">
        <w:rPr>
          <w:lang w:val="en-US"/>
        </w:rPr>
        <w:fldChar w:fldCharType="begin"/>
      </w:r>
      <w:r w:rsidRPr="00187E9B">
        <w:rPr>
          <w:lang w:val="en-US"/>
        </w:rPr>
        <w:instrText xml:space="preserve"> SEQ Figure \* ARABIC </w:instrText>
      </w:r>
      <w:r w:rsidRPr="00187E9B">
        <w:rPr>
          <w:lang w:val="en-US"/>
        </w:rPr>
        <w:fldChar w:fldCharType="separate"/>
      </w:r>
      <w:r w:rsidR="00E0133C" w:rsidRPr="00187E9B">
        <w:rPr>
          <w:noProof/>
          <w:lang w:val="en-US"/>
        </w:rPr>
        <w:t>42</w:t>
      </w:r>
      <w:r w:rsidRPr="00187E9B">
        <w:rPr>
          <w:lang w:val="en-US"/>
        </w:rPr>
        <w:fldChar w:fldCharType="end"/>
      </w:r>
      <w:r w:rsidR="00171C6C" w:rsidRPr="00187E9B">
        <w:rPr>
          <w:lang w:val="en-US"/>
        </w:rPr>
        <w:tab/>
      </w:r>
      <w:r w:rsidRPr="00187E9B">
        <w:rPr>
          <w:lang w:val="en-US"/>
        </w:rPr>
        <w:t>Sample RESTful service output showing specific device</w:t>
      </w:r>
      <w:bookmarkEnd w:id="245"/>
    </w:p>
    <w:p w14:paraId="20729B39" w14:textId="14CAE013" w:rsidR="002F50D1" w:rsidRPr="00187E9B" w:rsidRDefault="002F50D1" w:rsidP="002F50D1">
      <w:pPr>
        <w:rPr>
          <w:lang w:val="en-US"/>
        </w:rPr>
      </w:pPr>
      <w:r w:rsidRPr="00187E9B">
        <w:rPr>
          <w:lang w:val="en-US"/>
        </w:rPr>
        <w:t xml:space="preserve">The URL </w:t>
      </w:r>
      <w:hyperlink r:id="rId63" w:history="1">
        <w:r w:rsidR="0073242A" w:rsidRPr="00187E9B">
          <w:rPr>
            <w:rStyle w:val="Hyperlink"/>
            <w:rFonts w:ascii="Tahoma" w:hAnsi="Tahoma"/>
            <w:lang w:val="en-US"/>
          </w:rPr>
          <w:t>http://server/rest/devices/ESS-ICS-00000001/download/README.txt</w:t>
        </w:r>
      </w:hyperlink>
      <w:r w:rsidRPr="00187E9B">
        <w:rPr>
          <w:lang w:val="en-US"/>
        </w:rPr>
        <w:t xml:space="preserve"> can be used to download the artifact attachment file </w:t>
      </w:r>
      <w:r w:rsidRPr="00187E9B">
        <w:rPr>
          <w:i/>
          <w:lang w:val="en-US"/>
        </w:rPr>
        <w:t>README.txt</w:t>
      </w:r>
      <w:r w:rsidRPr="00187E9B">
        <w:rPr>
          <w:lang w:val="en-US"/>
        </w:rPr>
        <w:t xml:space="preserve"> from the device </w:t>
      </w:r>
      <w:r w:rsidRPr="00187E9B">
        <w:rPr>
          <w:i/>
          <w:lang w:val="en-US"/>
        </w:rPr>
        <w:t>ESS-ICS-00000001</w:t>
      </w:r>
      <w:r w:rsidRPr="00187E9B">
        <w:rPr>
          <w:lang w:val="en-US"/>
        </w:rPr>
        <w:t>.</w:t>
      </w:r>
    </w:p>
    <w:p w14:paraId="33133893" w14:textId="4602ECE7" w:rsidR="002F50D1" w:rsidRPr="00187E9B" w:rsidRDefault="002F50D1" w:rsidP="002F50D1">
      <w:pPr>
        <w:rPr>
          <w:lang w:val="en-US"/>
        </w:rPr>
      </w:pPr>
      <w:r w:rsidRPr="00187E9B">
        <w:rPr>
          <w:lang w:val="en-US"/>
        </w:rPr>
        <w:lastRenderedPageBreak/>
        <w:t xml:space="preserve">The URL </w:t>
      </w:r>
      <w:hyperlink r:id="rId64" w:history="1">
        <w:r w:rsidR="0073242A" w:rsidRPr="00187E9B">
          <w:rPr>
            <w:rStyle w:val="Hyperlink"/>
            <w:rFonts w:ascii="Tahoma" w:hAnsi="Tahoma"/>
            <w:lang w:val="en-US"/>
          </w:rPr>
          <w:t>http://server/rest/devices/ESS-ICS-00000001/download/NOTES.txt</w:t>
        </w:r>
      </w:hyperlink>
      <w:r w:rsidRPr="00187E9B">
        <w:rPr>
          <w:lang w:val="en-US"/>
        </w:rPr>
        <w:t xml:space="preserve"> can be used download the artifact attachment file </w:t>
      </w:r>
      <w:r w:rsidRPr="00187E9B">
        <w:rPr>
          <w:i/>
          <w:lang w:val="en-US"/>
        </w:rPr>
        <w:t>NOTES.txt</w:t>
      </w:r>
      <w:r w:rsidRPr="00187E9B">
        <w:rPr>
          <w:lang w:val="en-US"/>
        </w:rPr>
        <w:t xml:space="preserve"> from the device type </w:t>
      </w:r>
      <w:r w:rsidRPr="00187E9B">
        <w:rPr>
          <w:i/>
          <w:lang w:val="en-US"/>
        </w:rPr>
        <w:t>CRATE</w:t>
      </w:r>
      <w:r w:rsidRPr="00187E9B">
        <w:rPr>
          <w:lang w:val="en-US"/>
        </w:rPr>
        <w:t>.</w:t>
      </w:r>
    </w:p>
    <w:p w14:paraId="75976060" w14:textId="60F0C20C" w:rsidR="002F50D1" w:rsidRPr="00187E9B" w:rsidRDefault="002F50D1" w:rsidP="002F50D1">
      <w:pPr>
        <w:rPr>
          <w:lang w:val="en-US"/>
        </w:rPr>
      </w:pPr>
      <w:r w:rsidRPr="00187E9B">
        <w:rPr>
          <w:lang w:val="en-US"/>
        </w:rPr>
        <w:t xml:space="preserve">The artifact attachment file </w:t>
      </w:r>
      <w:r w:rsidRPr="00187E9B">
        <w:rPr>
          <w:i/>
          <w:lang w:val="en-US"/>
        </w:rPr>
        <w:t>README.txt</w:t>
      </w:r>
      <w:r w:rsidRPr="00187E9B">
        <w:rPr>
          <w:lang w:val="en-US"/>
        </w:rPr>
        <w:t xml:space="preserve"> of the </w:t>
      </w:r>
      <w:r w:rsidRPr="00187E9B">
        <w:rPr>
          <w:i/>
          <w:lang w:val="en-US"/>
        </w:rPr>
        <w:t>CPU</w:t>
      </w:r>
      <w:r w:rsidRPr="00187E9B">
        <w:rPr>
          <w:lang w:val="en-US"/>
        </w:rPr>
        <w:t xml:space="preserve"> device type cannot be downloaded through the installation slot but has to be downloaded from the device type directly.</w:t>
      </w:r>
    </w:p>
    <w:p w14:paraId="37898202" w14:textId="563CE6E5" w:rsidR="00536502" w:rsidRPr="00187E9B" w:rsidRDefault="00171C6C" w:rsidP="00536502">
      <w:pPr>
        <w:pStyle w:val="Heading1"/>
        <w:rPr>
          <w:lang w:val="en-US"/>
        </w:rPr>
      </w:pPr>
      <w:bookmarkStart w:id="246" w:name="_Ref394568815"/>
      <w:bookmarkStart w:id="247" w:name="_Ref394568820"/>
      <w:bookmarkStart w:id="248" w:name="_Toc456854663"/>
      <w:r w:rsidRPr="00187E9B">
        <w:rPr>
          <w:caps w:val="0"/>
          <w:lang w:val="en-US"/>
        </w:rPr>
        <w:t>Requirements Traceability</w:t>
      </w:r>
      <w:bookmarkEnd w:id="246"/>
      <w:bookmarkEnd w:id="247"/>
      <w:bookmarkEnd w:id="248"/>
    </w:p>
    <w:tbl>
      <w:tblPr>
        <w:tblW w:w="9322" w:type="dxa"/>
        <w:tblLayout w:type="fixed"/>
        <w:tblLook w:val="0000" w:firstRow="0" w:lastRow="0" w:firstColumn="0" w:lastColumn="0" w:noHBand="0" w:noVBand="0"/>
      </w:tblPr>
      <w:tblGrid>
        <w:gridCol w:w="2093"/>
        <w:gridCol w:w="5528"/>
        <w:gridCol w:w="1701"/>
      </w:tblGrid>
      <w:tr w:rsidR="00536502" w:rsidRPr="00187E9B" w14:paraId="03337AE3" w14:textId="3CE862A4" w:rsidTr="00536502">
        <w:trPr>
          <w:cantSplit/>
          <w:tblHeader/>
        </w:trPr>
        <w:tc>
          <w:tcPr>
            <w:tcW w:w="7621" w:type="dxa"/>
            <w:gridSpan w:val="2"/>
            <w:tcBorders>
              <w:bottom w:val="single" w:sz="12" w:space="0" w:color="auto"/>
            </w:tcBorders>
            <w:shd w:val="clear" w:color="auto" w:fill="auto"/>
          </w:tcPr>
          <w:p w14:paraId="6987361A" w14:textId="610595B7" w:rsidR="00536502" w:rsidRPr="00187E9B" w:rsidRDefault="00536502" w:rsidP="00536502">
            <w:pPr>
              <w:pStyle w:val="E-TableTitle"/>
              <w:rPr>
                <w:lang w:val="en-US"/>
              </w:rPr>
            </w:pPr>
            <w:bookmarkStart w:id="249" w:name="_Toc456854681"/>
            <w:r w:rsidRPr="00187E9B">
              <w:rPr>
                <w:lang w:val="en-US"/>
              </w:rPr>
              <w:t xml:space="preserve">Table </w:t>
            </w:r>
            <w:r w:rsidRPr="00187E9B">
              <w:rPr>
                <w:lang w:val="en-US"/>
              </w:rPr>
              <w:fldChar w:fldCharType="begin"/>
            </w:r>
            <w:r w:rsidRPr="00187E9B">
              <w:rPr>
                <w:lang w:val="en-US"/>
              </w:rPr>
              <w:instrText xml:space="preserve"> SEQ Table \* ARABIC </w:instrText>
            </w:r>
            <w:r w:rsidRPr="00187E9B">
              <w:rPr>
                <w:lang w:val="en-US"/>
              </w:rPr>
              <w:fldChar w:fldCharType="separate"/>
            </w:r>
            <w:r w:rsidR="00E0133C" w:rsidRPr="00187E9B">
              <w:rPr>
                <w:noProof/>
                <w:lang w:val="en-US"/>
              </w:rPr>
              <w:t>17</w:t>
            </w:r>
            <w:r w:rsidRPr="00187E9B">
              <w:rPr>
                <w:lang w:val="en-US"/>
              </w:rPr>
              <w:fldChar w:fldCharType="end"/>
            </w:r>
            <w:r w:rsidRPr="00187E9B">
              <w:rPr>
                <w:lang w:val="en-US"/>
              </w:rPr>
              <w:tab/>
              <w:t>Requirements traceability</w:t>
            </w:r>
            <w:bookmarkEnd w:id="249"/>
          </w:p>
        </w:tc>
        <w:tc>
          <w:tcPr>
            <w:tcW w:w="1701" w:type="dxa"/>
            <w:tcBorders>
              <w:bottom w:val="single" w:sz="12" w:space="0" w:color="auto"/>
            </w:tcBorders>
          </w:tcPr>
          <w:p w14:paraId="3A1D0279" w14:textId="77777777" w:rsidR="00536502" w:rsidRPr="00187E9B" w:rsidRDefault="00536502" w:rsidP="003D3818">
            <w:pPr>
              <w:pStyle w:val="E-TableTitle"/>
              <w:rPr>
                <w:lang w:val="en-US"/>
              </w:rPr>
            </w:pPr>
          </w:p>
        </w:tc>
      </w:tr>
      <w:tr w:rsidR="00536502" w:rsidRPr="00187E9B" w14:paraId="6CF9ED1F" w14:textId="05F4AE15" w:rsidTr="00536502">
        <w:trPr>
          <w:cantSplit/>
          <w:tblHeader/>
        </w:trPr>
        <w:tc>
          <w:tcPr>
            <w:tcW w:w="2093" w:type="dxa"/>
            <w:tcBorders>
              <w:top w:val="single" w:sz="12" w:space="0" w:color="auto"/>
              <w:bottom w:val="single" w:sz="6" w:space="0" w:color="auto"/>
            </w:tcBorders>
            <w:shd w:val="clear" w:color="auto" w:fill="auto"/>
          </w:tcPr>
          <w:p w14:paraId="68FDF81B" w14:textId="6CBDC67C" w:rsidR="00536502" w:rsidRPr="00187E9B" w:rsidRDefault="00536502" w:rsidP="003D3818">
            <w:pPr>
              <w:pStyle w:val="E-TableHeader"/>
              <w:rPr>
                <w:lang w:val="en-US"/>
              </w:rPr>
            </w:pPr>
            <w:r w:rsidRPr="00187E9B">
              <w:rPr>
                <w:lang w:val="en-US"/>
              </w:rPr>
              <w:t>Number</w:t>
            </w:r>
          </w:p>
        </w:tc>
        <w:tc>
          <w:tcPr>
            <w:tcW w:w="5528" w:type="dxa"/>
            <w:tcBorders>
              <w:top w:val="single" w:sz="12" w:space="0" w:color="auto"/>
              <w:bottom w:val="single" w:sz="6" w:space="0" w:color="auto"/>
            </w:tcBorders>
            <w:shd w:val="clear" w:color="auto" w:fill="auto"/>
          </w:tcPr>
          <w:p w14:paraId="72241300" w14:textId="477461A5" w:rsidR="00536502" w:rsidRPr="00187E9B" w:rsidRDefault="00536502" w:rsidP="003D3818">
            <w:pPr>
              <w:pStyle w:val="E-TableHeader"/>
              <w:ind w:left="-121" w:firstLine="121"/>
              <w:rPr>
                <w:lang w:val="en-US"/>
              </w:rPr>
            </w:pPr>
            <w:r w:rsidRPr="00187E9B">
              <w:rPr>
                <w:lang w:val="en-US"/>
              </w:rPr>
              <w:t>Title</w:t>
            </w:r>
          </w:p>
        </w:tc>
        <w:tc>
          <w:tcPr>
            <w:tcW w:w="1701" w:type="dxa"/>
            <w:tcBorders>
              <w:top w:val="single" w:sz="12" w:space="0" w:color="auto"/>
              <w:bottom w:val="single" w:sz="6" w:space="0" w:color="auto"/>
            </w:tcBorders>
          </w:tcPr>
          <w:p w14:paraId="16C7121B" w14:textId="1024CADF" w:rsidR="00536502" w:rsidRPr="00187E9B" w:rsidRDefault="00536502" w:rsidP="00536502">
            <w:pPr>
              <w:pStyle w:val="E-TableHeader"/>
              <w:ind w:left="-121" w:firstLine="121"/>
              <w:jc w:val="center"/>
              <w:rPr>
                <w:lang w:val="en-US"/>
              </w:rPr>
            </w:pPr>
            <w:r w:rsidRPr="00187E9B">
              <w:rPr>
                <w:lang w:val="en-US"/>
              </w:rPr>
              <w:t>Realization (page)</w:t>
            </w:r>
          </w:p>
        </w:tc>
      </w:tr>
      <w:tr w:rsidR="00536502" w:rsidRPr="00187E9B" w14:paraId="14A7D34A" w14:textId="6E0E4B4E" w:rsidTr="00536502">
        <w:trPr>
          <w:cantSplit/>
        </w:trPr>
        <w:tc>
          <w:tcPr>
            <w:tcW w:w="2093" w:type="dxa"/>
            <w:tcBorders>
              <w:top w:val="single" w:sz="6" w:space="0" w:color="auto"/>
            </w:tcBorders>
            <w:shd w:val="clear" w:color="auto" w:fill="auto"/>
          </w:tcPr>
          <w:p w14:paraId="4B0A9D7F" w14:textId="792CA670" w:rsidR="00536502" w:rsidRPr="00187E9B" w:rsidRDefault="000062CE" w:rsidP="003D3818">
            <w:pPr>
              <w:pStyle w:val="E-TableText"/>
              <w:rPr>
                <w:lang w:val="en-US"/>
              </w:rPr>
            </w:pPr>
            <w:r w:rsidRPr="00187E9B">
              <w:rPr>
                <w:lang w:val="en-US"/>
              </w:rPr>
              <w:t>CCDB_010</w:t>
            </w:r>
          </w:p>
        </w:tc>
        <w:tc>
          <w:tcPr>
            <w:tcW w:w="5528" w:type="dxa"/>
            <w:tcBorders>
              <w:top w:val="single" w:sz="6" w:space="0" w:color="auto"/>
            </w:tcBorders>
            <w:shd w:val="clear" w:color="auto" w:fill="auto"/>
          </w:tcPr>
          <w:p w14:paraId="7148E5E1" w14:textId="3158A06B" w:rsidR="00536502" w:rsidRPr="00187E9B" w:rsidRDefault="000062CE" w:rsidP="00E21FA9">
            <w:pPr>
              <w:pStyle w:val="E-TableText"/>
              <w:rPr>
                <w:lang w:val="en-US"/>
              </w:rPr>
            </w:pPr>
            <w:r w:rsidRPr="00187E9B">
              <w:rPr>
                <w:lang w:val="en-US"/>
              </w:rPr>
              <w:t xml:space="preserve">Control </w:t>
            </w:r>
            <w:r w:rsidR="00E21FA9" w:rsidRPr="00187E9B">
              <w:rPr>
                <w:lang w:val="en-US"/>
              </w:rPr>
              <w:t>B</w:t>
            </w:r>
            <w:r w:rsidRPr="00187E9B">
              <w:rPr>
                <w:lang w:val="en-US"/>
              </w:rPr>
              <w:t>oxes</w:t>
            </w:r>
          </w:p>
        </w:tc>
        <w:tc>
          <w:tcPr>
            <w:tcW w:w="1701" w:type="dxa"/>
            <w:tcBorders>
              <w:top w:val="single" w:sz="6" w:space="0" w:color="auto"/>
            </w:tcBorders>
          </w:tcPr>
          <w:p w14:paraId="356BE3B3" w14:textId="07797E38" w:rsidR="00536502" w:rsidRPr="00187E9B" w:rsidRDefault="00E21FA9" w:rsidP="001357EF">
            <w:pPr>
              <w:pStyle w:val="E-TableText"/>
              <w:rPr>
                <w:lang w:val="en-US"/>
              </w:rPr>
            </w:pPr>
            <w:r w:rsidRPr="00187E9B">
              <w:rPr>
                <w:lang w:val="en-US"/>
              </w:rPr>
              <w:fldChar w:fldCharType="begin"/>
            </w:r>
            <w:r w:rsidRPr="00187E9B">
              <w:rPr>
                <w:lang w:val="en-US"/>
              </w:rPr>
              <w:instrText xml:space="preserve"> PAGEREF CCDB_010 \h </w:instrText>
            </w:r>
            <w:r w:rsidRPr="00187E9B">
              <w:rPr>
                <w:lang w:val="en-US"/>
              </w:rPr>
            </w:r>
            <w:r w:rsidRPr="00187E9B">
              <w:rPr>
                <w:lang w:val="en-US"/>
              </w:rPr>
              <w:fldChar w:fldCharType="separate"/>
            </w:r>
            <w:r w:rsidR="00E0133C" w:rsidRPr="00187E9B">
              <w:rPr>
                <w:noProof/>
                <w:lang w:val="en-US"/>
              </w:rPr>
              <w:t>14</w:t>
            </w:r>
            <w:r w:rsidRPr="00187E9B">
              <w:rPr>
                <w:lang w:val="en-US"/>
              </w:rPr>
              <w:fldChar w:fldCharType="end"/>
            </w:r>
            <w:r w:rsidR="00E679E6" w:rsidRPr="00187E9B">
              <w:rPr>
                <w:lang w:val="en-US"/>
              </w:rPr>
              <w:t xml:space="preserve">, </w:t>
            </w:r>
            <w:r w:rsidR="00E679E6" w:rsidRPr="00187E9B">
              <w:rPr>
                <w:lang w:val="en-US"/>
              </w:rPr>
              <w:fldChar w:fldCharType="begin"/>
            </w:r>
            <w:r w:rsidR="00E679E6" w:rsidRPr="00187E9B">
              <w:rPr>
                <w:lang w:val="en-US"/>
              </w:rPr>
              <w:instrText xml:space="preserve"> PAGEREF CCDB_010a \h </w:instrText>
            </w:r>
            <w:r w:rsidR="00E679E6" w:rsidRPr="00187E9B">
              <w:rPr>
                <w:lang w:val="en-US"/>
              </w:rPr>
            </w:r>
            <w:r w:rsidR="00E679E6" w:rsidRPr="00187E9B">
              <w:rPr>
                <w:lang w:val="en-US"/>
              </w:rPr>
              <w:fldChar w:fldCharType="separate"/>
            </w:r>
            <w:r w:rsidR="00E0133C" w:rsidRPr="00187E9B">
              <w:rPr>
                <w:noProof/>
                <w:lang w:val="en-US"/>
              </w:rPr>
              <w:t>40</w:t>
            </w:r>
            <w:r w:rsidR="00E679E6" w:rsidRPr="00187E9B">
              <w:rPr>
                <w:lang w:val="en-US"/>
              </w:rPr>
              <w:fldChar w:fldCharType="end"/>
            </w:r>
            <w:r w:rsidR="00F53FF2" w:rsidRPr="00187E9B">
              <w:rPr>
                <w:lang w:val="en-US"/>
              </w:rPr>
              <w:t>,</w:t>
            </w:r>
            <w:r w:rsidR="001357EF" w:rsidRPr="00187E9B">
              <w:rPr>
                <w:lang w:val="en-US"/>
              </w:rPr>
              <w:t xml:space="preserve"> </w:t>
            </w:r>
            <w:r w:rsidR="001357EF" w:rsidRPr="00187E9B">
              <w:rPr>
                <w:lang w:val="en-US"/>
              </w:rPr>
              <w:fldChar w:fldCharType="begin"/>
            </w:r>
            <w:r w:rsidR="001357EF" w:rsidRPr="00187E9B">
              <w:rPr>
                <w:lang w:val="en-US"/>
              </w:rPr>
              <w:instrText xml:space="preserve"> PAGEREF CCDB_010d \h </w:instrText>
            </w:r>
            <w:r w:rsidR="001357EF" w:rsidRPr="00187E9B">
              <w:rPr>
                <w:lang w:val="en-US"/>
              </w:rPr>
            </w:r>
            <w:r w:rsidR="001357EF" w:rsidRPr="00187E9B">
              <w:rPr>
                <w:lang w:val="en-US"/>
              </w:rPr>
              <w:fldChar w:fldCharType="separate"/>
            </w:r>
            <w:r w:rsidR="00E0133C" w:rsidRPr="00187E9B">
              <w:rPr>
                <w:noProof/>
                <w:lang w:val="en-US"/>
              </w:rPr>
              <w:t>40</w:t>
            </w:r>
            <w:r w:rsidR="001357EF" w:rsidRPr="00187E9B">
              <w:rPr>
                <w:lang w:val="en-US"/>
              </w:rPr>
              <w:fldChar w:fldCharType="end"/>
            </w:r>
            <w:r w:rsidR="001357EF" w:rsidRPr="00187E9B">
              <w:rPr>
                <w:lang w:val="en-US"/>
              </w:rPr>
              <w:t>,</w:t>
            </w:r>
            <w:r w:rsidR="00F53FF2" w:rsidRPr="00187E9B">
              <w:rPr>
                <w:lang w:val="en-US"/>
              </w:rPr>
              <w:t xml:space="preserve"> </w:t>
            </w:r>
            <w:r w:rsidR="00F53FF2" w:rsidRPr="00187E9B">
              <w:rPr>
                <w:lang w:val="en-US"/>
              </w:rPr>
              <w:fldChar w:fldCharType="begin"/>
            </w:r>
            <w:r w:rsidR="00F53FF2" w:rsidRPr="00187E9B">
              <w:rPr>
                <w:lang w:val="en-US"/>
              </w:rPr>
              <w:instrText xml:space="preserve"> PAGEREF CCDB_010b \h </w:instrText>
            </w:r>
            <w:r w:rsidR="00F53FF2" w:rsidRPr="00187E9B">
              <w:rPr>
                <w:lang w:val="en-US"/>
              </w:rPr>
            </w:r>
            <w:r w:rsidR="00F53FF2" w:rsidRPr="00187E9B">
              <w:rPr>
                <w:lang w:val="en-US"/>
              </w:rPr>
              <w:fldChar w:fldCharType="separate"/>
            </w:r>
            <w:r w:rsidR="00E0133C" w:rsidRPr="00187E9B">
              <w:rPr>
                <w:noProof/>
                <w:lang w:val="en-US"/>
              </w:rPr>
              <w:t>40</w:t>
            </w:r>
            <w:r w:rsidR="00F53FF2" w:rsidRPr="00187E9B">
              <w:rPr>
                <w:lang w:val="en-US"/>
              </w:rPr>
              <w:fldChar w:fldCharType="end"/>
            </w:r>
            <w:r w:rsidR="001357EF" w:rsidRPr="00187E9B">
              <w:rPr>
                <w:lang w:val="en-US"/>
              </w:rPr>
              <w:t xml:space="preserve">, </w:t>
            </w:r>
            <w:r w:rsidR="001357EF" w:rsidRPr="00187E9B">
              <w:rPr>
                <w:lang w:val="en-US"/>
              </w:rPr>
              <w:fldChar w:fldCharType="begin"/>
            </w:r>
            <w:r w:rsidR="001357EF" w:rsidRPr="00187E9B">
              <w:rPr>
                <w:lang w:val="en-US"/>
              </w:rPr>
              <w:instrText xml:space="preserve"> PAGEREF CCDB_010e \h </w:instrText>
            </w:r>
            <w:r w:rsidR="001357EF" w:rsidRPr="00187E9B">
              <w:rPr>
                <w:lang w:val="en-US"/>
              </w:rPr>
            </w:r>
            <w:r w:rsidR="001357EF" w:rsidRPr="00187E9B">
              <w:rPr>
                <w:lang w:val="en-US"/>
              </w:rPr>
              <w:fldChar w:fldCharType="separate"/>
            </w:r>
            <w:r w:rsidR="00E0133C" w:rsidRPr="00187E9B">
              <w:rPr>
                <w:noProof/>
                <w:lang w:val="en-US"/>
              </w:rPr>
              <w:t>49</w:t>
            </w:r>
            <w:r w:rsidR="001357EF" w:rsidRPr="00187E9B">
              <w:rPr>
                <w:lang w:val="en-US"/>
              </w:rPr>
              <w:fldChar w:fldCharType="end"/>
            </w:r>
          </w:p>
        </w:tc>
      </w:tr>
      <w:tr w:rsidR="00536502" w:rsidRPr="00187E9B" w14:paraId="597A597D" w14:textId="070B2751" w:rsidTr="00536502">
        <w:trPr>
          <w:cantSplit/>
        </w:trPr>
        <w:tc>
          <w:tcPr>
            <w:tcW w:w="2093" w:type="dxa"/>
            <w:shd w:val="clear" w:color="auto" w:fill="auto"/>
          </w:tcPr>
          <w:p w14:paraId="05617CC0" w14:textId="52B28293" w:rsidR="00536502" w:rsidRPr="00187E9B" w:rsidRDefault="00E21FA9" w:rsidP="003D3818">
            <w:pPr>
              <w:pStyle w:val="E-TableText"/>
              <w:rPr>
                <w:lang w:val="en-US"/>
              </w:rPr>
            </w:pPr>
            <w:r w:rsidRPr="00187E9B">
              <w:rPr>
                <w:lang w:val="en-US"/>
              </w:rPr>
              <w:t>CCDB_020</w:t>
            </w:r>
          </w:p>
        </w:tc>
        <w:tc>
          <w:tcPr>
            <w:tcW w:w="5528" w:type="dxa"/>
            <w:shd w:val="clear" w:color="auto" w:fill="auto"/>
          </w:tcPr>
          <w:p w14:paraId="07FB9471" w14:textId="300EFA52" w:rsidR="00536502" w:rsidRPr="00187E9B" w:rsidRDefault="00E21FA9" w:rsidP="003D3818">
            <w:pPr>
              <w:pStyle w:val="E-TableText"/>
              <w:rPr>
                <w:lang w:val="en-US"/>
              </w:rPr>
            </w:pPr>
            <w:r w:rsidRPr="00187E9B">
              <w:rPr>
                <w:lang w:val="en-US"/>
              </w:rPr>
              <w:t>Machine Protection System (MPS) Devices</w:t>
            </w:r>
          </w:p>
        </w:tc>
        <w:tc>
          <w:tcPr>
            <w:tcW w:w="1701" w:type="dxa"/>
          </w:tcPr>
          <w:p w14:paraId="51F0075F" w14:textId="062657D2" w:rsidR="00536502" w:rsidRPr="00187E9B" w:rsidRDefault="00E21FA9" w:rsidP="003D3818">
            <w:pPr>
              <w:pStyle w:val="E-TableText"/>
              <w:rPr>
                <w:lang w:val="en-US"/>
              </w:rPr>
            </w:pPr>
            <w:r w:rsidRPr="00187E9B">
              <w:rPr>
                <w:lang w:val="en-US"/>
              </w:rPr>
              <w:fldChar w:fldCharType="begin"/>
            </w:r>
            <w:r w:rsidRPr="00187E9B">
              <w:rPr>
                <w:lang w:val="en-US"/>
              </w:rPr>
              <w:instrText xml:space="preserve"> PAGEREF CCDB_020 \h </w:instrText>
            </w:r>
            <w:r w:rsidRPr="00187E9B">
              <w:rPr>
                <w:lang w:val="en-US"/>
              </w:rPr>
            </w:r>
            <w:r w:rsidRPr="00187E9B">
              <w:rPr>
                <w:lang w:val="en-US"/>
              </w:rPr>
              <w:fldChar w:fldCharType="separate"/>
            </w:r>
            <w:r w:rsidR="00E0133C" w:rsidRPr="00187E9B">
              <w:rPr>
                <w:noProof/>
                <w:lang w:val="en-US"/>
              </w:rPr>
              <w:t>14</w:t>
            </w:r>
            <w:r w:rsidRPr="00187E9B">
              <w:rPr>
                <w:lang w:val="en-US"/>
              </w:rPr>
              <w:fldChar w:fldCharType="end"/>
            </w:r>
            <w:r w:rsidR="00E679E6" w:rsidRPr="00187E9B">
              <w:rPr>
                <w:lang w:val="en-US"/>
              </w:rPr>
              <w:t xml:space="preserve">, </w:t>
            </w:r>
            <w:r w:rsidR="00E679E6" w:rsidRPr="00187E9B">
              <w:rPr>
                <w:lang w:val="en-US"/>
              </w:rPr>
              <w:fldChar w:fldCharType="begin"/>
            </w:r>
            <w:r w:rsidR="00E679E6" w:rsidRPr="00187E9B">
              <w:rPr>
                <w:lang w:val="en-US"/>
              </w:rPr>
              <w:instrText xml:space="preserve"> PAGEREF CCDB_020a \h </w:instrText>
            </w:r>
            <w:r w:rsidR="00E679E6" w:rsidRPr="00187E9B">
              <w:rPr>
                <w:lang w:val="en-US"/>
              </w:rPr>
            </w:r>
            <w:r w:rsidR="00E679E6" w:rsidRPr="00187E9B">
              <w:rPr>
                <w:lang w:val="en-US"/>
              </w:rPr>
              <w:fldChar w:fldCharType="separate"/>
            </w:r>
            <w:r w:rsidR="00E0133C" w:rsidRPr="00187E9B">
              <w:rPr>
                <w:noProof/>
                <w:lang w:val="en-US"/>
              </w:rPr>
              <w:t>40</w:t>
            </w:r>
            <w:r w:rsidR="00E679E6" w:rsidRPr="00187E9B">
              <w:rPr>
                <w:lang w:val="en-US"/>
              </w:rPr>
              <w:fldChar w:fldCharType="end"/>
            </w:r>
            <w:r w:rsidR="00F53FF2" w:rsidRPr="00187E9B">
              <w:rPr>
                <w:lang w:val="en-US"/>
              </w:rPr>
              <w:t>,</w:t>
            </w:r>
            <w:r w:rsidR="001357EF" w:rsidRPr="00187E9B">
              <w:rPr>
                <w:lang w:val="en-US"/>
              </w:rPr>
              <w:t xml:space="preserve"> </w:t>
            </w:r>
            <w:r w:rsidR="001357EF" w:rsidRPr="00187E9B">
              <w:rPr>
                <w:lang w:val="en-US"/>
              </w:rPr>
              <w:fldChar w:fldCharType="begin"/>
            </w:r>
            <w:r w:rsidR="001357EF" w:rsidRPr="00187E9B">
              <w:rPr>
                <w:lang w:val="en-US"/>
              </w:rPr>
              <w:instrText xml:space="preserve"> PAGEREF CCDB_020d \h </w:instrText>
            </w:r>
            <w:r w:rsidR="001357EF" w:rsidRPr="00187E9B">
              <w:rPr>
                <w:lang w:val="en-US"/>
              </w:rPr>
            </w:r>
            <w:r w:rsidR="001357EF" w:rsidRPr="00187E9B">
              <w:rPr>
                <w:lang w:val="en-US"/>
              </w:rPr>
              <w:fldChar w:fldCharType="separate"/>
            </w:r>
            <w:r w:rsidR="00E0133C" w:rsidRPr="00187E9B">
              <w:rPr>
                <w:noProof/>
                <w:lang w:val="en-US"/>
              </w:rPr>
              <w:t>40</w:t>
            </w:r>
            <w:r w:rsidR="001357EF" w:rsidRPr="00187E9B">
              <w:rPr>
                <w:lang w:val="en-US"/>
              </w:rPr>
              <w:fldChar w:fldCharType="end"/>
            </w:r>
            <w:r w:rsidR="001357EF" w:rsidRPr="00187E9B">
              <w:rPr>
                <w:lang w:val="en-US"/>
              </w:rPr>
              <w:t>,</w:t>
            </w:r>
            <w:r w:rsidR="00F53FF2" w:rsidRPr="00187E9B">
              <w:rPr>
                <w:lang w:val="en-US"/>
              </w:rPr>
              <w:t xml:space="preserve"> </w:t>
            </w:r>
            <w:r w:rsidR="00F53FF2" w:rsidRPr="00187E9B">
              <w:rPr>
                <w:lang w:val="en-US"/>
              </w:rPr>
              <w:fldChar w:fldCharType="begin"/>
            </w:r>
            <w:r w:rsidR="00F53FF2" w:rsidRPr="00187E9B">
              <w:rPr>
                <w:lang w:val="en-US"/>
              </w:rPr>
              <w:instrText xml:space="preserve"> PAGEREF CCDB_020b \h </w:instrText>
            </w:r>
            <w:r w:rsidR="00F53FF2" w:rsidRPr="00187E9B">
              <w:rPr>
                <w:lang w:val="en-US"/>
              </w:rPr>
            </w:r>
            <w:r w:rsidR="00F53FF2" w:rsidRPr="00187E9B">
              <w:rPr>
                <w:lang w:val="en-US"/>
              </w:rPr>
              <w:fldChar w:fldCharType="separate"/>
            </w:r>
            <w:r w:rsidR="00E0133C" w:rsidRPr="00187E9B">
              <w:rPr>
                <w:noProof/>
                <w:lang w:val="en-US"/>
              </w:rPr>
              <w:t>40</w:t>
            </w:r>
            <w:r w:rsidR="00F53FF2" w:rsidRPr="00187E9B">
              <w:rPr>
                <w:lang w:val="en-US"/>
              </w:rPr>
              <w:fldChar w:fldCharType="end"/>
            </w:r>
            <w:r w:rsidR="001357EF" w:rsidRPr="00187E9B">
              <w:rPr>
                <w:lang w:val="en-US"/>
              </w:rPr>
              <w:t xml:space="preserve">, </w:t>
            </w:r>
            <w:r w:rsidR="001357EF" w:rsidRPr="00187E9B">
              <w:rPr>
                <w:lang w:val="en-US"/>
              </w:rPr>
              <w:fldChar w:fldCharType="begin"/>
            </w:r>
            <w:r w:rsidR="001357EF" w:rsidRPr="00187E9B">
              <w:rPr>
                <w:lang w:val="en-US"/>
              </w:rPr>
              <w:instrText xml:space="preserve"> PAGEREF CCDB_020e \h </w:instrText>
            </w:r>
            <w:r w:rsidR="001357EF" w:rsidRPr="00187E9B">
              <w:rPr>
                <w:lang w:val="en-US"/>
              </w:rPr>
            </w:r>
            <w:r w:rsidR="001357EF" w:rsidRPr="00187E9B">
              <w:rPr>
                <w:lang w:val="en-US"/>
              </w:rPr>
              <w:fldChar w:fldCharType="separate"/>
            </w:r>
            <w:r w:rsidR="00E0133C" w:rsidRPr="00187E9B">
              <w:rPr>
                <w:noProof/>
                <w:lang w:val="en-US"/>
              </w:rPr>
              <w:t>49</w:t>
            </w:r>
            <w:r w:rsidR="001357EF" w:rsidRPr="00187E9B">
              <w:rPr>
                <w:lang w:val="en-US"/>
              </w:rPr>
              <w:fldChar w:fldCharType="end"/>
            </w:r>
          </w:p>
        </w:tc>
      </w:tr>
      <w:tr w:rsidR="00536502" w:rsidRPr="00187E9B" w14:paraId="4D1130F4" w14:textId="0057A327" w:rsidTr="00E21FA9">
        <w:trPr>
          <w:cantSplit/>
        </w:trPr>
        <w:tc>
          <w:tcPr>
            <w:tcW w:w="2093" w:type="dxa"/>
            <w:shd w:val="clear" w:color="auto" w:fill="auto"/>
          </w:tcPr>
          <w:p w14:paraId="45C7F138" w14:textId="3679CC7F" w:rsidR="00536502" w:rsidRPr="00187E9B" w:rsidRDefault="00E21FA9" w:rsidP="003D3818">
            <w:pPr>
              <w:pStyle w:val="E-TableText"/>
              <w:rPr>
                <w:lang w:val="en-US"/>
              </w:rPr>
            </w:pPr>
            <w:r w:rsidRPr="00187E9B">
              <w:rPr>
                <w:lang w:val="en-US"/>
              </w:rPr>
              <w:t>CCDB_025</w:t>
            </w:r>
          </w:p>
        </w:tc>
        <w:tc>
          <w:tcPr>
            <w:tcW w:w="5528" w:type="dxa"/>
            <w:shd w:val="clear" w:color="auto" w:fill="auto"/>
          </w:tcPr>
          <w:p w14:paraId="227DBEE6" w14:textId="0B0D1313" w:rsidR="00536502" w:rsidRPr="00187E9B" w:rsidRDefault="00E21FA9" w:rsidP="00E21FA9">
            <w:pPr>
              <w:pStyle w:val="E-TableText"/>
              <w:rPr>
                <w:lang w:val="en-US"/>
              </w:rPr>
            </w:pPr>
            <w:r w:rsidRPr="00187E9B">
              <w:rPr>
                <w:lang w:val="en-US"/>
              </w:rPr>
              <w:t>Personal Protection System (PPS) Devices</w:t>
            </w:r>
          </w:p>
        </w:tc>
        <w:tc>
          <w:tcPr>
            <w:tcW w:w="1701" w:type="dxa"/>
          </w:tcPr>
          <w:p w14:paraId="3D1AC844" w14:textId="10B82EDF" w:rsidR="00536502" w:rsidRPr="00187E9B" w:rsidRDefault="00E21FA9" w:rsidP="003D3818">
            <w:pPr>
              <w:pStyle w:val="E-TableText"/>
              <w:rPr>
                <w:lang w:val="en-US"/>
              </w:rPr>
            </w:pPr>
            <w:r w:rsidRPr="00187E9B">
              <w:rPr>
                <w:lang w:val="en-US"/>
              </w:rPr>
              <w:fldChar w:fldCharType="begin"/>
            </w:r>
            <w:r w:rsidRPr="00187E9B">
              <w:rPr>
                <w:lang w:val="en-US"/>
              </w:rPr>
              <w:instrText xml:space="preserve"> PAGEREF CCDB_025 \h </w:instrText>
            </w:r>
            <w:r w:rsidRPr="00187E9B">
              <w:rPr>
                <w:lang w:val="en-US"/>
              </w:rPr>
            </w:r>
            <w:r w:rsidRPr="00187E9B">
              <w:rPr>
                <w:lang w:val="en-US"/>
              </w:rPr>
              <w:fldChar w:fldCharType="separate"/>
            </w:r>
            <w:r w:rsidR="00E0133C" w:rsidRPr="00187E9B">
              <w:rPr>
                <w:noProof/>
                <w:lang w:val="en-US"/>
              </w:rPr>
              <w:t>14</w:t>
            </w:r>
            <w:r w:rsidRPr="00187E9B">
              <w:rPr>
                <w:lang w:val="en-US"/>
              </w:rPr>
              <w:fldChar w:fldCharType="end"/>
            </w:r>
            <w:r w:rsidR="00E679E6" w:rsidRPr="00187E9B">
              <w:rPr>
                <w:lang w:val="en-US"/>
              </w:rPr>
              <w:t xml:space="preserve">, </w:t>
            </w:r>
            <w:r w:rsidR="00E679E6" w:rsidRPr="00187E9B">
              <w:rPr>
                <w:lang w:val="en-US"/>
              </w:rPr>
              <w:fldChar w:fldCharType="begin"/>
            </w:r>
            <w:r w:rsidR="00E679E6" w:rsidRPr="00187E9B">
              <w:rPr>
                <w:lang w:val="en-US"/>
              </w:rPr>
              <w:instrText xml:space="preserve"> PAGEREF CCDB_025a \h </w:instrText>
            </w:r>
            <w:r w:rsidR="00E679E6" w:rsidRPr="00187E9B">
              <w:rPr>
                <w:lang w:val="en-US"/>
              </w:rPr>
            </w:r>
            <w:r w:rsidR="00E679E6" w:rsidRPr="00187E9B">
              <w:rPr>
                <w:lang w:val="en-US"/>
              </w:rPr>
              <w:fldChar w:fldCharType="separate"/>
            </w:r>
            <w:r w:rsidR="00E0133C" w:rsidRPr="00187E9B">
              <w:rPr>
                <w:noProof/>
                <w:lang w:val="en-US"/>
              </w:rPr>
              <w:t>40</w:t>
            </w:r>
            <w:r w:rsidR="00E679E6" w:rsidRPr="00187E9B">
              <w:rPr>
                <w:lang w:val="en-US"/>
              </w:rPr>
              <w:fldChar w:fldCharType="end"/>
            </w:r>
            <w:r w:rsidR="00F53FF2" w:rsidRPr="00187E9B">
              <w:rPr>
                <w:lang w:val="en-US"/>
              </w:rPr>
              <w:t>,</w:t>
            </w:r>
            <w:r w:rsidR="001357EF" w:rsidRPr="00187E9B">
              <w:rPr>
                <w:lang w:val="en-US"/>
              </w:rPr>
              <w:t xml:space="preserve"> </w:t>
            </w:r>
            <w:r w:rsidR="001357EF" w:rsidRPr="00187E9B">
              <w:rPr>
                <w:lang w:val="en-US"/>
              </w:rPr>
              <w:fldChar w:fldCharType="begin"/>
            </w:r>
            <w:r w:rsidR="001357EF" w:rsidRPr="00187E9B">
              <w:rPr>
                <w:lang w:val="en-US"/>
              </w:rPr>
              <w:instrText xml:space="preserve"> PAGEREF CCDB_025d \h </w:instrText>
            </w:r>
            <w:r w:rsidR="001357EF" w:rsidRPr="00187E9B">
              <w:rPr>
                <w:lang w:val="en-US"/>
              </w:rPr>
            </w:r>
            <w:r w:rsidR="001357EF" w:rsidRPr="00187E9B">
              <w:rPr>
                <w:lang w:val="en-US"/>
              </w:rPr>
              <w:fldChar w:fldCharType="separate"/>
            </w:r>
            <w:r w:rsidR="00E0133C" w:rsidRPr="00187E9B">
              <w:rPr>
                <w:noProof/>
                <w:lang w:val="en-US"/>
              </w:rPr>
              <w:t>40</w:t>
            </w:r>
            <w:r w:rsidR="001357EF" w:rsidRPr="00187E9B">
              <w:rPr>
                <w:lang w:val="en-US"/>
              </w:rPr>
              <w:fldChar w:fldCharType="end"/>
            </w:r>
            <w:r w:rsidR="001357EF" w:rsidRPr="00187E9B">
              <w:rPr>
                <w:lang w:val="en-US"/>
              </w:rPr>
              <w:t>,</w:t>
            </w:r>
            <w:r w:rsidR="00F53FF2" w:rsidRPr="00187E9B">
              <w:rPr>
                <w:lang w:val="en-US"/>
              </w:rPr>
              <w:t xml:space="preserve"> </w:t>
            </w:r>
            <w:r w:rsidR="00F53FF2" w:rsidRPr="00187E9B">
              <w:rPr>
                <w:lang w:val="en-US"/>
              </w:rPr>
              <w:fldChar w:fldCharType="begin"/>
            </w:r>
            <w:r w:rsidR="00F53FF2" w:rsidRPr="00187E9B">
              <w:rPr>
                <w:lang w:val="en-US"/>
              </w:rPr>
              <w:instrText xml:space="preserve"> PAGEREF CCDB_025b \h </w:instrText>
            </w:r>
            <w:r w:rsidR="00F53FF2" w:rsidRPr="00187E9B">
              <w:rPr>
                <w:lang w:val="en-US"/>
              </w:rPr>
            </w:r>
            <w:r w:rsidR="00F53FF2" w:rsidRPr="00187E9B">
              <w:rPr>
                <w:lang w:val="en-US"/>
              </w:rPr>
              <w:fldChar w:fldCharType="separate"/>
            </w:r>
            <w:r w:rsidR="00E0133C" w:rsidRPr="00187E9B">
              <w:rPr>
                <w:noProof/>
                <w:lang w:val="en-US"/>
              </w:rPr>
              <w:t>40</w:t>
            </w:r>
            <w:r w:rsidR="00F53FF2" w:rsidRPr="00187E9B">
              <w:rPr>
                <w:lang w:val="en-US"/>
              </w:rPr>
              <w:fldChar w:fldCharType="end"/>
            </w:r>
            <w:r w:rsidR="001357EF" w:rsidRPr="00187E9B">
              <w:rPr>
                <w:lang w:val="en-US"/>
              </w:rPr>
              <w:t xml:space="preserve">, </w:t>
            </w:r>
            <w:r w:rsidR="001357EF" w:rsidRPr="00187E9B">
              <w:rPr>
                <w:lang w:val="en-US"/>
              </w:rPr>
              <w:fldChar w:fldCharType="begin"/>
            </w:r>
            <w:r w:rsidR="001357EF" w:rsidRPr="00187E9B">
              <w:rPr>
                <w:lang w:val="en-US"/>
              </w:rPr>
              <w:instrText xml:space="preserve"> PAGEREF CCDB_025e \h </w:instrText>
            </w:r>
            <w:r w:rsidR="001357EF" w:rsidRPr="00187E9B">
              <w:rPr>
                <w:lang w:val="en-US"/>
              </w:rPr>
            </w:r>
            <w:r w:rsidR="001357EF" w:rsidRPr="00187E9B">
              <w:rPr>
                <w:lang w:val="en-US"/>
              </w:rPr>
              <w:fldChar w:fldCharType="separate"/>
            </w:r>
            <w:r w:rsidR="00E0133C" w:rsidRPr="00187E9B">
              <w:rPr>
                <w:noProof/>
                <w:lang w:val="en-US"/>
              </w:rPr>
              <w:t>49</w:t>
            </w:r>
            <w:r w:rsidR="001357EF" w:rsidRPr="00187E9B">
              <w:rPr>
                <w:lang w:val="en-US"/>
              </w:rPr>
              <w:fldChar w:fldCharType="end"/>
            </w:r>
          </w:p>
        </w:tc>
      </w:tr>
      <w:tr w:rsidR="00E21FA9" w:rsidRPr="00187E9B" w14:paraId="178F741E" w14:textId="77777777" w:rsidTr="00E21FA9">
        <w:trPr>
          <w:cantSplit/>
        </w:trPr>
        <w:tc>
          <w:tcPr>
            <w:tcW w:w="2093" w:type="dxa"/>
            <w:shd w:val="clear" w:color="auto" w:fill="auto"/>
          </w:tcPr>
          <w:p w14:paraId="18EE5F75" w14:textId="106E2935" w:rsidR="00E21FA9" w:rsidRPr="00187E9B" w:rsidRDefault="00E21FA9" w:rsidP="003D3818">
            <w:pPr>
              <w:pStyle w:val="E-TableText"/>
              <w:rPr>
                <w:lang w:val="en-US"/>
              </w:rPr>
            </w:pPr>
            <w:r w:rsidRPr="00187E9B">
              <w:rPr>
                <w:lang w:val="en-US"/>
              </w:rPr>
              <w:t>CCDB_027</w:t>
            </w:r>
          </w:p>
        </w:tc>
        <w:tc>
          <w:tcPr>
            <w:tcW w:w="5528" w:type="dxa"/>
            <w:shd w:val="clear" w:color="auto" w:fill="auto"/>
          </w:tcPr>
          <w:p w14:paraId="0BD0D41D" w14:textId="6D2F9857" w:rsidR="00E21FA9" w:rsidRPr="00187E9B" w:rsidRDefault="00E21FA9" w:rsidP="003D3818">
            <w:pPr>
              <w:pStyle w:val="E-TableText"/>
              <w:rPr>
                <w:lang w:val="en-US"/>
              </w:rPr>
            </w:pPr>
            <w:r w:rsidRPr="00187E9B">
              <w:rPr>
                <w:lang w:val="en-US"/>
              </w:rPr>
              <w:t>Infrastructure</w:t>
            </w:r>
          </w:p>
        </w:tc>
        <w:tc>
          <w:tcPr>
            <w:tcW w:w="1701" w:type="dxa"/>
          </w:tcPr>
          <w:p w14:paraId="65661062" w14:textId="29DA0EDF" w:rsidR="00E21FA9" w:rsidRPr="00187E9B" w:rsidRDefault="00E21FA9" w:rsidP="003D3818">
            <w:pPr>
              <w:pStyle w:val="E-TableText"/>
              <w:rPr>
                <w:lang w:val="en-US"/>
              </w:rPr>
            </w:pPr>
            <w:r w:rsidRPr="00187E9B">
              <w:rPr>
                <w:lang w:val="en-US"/>
              </w:rPr>
              <w:fldChar w:fldCharType="begin"/>
            </w:r>
            <w:r w:rsidRPr="00187E9B">
              <w:rPr>
                <w:lang w:val="en-US"/>
              </w:rPr>
              <w:instrText xml:space="preserve"> PAGEREF CCDB_027 \h </w:instrText>
            </w:r>
            <w:r w:rsidRPr="00187E9B">
              <w:rPr>
                <w:lang w:val="en-US"/>
              </w:rPr>
            </w:r>
            <w:r w:rsidRPr="00187E9B">
              <w:rPr>
                <w:lang w:val="en-US"/>
              </w:rPr>
              <w:fldChar w:fldCharType="separate"/>
            </w:r>
            <w:r w:rsidR="00E0133C" w:rsidRPr="00187E9B">
              <w:rPr>
                <w:noProof/>
                <w:lang w:val="en-US"/>
              </w:rPr>
              <w:t>14</w:t>
            </w:r>
            <w:r w:rsidRPr="00187E9B">
              <w:rPr>
                <w:lang w:val="en-US"/>
              </w:rPr>
              <w:fldChar w:fldCharType="end"/>
            </w:r>
            <w:r w:rsidR="00E679E6" w:rsidRPr="00187E9B">
              <w:rPr>
                <w:lang w:val="en-US"/>
              </w:rPr>
              <w:t xml:space="preserve">, </w:t>
            </w:r>
            <w:r w:rsidR="00E679E6" w:rsidRPr="00187E9B">
              <w:rPr>
                <w:lang w:val="en-US"/>
              </w:rPr>
              <w:fldChar w:fldCharType="begin"/>
            </w:r>
            <w:r w:rsidR="00E679E6" w:rsidRPr="00187E9B">
              <w:rPr>
                <w:lang w:val="en-US"/>
              </w:rPr>
              <w:instrText xml:space="preserve"> PAGEREF CCDB_027a \h </w:instrText>
            </w:r>
            <w:r w:rsidR="00E679E6" w:rsidRPr="00187E9B">
              <w:rPr>
                <w:lang w:val="en-US"/>
              </w:rPr>
            </w:r>
            <w:r w:rsidR="00E679E6" w:rsidRPr="00187E9B">
              <w:rPr>
                <w:lang w:val="en-US"/>
              </w:rPr>
              <w:fldChar w:fldCharType="separate"/>
            </w:r>
            <w:r w:rsidR="00E0133C" w:rsidRPr="00187E9B">
              <w:rPr>
                <w:noProof/>
                <w:lang w:val="en-US"/>
              </w:rPr>
              <w:t>40</w:t>
            </w:r>
            <w:r w:rsidR="00E679E6" w:rsidRPr="00187E9B">
              <w:rPr>
                <w:lang w:val="en-US"/>
              </w:rPr>
              <w:fldChar w:fldCharType="end"/>
            </w:r>
            <w:r w:rsidR="00F53FF2" w:rsidRPr="00187E9B">
              <w:rPr>
                <w:lang w:val="en-US"/>
              </w:rPr>
              <w:t xml:space="preserve">, </w:t>
            </w:r>
            <w:r w:rsidR="001357EF" w:rsidRPr="00187E9B">
              <w:rPr>
                <w:lang w:val="en-US"/>
              </w:rPr>
              <w:fldChar w:fldCharType="begin"/>
            </w:r>
            <w:r w:rsidR="001357EF" w:rsidRPr="00187E9B">
              <w:rPr>
                <w:lang w:val="en-US"/>
              </w:rPr>
              <w:instrText xml:space="preserve"> PAGEREF CCDB_027d \h </w:instrText>
            </w:r>
            <w:r w:rsidR="001357EF" w:rsidRPr="00187E9B">
              <w:rPr>
                <w:lang w:val="en-US"/>
              </w:rPr>
            </w:r>
            <w:r w:rsidR="001357EF" w:rsidRPr="00187E9B">
              <w:rPr>
                <w:lang w:val="en-US"/>
              </w:rPr>
              <w:fldChar w:fldCharType="separate"/>
            </w:r>
            <w:r w:rsidR="00E0133C" w:rsidRPr="00187E9B">
              <w:rPr>
                <w:noProof/>
                <w:lang w:val="en-US"/>
              </w:rPr>
              <w:t>40</w:t>
            </w:r>
            <w:r w:rsidR="001357EF" w:rsidRPr="00187E9B">
              <w:rPr>
                <w:lang w:val="en-US"/>
              </w:rPr>
              <w:fldChar w:fldCharType="end"/>
            </w:r>
            <w:r w:rsidR="001357EF" w:rsidRPr="00187E9B">
              <w:rPr>
                <w:lang w:val="en-US"/>
              </w:rPr>
              <w:t xml:space="preserve">, </w:t>
            </w:r>
            <w:r w:rsidR="00F53FF2" w:rsidRPr="00187E9B">
              <w:rPr>
                <w:lang w:val="en-US"/>
              </w:rPr>
              <w:fldChar w:fldCharType="begin"/>
            </w:r>
            <w:r w:rsidR="00F53FF2" w:rsidRPr="00187E9B">
              <w:rPr>
                <w:lang w:val="en-US"/>
              </w:rPr>
              <w:instrText xml:space="preserve"> PAGEREF CCDB_027b \h </w:instrText>
            </w:r>
            <w:r w:rsidR="00F53FF2" w:rsidRPr="00187E9B">
              <w:rPr>
                <w:lang w:val="en-US"/>
              </w:rPr>
            </w:r>
            <w:r w:rsidR="00F53FF2" w:rsidRPr="00187E9B">
              <w:rPr>
                <w:lang w:val="en-US"/>
              </w:rPr>
              <w:fldChar w:fldCharType="separate"/>
            </w:r>
            <w:r w:rsidR="00E0133C" w:rsidRPr="00187E9B">
              <w:rPr>
                <w:noProof/>
                <w:lang w:val="en-US"/>
              </w:rPr>
              <w:t>40</w:t>
            </w:r>
            <w:r w:rsidR="00F53FF2" w:rsidRPr="00187E9B">
              <w:rPr>
                <w:lang w:val="en-US"/>
              </w:rPr>
              <w:fldChar w:fldCharType="end"/>
            </w:r>
            <w:r w:rsidR="001357EF" w:rsidRPr="00187E9B">
              <w:rPr>
                <w:lang w:val="en-US"/>
              </w:rPr>
              <w:t xml:space="preserve">, </w:t>
            </w:r>
            <w:r w:rsidR="001357EF" w:rsidRPr="00187E9B">
              <w:rPr>
                <w:lang w:val="en-US"/>
              </w:rPr>
              <w:fldChar w:fldCharType="begin"/>
            </w:r>
            <w:r w:rsidR="001357EF" w:rsidRPr="00187E9B">
              <w:rPr>
                <w:lang w:val="en-US"/>
              </w:rPr>
              <w:instrText xml:space="preserve"> PAGEREF CCDB_027e \h </w:instrText>
            </w:r>
            <w:r w:rsidR="001357EF" w:rsidRPr="00187E9B">
              <w:rPr>
                <w:lang w:val="en-US"/>
              </w:rPr>
            </w:r>
            <w:r w:rsidR="001357EF" w:rsidRPr="00187E9B">
              <w:rPr>
                <w:lang w:val="en-US"/>
              </w:rPr>
              <w:fldChar w:fldCharType="separate"/>
            </w:r>
            <w:r w:rsidR="00E0133C" w:rsidRPr="00187E9B">
              <w:rPr>
                <w:noProof/>
                <w:lang w:val="en-US"/>
              </w:rPr>
              <w:t>49</w:t>
            </w:r>
            <w:r w:rsidR="001357EF" w:rsidRPr="00187E9B">
              <w:rPr>
                <w:lang w:val="en-US"/>
              </w:rPr>
              <w:fldChar w:fldCharType="end"/>
            </w:r>
          </w:p>
        </w:tc>
      </w:tr>
      <w:tr w:rsidR="00E21FA9" w:rsidRPr="00187E9B" w14:paraId="5CE8747A" w14:textId="77777777" w:rsidTr="0023169C">
        <w:trPr>
          <w:cantSplit/>
        </w:trPr>
        <w:tc>
          <w:tcPr>
            <w:tcW w:w="2093" w:type="dxa"/>
            <w:shd w:val="clear" w:color="auto" w:fill="auto"/>
          </w:tcPr>
          <w:p w14:paraId="35B54B73" w14:textId="5CC945A2" w:rsidR="00E21FA9" w:rsidRPr="00187E9B" w:rsidRDefault="00E21FA9" w:rsidP="003D3818">
            <w:pPr>
              <w:pStyle w:val="E-TableText"/>
              <w:rPr>
                <w:lang w:val="en-US"/>
              </w:rPr>
            </w:pPr>
            <w:r w:rsidRPr="00187E9B">
              <w:rPr>
                <w:lang w:val="en-US"/>
              </w:rPr>
              <w:t>CCDB_028</w:t>
            </w:r>
          </w:p>
        </w:tc>
        <w:tc>
          <w:tcPr>
            <w:tcW w:w="5528" w:type="dxa"/>
            <w:shd w:val="clear" w:color="auto" w:fill="auto"/>
          </w:tcPr>
          <w:p w14:paraId="071C3826" w14:textId="3C1192F4" w:rsidR="00E21FA9" w:rsidRPr="00187E9B" w:rsidRDefault="00E21FA9" w:rsidP="003D3818">
            <w:pPr>
              <w:pStyle w:val="E-TableText"/>
              <w:rPr>
                <w:lang w:val="en-US"/>
              </w:rPr>
            </w:pPr>
            <w:r w:rsidRPr="00187E9B">
              <w:rPr>
                <w:lang w:val="en-US"/>
              </w:rPr>
              <w:t>Other Devices</w:t>
            </w:r>
          </w:p>
        </w:tc>
        <w:tc>
          <w:tcPr>
            <w:tcW w:w="1701" w:type="dxa"/>
          </w:tcPr>
          <w:p w14:paraId="60A2B436" w14:textId="3211AAF7" w:rsidR="00E21FA9" w:rsidRPr="00187E9B" w:rsidRDefault="00E21FA9" w:rsidP="003D3818">
            <w:pPr>
              <w:pStyle w:val="E-TableText"/>
              <w:rPr>
                <w:lang w:val="en-US"/>
              </w:rPr>
            </w:pPr>
            <w:r w:rsidRPr="00187E9B">
              <w:rPr>
                <w:lang w:val="en-US"/>
              </w:rPr>
              <w:fldChar w:fldCharType="begin"/>
            </w:r>
            <w:r w:rsidRPr="00187E9B">
              <w:rPr>
                <w:lang w:val="en-US"/>
              </w:rPr>
              <w:instrText xml:space="preserve"> PAGEREF CCDB_028 \h </w:instrText>
            </w:r>
            <w:r w:rsidRPr="00187E9B">
              <w:rPr>
                <w:lang w:val="en-US"/>
              </w:rPr>
            </w:r>
            <w:r w:rsidRPr="00187E9B">
              <w:rPr>
                <w:lang w:val="en-US"/>
              </w:rPr>
              <w:fldChar w:fldCharType="separate"/>
            </w:r>
            <w:r w:rsidR="00E0133C" w:rsidRPr="00187E9B">
              <w:rPr>
                <w:noProof/>
                <w:lang w:val="en-US"/>
              </w:rPr>
              <w:t>14</w:t>
            </w:r>
            <w:r w:rsidRPr="00187E9B">
              <w:rPr>
                <w:lang w:val="en-US"/>
              </w:rPr>
              <w:fldChar w:fldCharType="end"/>
            </w:r>
            <w:r w:rsidR="00E679E6" w:rsidRPr="00187E9B">
              <w:rPr>
                <w:lang w:val="en-US"/>
              </w:rPr>
              <w:t xml:space="preserve">, </w:t>
            </w:r>
            <w:r w:rsidR="00E679E6" w:rsidRPr="00187E9B">
              <w:rPr>
                <w:lang w:val="en-US"/>
              </w:rPr>
              <w:fldChar w:fldCharType="begin"/>
            </w:r>
            <w:r w:rsidR="00E679E6" w:rsidRPr="00187E9B">
              <w:rPr>
                <w:lang w:val="en-US"/>
              </w:rPr>
              <w:instrText xml:space="preserve"> PAGEREF CCDB_028a \h </w:instrText>
            </w:r>
            <w:r w:rsidR="00E679E6" w:rsidRPr="00187E9B">
              <w:rPr>
                <w:lang w:val="en-US"/>
              </w:rPr>
            </w:r>
            <w:r w:rsidR="00E679E6" w:rsidRPr="00187E9B">
              <w:rPr>
                <w:lang w:val="en-US"/>
              </w:rPr>
              <w:fldChar w:fldCharType="separate"/>
            </w:r>
            <w:r w:rsidR="00E0133C" w:rsidRPr="00187E9B">
              <w:rPr>
                <w:noProof/>
                <w:lang w:val="en-US"/>
              </w:rPr>
              <w:t>40</w:t>
            </w:r>
            <w:r w:rsidR="00E679E6" w:rsidRPr="00187E9B">
              <w:rPr>
                <w:lang w:val="en-US"/>
              </w:rPr>
              <w:fldChar w:fldCharType="end"/>
            </w:r>
            <w:r w:rsidR="00F53FF2" w:rsidRPr="00187E9B">
              <w:rPr>
                <w:lang w:val="en-US"/>
              </w:rPr>
              <w:t xml:space="preserve">, </w:t>
            </w:r>
            <w:r w:rsidR="001357EF" w:rsidRPr="00187E9B">
              <w:rPr>
                <w:lang w:val="en-US"/>
              </w:rPr>
              <w:fldChar w:fldCharType="begin"/>
            </w:r>
            <w:r w:rsidR="001357EF" w:rsidRPr="00187E9B">
              <w:rPr>
                <w:lang w:val="en-US"/>
              </w:rPr>
              <w:instrText xml:space="preserve"> PAGEREF CCDB_028d \h </w:instrText>
            </w:r>
            <w:r w:rsidR="001357EF" w:rsidRPr="00187E9B">
              <w:rPr>
                <w:lang w:val="en-US"/>
              </w:rPr>
            </w:r>
            <w:r w:rsidR="001357EF" w:rsidRPr="00187E9B">
              <w:rPr>
                <w:lang w:val="en-US"/>
              </w:rPr>
              <w:fldChar w:fldCharType="separate"/>
            </w:r>
            <w:r w:rsidR="00E0133C" w:rsidRPr="00187E9B">
              <w:rPr>
                <w:noProof/>
                <w:lang w:val="en-US"/>
              </w:rPr>
              <w:t>40</w:t>
            </w:r>
            <w:r w:rsidR="001357EF" w:rsidRPr="00187E9B">
              <w:rPr>
                <w:lang w:val="en-US"/>
              </w:rPr>
              <w:fldChar w:fldCharType="end"/>
            </w:r>
            <w:r w:rsidR="001357EF" w:rsidRPr="00187E9B">
              <w:rPr>
                <w:lang w:val="en-US"/>
              </w:rPr>
              <w:t xml:space="preserve">, </w:t>
            </w:r>
            <w:r w:rsidR="00F53FF2" w:rsidRPr="00187E9B">
              <w:rPr>
                <w:lang w:val="en-US"/>
              </w:rPr>
              <w:fldChar w:fldCharType="begin"/>
            </w:r>
            <w:r w:rsidR="00F53FF2" w:rsidRPr="00187E9B">
              <w:rPr>
                <w:lang w:val="en-US"/>
              </w:rPr>
              <w:instrText xml:space="preserve"> PAGEREF CCDB_028b \h </w:instrText>
            </w:r>
            <w:r w:rsidR="00F53FF2" w:rsidRPr="00187E9B">
              <w:rPr>
                <w:lang w:val="en-US"/>
              </w:rPr>
            </w:r>
            <w:r w:rsidR="00F53FF2" w:rsidRPr="00187E9B">
              <w:rPr>
                <w:lang w:val="en-US"/>
              </w:rPr>
              <w:fldChar w:fldCharType="separate"/>
            </w:r>
            <w:r w:rsidR="00E0133C" w:rsidRPr="00187E9B">
              <w:rPr>
                <w:noProof/>
                <w:lang w:val="en-US"/>
              </w:rPr>
              <w:t>40</w:t>
            </w:r>
            <w:r w:rsidR="00F53FF2" w:rsidRPr="00187E9B">
              <w:rPr>
                <w:lang w:val="en-US"/>
              </w:rPr>
              <w:fldChar w:fldCharType="end"/>
            </w:r>
            <w:r w:rsidR="001357EF" w:rsidRPr="00187E9B">
              <w:rPr>
                <w:lang w:val="en-US"/>
              </w:rPr>
              <w:t xml:space="preserve">, </w:t>
            </w:r>
            <w:r w:rsidR="001357EF" w:rsidRPr="00187E9B">
              <w:rPr>
                <w:lang w:val="en-US"/>
              </w:rPr>
              <w:fldChar w:fldCharType="begin"/>
            </w:r>
            <w:r w:rsidR="001357EF" w:rsidRPr="00187E9B">
              <w:rPr>
                <w:lang w:val="en-US"/>
              </w:rPr>
              <w:instrText xml:space="preserve"> PAGEREF CCDB_028e \h </w:instrText>
            </w:r>
            <w:r w:rsidR="001357EF" w:rsidRPr="00187E9B">
              <w:rPr>
                <w:lang w:val="en-US"/>
              </w:rPr>
            </w:r>
            <w:r w:rsidR="001357EF" w:rsidRPr="00187E9B">
              <w:rPr>
                <w:lang w:val="en-US"/>
              </w:rPr>
              <w:fldChar w:fldCharType="separate"/>
            </w:r>
            <w:r w:rsidR="00E0133C" w:rsidRPr="00187E9B">
              <w:rPr>
                <w:noProof/>
                <w:lang w:val="en-US"/>
              </w:rPr>
              <w:t>49</w:t>
            </w:r>
            <w:r w:rsidR="001357EF" w:rsidRPr="00187E9B">
              <w:rPr>
                <w:lang w:val="en-US"/>
              </w:rPr>
              <w:fldChar w:fldCharType="end"/>
            </w:r>
          </w:p>
        </w:tc>
      </w:tr>
      <w:tr w:rsidR="00BE1D73" w:rsidRPr="00187E9B" w14:paraId="450E9820" w14:textId="77777777" w:rsidTr="0023169C">
        <w:trPr>
          <w:cantSplit/>
        </w:trPr>
        <w:tc>
          <w:tcPr>
            <w:tcW w:w="2093" w:type="dxa"/>
            <w:shd w:val="clear" w:color="auto" w:fill="auto"/>
          </w:tcPr>
          <w:p w14:paraId="6DF8192A" w14:textId="5BEEDB5D" w:rsidR="00BE1D73" w:rsidRPr="00187E9B" w:rsidRDefault="00BE1D73" w:rsidP="003D3818">
            <w:pPr>
              <w:pStyle w:val="E-TableText"/>
              <w:rPr>
                <w:lang w:val="en-US"/>
              </w:rPr>
            </w:pPr>
            <w:r w:rsidRPr="00187E9B">
              <w:rPr>
                <w:lang w:val="en-US"/>
              </w:rPr>
              <w:t>CCDB_029</w:t>
            </w:r>
          </w:p>
        </w:tc>
        <w:tc>
          <w:tcPr>
            <w:tcW w:w="5528" w:type="dxa"/>
            <w:shd w:val="clear" w:color="auto" w:fill="auto"/>
          </w:tcPr>
          <w:p w14:paraId="61EA63FB" w14:textId="63A42637" w:rsidR="00BE1D73" w:rsidRPr="00187E9B" w:rsidRDefault="00BE1D73" w:rsidP="00BE1D73">
            <w:pPr>
              <w:pStyle w:val="E-TableText"/>
              <w:rPr>
                <w:lang w:val="en-US"/>
              </w:rPr>
            </w:pPr>
            <w:r w:rsidRPr="00187E9B">
              <w:rPr>
                <w:lang w:val="en-US"/>
              </w:rPr>
              <w:t>Web-based User Interface for Add, Modify, and Delete</w:t>
            </w:r>
          </w:p>
        </w:tc>
        <w:tc>
          <w:tcPr>
            <w:tcW w:w="1701" w:type="dxa"/>
          </w:tcPr>
          <w:p w14:paraId="780A7A9C" w14:textId="6AD89620" w:rsidR="00BE1D73" w:rsidRPr="00187E9B" w:rsidRDefault="00BE1D73" w:rsidP="003D3818">
            <w:pPr>
              <w:pStyle w:val="E-TableText"/>
              <w:rPr>
                <w:lang w:val="en-US"/>
              </w:rPr>
            </w:pPr>
            <w:r w:rsidRPr="00187E9B">
              <w:rPr>
                <w:lang w:val="en-US"/>
              </w:rPr>
              <w:fldChar w:fldCharType="begin"/>
            </w:r>
            <w:r w:rsidRPr="00187E9B">
              <w:rPr>
                <w:lang w:val="en-US"/>
              </w:rPr>
              <w:instrText xml:space="preserve"> PAGEREF CCDB_029 \h </w:instrText>
            </w:r>
            <w:r w:rsidRPr="00187E9B">
              <w:rPr>
                <w:lang w:val="en-US"/>
              </w:rPr>
            </w:r>
            <w:r w:rsidRPr="00187E9B">
              <w:rPr>
                <w:lang w:val="en-US"/>
              </w:rPr>
              <w:fldChar w:fldCharType="separate"/>
            </w:r>
            <w:r w:rsidR="00E0133C" w:rsidRPr="00187E9B">
              <w:rPr>
                <w:noProof/>
                <w:lang w:val="en-US"/>
              </w:rPr>
              <w:t>33</w:t>
            </w:r>
            <w:r w:rsidRPr="00187E9B">
              <w:rPr>
                <w:lang w:val="en-US"/>
              </w:rPr>
              <w:fldChar w:fldCharType="end"/>
            </w:r>
          </w:p>
        </w:tc>
      </w:tr>
      <w:tr w:rsidR="00C72755" w:rsidRPr="00187E9B" w14:paraId="181187ED" w14:textId="77777777" w:rsidTr="0023169C">
        <w:trPr>
          <w:cantSplit/>
        </w:trPr>
        <w:tc>
          <w:tcPr>
            <w:tcW w:w="2093" w:type="dxa"/>
            <w:shd w:val="clear" w:color="auto" w:fill="auto"/>
          </w:tcPr>
          <w:p w14:paraId="0E304A74" w14:textId="73983B87" w:rsidR="00C72755" w:rsidRPr="00187E9B" w:rsidRDefault="00C72755" w:rsidP="003D3818">
            <w:pPr>
              <w:pStyle w:val="E-TableText"/>
              <w:rPr>
                <w:lang w:val="en-US"/>
              </w:rPr>
            </w:pPr>
            <w:r w:rsidRPr="00187E9B">
              <w:rPr>
                <w:lang w:val="en-US"/>
              </w:rPr>
              <w:t>CCDB_030</w:t>
            </w:r>
          </w:p>
        </w:tc>
        <w:tc>
          <w:tcPr>
            <w:tcW w:w="5528" w:type="dxa"/>
            <w:shd w:val="clear" w:color="auto" w:fill="auto"/>
          </w:tcPr>
          <w:p w14:paraId="6DA4EF72" w14:textId="32309F3B" w:rsidR="00C72755" w:rsidRPr="00187E9B" w:rsidRDefault="00C72755" w:rsidP="003D3818">
            <w:pPr>
              <w:pStyle w:val="E-TableText"/>
              <w:rPr>
                <w:lang w:val="en-US"/>
              </w:rPr>
            </w:pPr>
            <w:r w:rsidRPr="00187E9B">
              <w:rPr>
                <w:lang w:val="en-US"/>
              </w:rPr>
              <w:t>Unique ID</w:t>
            </w:r>
          </w:p>
        </w:tc>
        <w:tc>
          <w:tcPr>
            <w:tcW w:w="1701" w:type="dxa"/>
          </w:tcPr>
          <w:p w14:paraId="6B82E82A" w14:textId="34896A15" w:rsidR="00C72755" w:rsidRPr="00187E9B" w:rsidRDefault="00C72755" w:rsidP="003D3818">
            <w:pPr>
              <w:pStyle w:val="E-TableText"/>
              <w:rPr>
                <w:lang w:val="en-US"/>
              </w:rPr>
            </w:pPr>
            <w:r w:rsidRPr="00187E9B">
              <w:rPr>
                <w:lang w:val="en-US"/>
              </w:rPr>
              <w:fldChar w:fldCharType="begin"/>
            </w:r>
            <w:r w:rsidRPr="00187E9B">
              <w:rPr>
                <w:lang w:val="en-US"/>
              </w:rPr>
              <w:instrText xml:space="preserve"> PAGEREF CCDB_030 \h </w:instrText>
            </w:r>
            <w:r w:rsidRPr="00187E9B">
              <w:rPr>
                <w:lang w:val="en-US"/>
              </w:rPr>
            </w:r>
            <w:r w:rsidRPr="00187E9B">
              <w:rPr>
                <w:lang w:val="en-US"/>
              </w:rPr>
              <w:fldChar w:fldCharType="separate"/>
            </w:r>
            <w:r w:rsidR="00E0133C" w:rsidRPr="00187E9B">
              <w:rPr>
                <w:noProof/>
                <w:lang w:val="en-US"/>
              </w:rPr>
              <w:t>13</w:t>
            </w:r>
            <w:r w:rsidRPr="00187E9B">
              <w:rPr>
                <w:lang w:val="en-US"/>
              </w:rPr>
              <w:fldChar w:fldCharType="end"/>
            </w:r>
          </w:p>
        </w:tc>
      </w:tr>
      <w:tr w:rsidR="008051FB" w:rsidRPr="00187E9B" w14:paraId="634E0BEA" w14:textId="77777777" w:rsidTr="0023169C">
        <w:trPr>
          <w:cantSplit/>
        </w:trPr>
        <w:tc>
          <w:tcPr>
            <w:tcW w:w="2093" w:type="dxa"/>
            <w:shd w:val="clear" w:color="auto" w:fill="auto"/>
          </w:tcPr>
          <w:p w14:paraId="2567B3FB" w14:textId="442C0220" w:rsidR="008051FB" w:rsidRPr="00187E9B" w:rsidRDefault="008051FB" w:rsidP="003D3818">
            <w:pPr>
              <w:pStyle w:val="E-TableText"/>
              <w:rPr>
                <w:lang w:val="en-US"/>
              </w:rPr>
            </w:pPr>
            <w:r w:rsidRPr="00187E9B">
              <w:rPr>
                <w:lang w:val="en-US"/>
              </w:rPr>
              <w:t>CCDB_040</w:t>
            </w:r>
          </w:p>
        </w:tc>
        <w:tc>
          <w:tcPr>
            <w:tcW w:w="5528" w:type="dxa"/>
            <w:shd w:val="clear" w:color="auto" w:fill="auto"/>
          </w:tcPr>
          <w:p w14:paraId="1670667F" w14:textId="675A519A" w:rsidR="008051FB" w:rsidRPr="00187E9B" w:rsidRDefault="008051FB" w:rsidP="003D3818">
            <w:pPr>
              <w:pStyle w:val="E-TableText"/>
              <w:rPr>
                <w:lang w:val="en-US"/>
              </w:rPr>
            </w:pPr>
            <w:r w:rsidRPr="00187E9B">
              <w:rPr>
                <w:lang w:val="en-US"/>
              </w:rPr>
              <w:t>Naming Convention</w:t>
            </w:r>
          </w:p>
        </w:tc>
        <w:tc>
          <w:tcPr>
            <w:tcW w:w="1701" w:type="dxa"/>
          </w:tcPr>
          <w:p w14:paraId="7118E675" w14:textId="1A0BF1FD" w:rsidR="008051FB" w:rsidRPr="00187E9B" w:rsidRDefault="003B0860" w:rsidP="003B0860">
            <w:pPr>
              <w:pStyle w:val="E-TableText"/>
              <w:rPr>
                <w:lang w:val="en-US"/>
              </w:rPr>
            </w:pPr>
            <w:r w:rsidRPr="00187E9B">
              <w:rPr>
                <w:lang w:val="en-US"/>
              </w:rPr>
              <w:fldChar w:fldCharType="begin"/>
            </w:r>
            <w:r w:rsidRPr="00187E9B">
              <w:rPr>
                <w:lang w:val="en-US"/>
              </w:rPr>
              <w:instrText xml:space="preserve"> PAGEREF CCDB_040a \h </w:instrText>
            </w:r>
            <w:r w:rsidRPr="00187E9B">
              <w:rPr>
                <w:lang w:val="en-US"/>
              </w:rPr>
            </w:r>
            <w:r w:rsidRPr="00187E9B">
              <w:rPr>
                <w:lang w:val="en-US"/>
              </w:rPr>
              <w:fldChar w:fldCharType="separate"/>
            </w:r>
            <w:r w:rsidR="00E0133C" w:rsidRPr="00187E9B">
              <w:rPr>
                <w:noProof/>
                <w:lang w:val="en-US"/>
              </w:rPr>
              <w:t>18</w:t>
            </w:r>
            <w:r w:rsidRPr="00187E9B">
              <w:rPr>
                <w:lang w:val="en-US"/>
              </w:rPr>
              <w:fldChar w:fldCharType="end"/>
            </w:r>
            <w:r w:rsidRPr="00187E9B">
              <w:rPr>
                <w:lang w:val="en-US"/>
              </w:rPr>
              <w:t xml:space="preserve">, </w:t>
            </w:r>
            <w:r w:rsidR="009C6848" w:rsidRPr="00187E9B">
              <w:rPr>
                <w:lang w:val="en-US"/>
              </w:rPr>
              <w:fldChar w:fldCharType="begin"/>
            </w:r>
            <w:r w:rsidR="009C6848" w:rsidRPr="00187E9B">
              <w:rPr>
                <w:lang w:val="en-US"/>
              </w:rPr>
              <w:instrText xml:space="preserve"> PAGEREF CCDB_040 \h </w:instrText>
            </w:r>
            <w:r w:rsidR="009C6848" w:rsidRPr="00187E9B">
              <w:rPr>
                <w:lang w:val="en-US"/>
              </w:rPr>
            </w:r>
            <w:r w:rsidR="009C6848" w:rsidRPr="00187E9B">
              <w:rPr>
                <w:lang w:val="en-US"/>
              </w:rPr>
              <w:fldChar w:fldCharType="separate"/>
            </w:r>
            <w:r w:rsidR="00E0133C" w:rsidRPr="00187E9B">
              <w:rPr>
                <w:noProof/>
                <w:lang w:val="en-US"/>
              </w:rPr>
              <w:t>50</w:t>
            </w:r>
            <w:r w:rsidR="009C6848" w:rsidRPr="00187E9B">
              <w:rPr>
                <w:lang w:val="en-US"/>
              </w:rPr>
              <w:fldChar w:fldCharType="end"/>
            </w:r>
          </w:p>
        </w:tc>
      </w:tr>
      <w:tr w:rsidR="0023169C" w:rsidRPr="00187E9B" w14:paraId="4A005062" w14:textId="77777777" w:rsidTr="0023169C">
        <w:trPr>
          <w:cantSplit/>
        </w:trPr>
        <w:tc>
          <w:tcPr>
            <w:tcW w:w="2093" w:type="dxa"/>
            <w:shd w:val="clear" w:color="auto" w:fill="auto"/>
          </w:tcPr>
          <w:p w14:paraId="570715A9" w14:textId="0918AD60" w:rsidR="0023169C" w:rsidRPr="00187E9B" w:rsidRDefault="0023169C" w:rsidP="003D3818">
            <w:pPr>
              <w:pStyle w:val="E-TableText"/>
              <w:rPr>
                <w:lang w:val="en-US"/>
              </w:rPr>
            </w:pPr>
            <w:r w:rsidRPr="00187E9B">
              <w:rPr>
                <w:lang w:val="en-US"/>
              </w:rPr>
              <w:t>CCDB_041</w:t>
            </w:r>
          </w:p>
        </w:tc>
        <w:tc>
          <w:tcPr>
            <w:tcW w:w="5528" w:type="dxa"/>
            <w:shd w:val="clear" w:color="auto" w:fill="auto"/>
          </w:tcPr>
          <w:p w14:paraId="45D6E3E3" w14:textId="68E67A83" w:rsidR="0023169C" w:rsidRPr="00187E9B" w:rsidRDefault="0023169C" w:rsidP="0023169C">
            <w:pPr>
              <w:pStyle w:val="E-TableText"/>
              <w:rPr>
                <w:lang w:val="en-US"/>
              </w:rPr>
            </w:pPr>
            <w:r w:rsidRPr="00187E9B">
              <w:rPr>
                <w:lang w:val="en-US"/>
              </w:rPr>
              <w:t>Naming Convention Integration</w:t>
            </w:r>
          </w:p>
        </w:tc>
        <w:tc>
          <w:tcPr>
            <w:tcW w:w="1701" w:type="dxa"/>
          </w:tcPr>
          <w:p w14:paraId="5FF16018" w14:textId="48FE8248" w:rsidR="0023169C" w:rsidRPr="00187E9B" w:rsidRDefault="0023169C" w:rsidP="003D3818">
            <w:pPr>
              <w:pStyle w:val="E-TableText"/>
              <w:rPr>
                <w:lang w:val="en-US"/>
              </w:rPr>
            </w:pPr>
            <w:r w:rsidRPr="00187E9B">
              <w:rPr>
                <w:lang w:val="en-US"/>
              </w:rPr>
              <w:fldChar w:fldCharType="begin"/>
            </w:r>
            <w:r w:rsidRPr="00187E9B">
              <w:rPr>
                <w:lang w:val="en-US"/>
              </w:rPr>
              <w:instrText xml:space="preserve"> PAGEREF CCDB_041 \h </w:instrText>
            </w:r>
            <w:r w:rsidRPr="00187E9B">
              <w:rPr>
                <w:lang w:val="en-US"/>
              </w:rPr>
            </w:r>
            <w:r w:rsidRPr="00187E9B">
              <w:rPr>
                <w:lang w:val="en-US"/>
              </w:rPr>
              <w:fldChar w:fldCharType="separate"/>
            </w:r>
            <w:r w:rsidR="00E0133C" w:rsidRPr="00187E9B">
              <w:rPr>
                <w:noProof/>
                <w:lang w:val="en-US"/>
              </w:rPr>
              <w:t>50</w:t>
            </w:r>
            <w:r w:rsidRPr="00187E9B">
              <w:rPr>
                <w:lang w:val="en-US"/>
              </w:rPr>
              <w:fldChar w:fldCharType="end"/>
            </w:r>
          </w:p>
        </w:tc>
      </w:tr>
      <w:tr w:rsidR="0023169C" w:rsidRPr="00187E9B" w14:paraId="58DAA6D4" w14:textId="77777777" w:rsidTr="008F4DFF">
        <w:trPr>
          <w:cantSplit/>
        </w:trPr>
        <w:tc>
          <w:tcPr>
            <w:tcW w:w="2093" w:type="dxa"/>
            <w:shd w:val="clear" w:color="auto" w:fill="auto"/>
          </w:tcPr>
          <w:p w14:paraId="332D5D3D" w14:textId="573EFB77" w:rsidR="0023169C" w:rsidRPr="00187E9B" w:rsidRDefault="0023169C" w:rsidP="003D3818">
            <w:pPr>
              <w:pStyle w:val="E-TableText"/>
              <w:rPr>
                <w:lang w:val="en-US"/>
              </w:rPr>
            </w:pPr>
            <w:r w:rsidRPr="00187E9B">
              <w:rPr>
                <w:lang w:val="en-US"/>
              </w:rPr>
              <w:t>CCDB_042</w:t>
            </w:r>
          </w:p>
        </w:tc>
        <w:tc>
          <w:tcPr>
            <w:tcW w:w="5528" w:type="dxa"/>
            <w:shd w:val="clear" w:color="auto" w:fill="auto"/>
          </w:tcPr>
          <w:p w14:paraId="6E5EBA1C" w14:textId="2641E604" w:rsidR="0023169C" w:rsidRPr="00187E9B" w:rsidRDefault="0023169C" w:rsidP="0023169C">
            <w:pPr>
              <w:pStyle w:val="E-TableText"/>
              <w:rPr>
                <w:lang w:val="en-US"/>
              </w:rPr>
            </w:pPr>
            <w:r w:rsidRPr="00187E9B">
              <w:rPr>
                <w:lang w:val="en-US"/>
              </w:rPr>
              <w:t>Naming Convention Integration</w:t>
            </w:r>
          </w:p>
        </w:tc>
        <w:tc>
          <w:tcPr>
            <w:tcW w:w="1701" w:type="dxa"/>
          </w:tcPr>
          <w:p w14:paraId="4316B2EB" w14:textId="66D8EFE7" w:rsidR="0023169C" w:rsidRPr="00187E9B" w:rsidRDefault="0023169C" w:rsidP="003D3818">
            <w:pPr>
              <w:pStyle w:val="E-TableText"/>
              <w:rPr>
                <w:lang w:val="en-US"/>
              </w:rPr>
            </w:pPr>
            <w:r w:rsidRPr="00187E9B">
              <w:rPr>
                <w:lang w:val="en-US"/>
              </w:rPr>
              <w:fldChar w:fldCharType="begin"/>
            </w:r>
            <w:r w:rsidRPr="00187E9B">
              <w:rPr>
                <w:lang w:val="en-US"/>
              </w:rPr>
              <w:instrText xml:space="preserve"> PAGEREF CCDB_042 \h </w:instrText>
            </w:r>
            <w:r w:rsidRPr="00187E9B">
              <w:rPr>
                <w:lang w:val="en-US"/>
              </w:rPr>
            </w:r>
            <w:r w:rsidRPr="00187E9B">
              <w:rPr>
                <w:lang w:val="en-US"/>
              </w:rPr>
              <w:fldChar w:fldCharType="separate"/>
            </w:r>
            <w:r w:rsidR="00E0133C" w:rsidRPr="00187E9B">
              <w:rPr>
                <w:noProof/>
                <w:lang w:val="en-US"/>
              </w:rPr>
              <w:t>50</w:t>
            </w:r>
            <w:r w:rsidRPr="00187E9B">
              <w:rPr>
                <w:lang w:val="en-US"/>
              </w:rPr>
              <w:fldChar w:fldCharType="end"/>
            </w:r>
          </w:p>
        </w:tc>
      </w:tr>
      <w:tr w:rsidR="00962BBE" w:rsidRPr="00187E9B" w14:paraId="1C4DA337" w14:textId="77777777" w:rsidTr="008F4DFF">
        <w:trPr>
          <w:cantSplit/>
        </w:trPr>
        <w:tc>
          <w:tcPr>
            <w:tcW w:w="2093" w:type="dxa"/>
            <w:shd w:val="clear" w:color="auto" w:fill="auto"/>
          </w:tcPr>
          <w:p w14:paraId="32296360" w14:textId="697B28AE" w:rsidR="00962BBE" w:rsidRPr="00187E9B" w:rsidRDefault="00962BBE" w:rsidP="003D3818">
            <w:pPr>
              <w:pStyle w:val="E-TableText"/>
              <w:rPr>
                <w:lang w:val="en-US"/>
              </w:rPr>
            </w:pPr>
            <w:r w:rsidRPr="00187E9B">
              <w:rPr>
                <w:lang w:val="en-US"/>
              </w:rPr>
              <w:t>CCDB_050</w:t>
            </w:r>
          </w:p>
        </w:tc>
        <w:tc>
          <w:tcPr>
            <w:tcW w:w="5528" w:type="dxa"/>
            <w:shd w:val="clear" w:color="auto" w:fill="auto"/>
          </w:tcPr>
          <w:p w14:paraId="78D634AF" w14:textId="34D481CA" w:rsidR="00962BBE" w:rsidRPr="00187E9B" w:rsidRDefault="00962BBE" w:rsidP="0023169C">
            <w:pPr>
              <w:pStyle w:val="E-TableText"/>
              <w:rPr>
                <w:lang w:val="en-US"/>
              </w:rPr>
            </w:pPr>
            <w:r w:rsidRPr="00187E9B">
              <w:rPr>
                <w:lang w:val="en-US"/>
              </w:rPr>
              <w:t>Name</w:t>
            </w:r>
          </w:p>
        </w:tc>
        <w:tc>
          <w:tcPr>
            <w:tcW w:w="1701" w:type="dxa"/>
          </w:tcPr>
          <w:p w14:paraId="4CB02378" w14:textId="2E0A2048" w:rsidR="00962BBE" w:rsidRPr="00187E9B" w:rsidRDefault="000558D4" w:rsidP="003D3818">
            <w:pPr>
              <w:pStyle w:val="E-TableText"/>
              <w:rPr>
                <w:lang w:val="en-US"/>
              </w:rPr>
            </w:pPr>
            <w:r w:rsidRPr="00187E9B">
              <w:rPr>
                <w:lang w:val="en-US"/>
              </w:rPr>
              <w:fldChar w:fldCharType="begin"/>
            </w:r>
            <w:r w:rsidRPr="00187E9B">
              <w:rPr>
                <w:lang w:val="en-US"/>
              </w:rPr>
              <w:instrText xml:space="preserve"> PAGEREF CCDB_050 \h </w:instrText>
            </w:r>
            <w:r w:rsidRPr="00187E9B">
              <w:rPr>
                <w:lang w:val="en-US"/>
              </w:rPr>
            </w:r>
            <w:r w:rsidRPr="00187E9B">
              <w:rPr>
                <w:lang w:val="en-US"/>
              </w:rPr>
              <w:fldChar w:fldCharType="separate"/>
            </w:r>
            <w:r w:rsidR="00E0133C" w:rsidRPr="00187E9B">
              <w:rPr>
                <w:noProof/>
                <w:lang w:val="en-US"/>
              </w:rPr>
              <w:t>17</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CCDB_050a \h </w:instrText>
            </w:r>
            <w:r w:rsidRPr="00187E9B">
              <w:rPr>
                <w:lang w:val="en-US"/>
              </w:rPr>
            </w:r>
            <w:r w:rsidRPr="00187E9B">
              <w:rPr>
                <w:lang w:val="en-US"/>
              </w:rPr>
              <w:fldChar w:fldCharType="separate"/>
            </w:r>
            <w:r w:rsidR="00E0133C" w:rsidRPr="00187E9B">
              <w:rPr>
                <w:noProof/>
                <w:lang w:val="en-US"/>
              </w:rPr>
              <w:t>18</w:t>
            </w:r>
            <w:r w:rsidRPr="00187E9B">
              <w:rPr>
                <w:lang w:val="en-US"/>
              </w:rPr>
              <w:fldChar w:fldCharType="end"/>
            </w:r>
          </w:p>
        </w:tc>
      </w:tr>
      <w:tr w:rsidR="008F4DFF" w:rsidRPr="00187E9B" w14:paraId="57A576BF" w14:textId="77777777" w:rsidTr="008F4DFF">
        <w:trPr>
          <w:cantSplit/>
        </w:trPr>
        <w:tc>
          <w:tcPr>
            <w:tcW w:w="2093" w:type="dxa"/>
            <w:shd w:val="clear" w:color="auto" w:fill="auto"/>
          </w:tcPr>
          <w:p w14:paraId="38978547" w14:textId="5E5A1795" w:rsidR="008F4DFF" w:rsidRPr="00187E9B" w:rsidRDefault="008F4DFF" w:rsidP="003D3818">
            <w:pPr>
              <w:pStyle w:val="E-TableText"/>
              <w:rPr>
                <w:lang w:val="en-US"/>
              </w:rPr>
            </w:pPr>
            <w:r w:rsidRPr="00187E9B">
              <w:rPr>
                <w:lang w:val="en-US"/>
              </w:rPr>
              <w:t>CCDB_060</w:t>
            </w:r>
          </w:p>
        </w:tc>
        <w:tc>
          <w:tcPr>
            <w:tcW w:w="5528" w:type="dxa"/>
            <w:shd w:val="clear" w:color="auto" w:fill="auto"/>
          </w:tcPr>
          <w:p w14:paraId="27E0BC5A" w14:textId="083018E6" w:rsidR="008F4DFF" w:rsidRPr="00187E9B" w:rsidRDefault="008F4DFF" w:rsidP="0023169C">
            <w:pPr>
              <w:pStyle w:val="E-TableText"/>
              <w:rPr>
                <w:lang w:val="en-US"/>
              </w:rPr>
            </w:pPr>
            <w:r w:rsidRPr="00187E9B">
              <w:rPr>
                <w:lang w:val="en-US"/>
              </w:rPr>
              <w:t>Serial Number</w:t>
            </w:r>
          </w:p>
        </w:tc>
        <w:tc>
          <w:tcPr>
            <w:tcW w:w="1701" w:type="dxa"/>
          </w:tcPr>
          <w:p w14:paraId="73A68E13" w14:textId="2B785267" w:rsidR="008F4DFF" w:rsidRPr="00187E9B" w:rsidRDefault="008F4DFF" w:rsidP="003D3818">
            <w:pPr>
              <w:pStyle w:val="E-TableText"/>
              <w:rPr>
                <w:lang w:val="en-US"/>
              </w:rPr>
            </w:pPr>
            <w:r w:rsidRPr="00187E9B">
              <w:rPr>
                <w:lang w:val="en-US"/>
              </w:rPr>
              <w:fldChar w:fldCharType="begin"/>
            </w:r>
            <w:r w:rsidRPr="00187E9B">
              <w:rPr>
                <w:lang w:val="en-US"/>
              </w:rPr>
              <w:instrText xml:space="preserve"> PAGEREF CCDB_060 \h </w:instrText>
            </w:r>
            <w:r w:rsidRPr="00187E9B">
              <w:rPr>
                <w:lang w:val="en-US"/>
              </w:rPr>
            </w:r>
            <w:r w:rsidRPr="00187E9B">
              <w:rPr>
                <w:lang w:val="en-US"/>
              </w:rPr>
              <w:fldChar w:fldCharType="separate"/>
            </w:r>
            <w:r w:rsidR="00E0133C" w:rsidRPr="00187E9B">
              <w:rPr>
                <w:noProof/>
                <w:lang w:val="en-US"/>
              </w:rPr>
              <w:t>49</w:t>
            </w:r>
            <w:r w:rsidRPr="00187E9B">
              <w:rPr>
                <w:lang w:val="en-US"/>
              </w:rPr>
              <w:fldChar w:fldCharType="end"/>
            </w:r>
          </w:p>
        </w:tc>
      </w:tr>
      <w:tr w:rsidR="008F4DFF" w:rsidRPr="00187E9B" w14:paraId="4F5D3229" w14:textId="77777777" w:rsidTr="008F4DFF">
        <w:trPr>
          <w:cantSplit/>
        </w:trPr>
        <w:tc>
          <w:tcPr>
            <w:tcW w:w="2093" w:type="dxa"/>
            <w:shd w:val="clear" w:color="auto" w:fill="auto"/>
          </w:tcPr>
          <w:p w14:paraId="7B2CEF22" w14:textId="6363D6B0" w:rsidR="008F4DFF" w:rsidRPr="00187E9B" w:rsidRDefault="008F4DFF" w:rsidP="008F4DFF">
            <w:pPr>
              <w:pStyle w:val="E-TableText"/>
              <w:rPr>
                <w:lang w:val="en-US"/>
              </w:rPr>
            </w:pPr>
            <w:r w:rsidRPr="00187E9B">
              <w:rPr>
                <w:lang w:val="en-US"/>
              </w:rPr>
              <w:t>CCDB_070</w:t>
            </w:r>
          </w:p>
        </w:tc>
        <w:tc>
          <w:tcPr>
            <w:tcW w:w="5528" w:type="dxa"/>
            <w:shd w:val="clear" w:color="auto" w:fill="auto"/>
          </w:tcPr>
          <w:p w14:paraId="05DEF72C" w14:textId="3837E5CE" w:rsidR="008F4DFF" w:rsidRPr="00187E9B" w:rsidRDefault="008F4DFF" w:rsidP="0023169C">
            <w:pPr>
              <w:pStyle w:val="E-TableText"/>
              <w:rPr>
                <w:lang w:val="en-US"/>
              </w:rPr>
            </w:pPr>
            <w:r w:rsidRPr="00187E9B">
              <w:rPr>
                <w:lang w:val="en-US"/>
              </w:rPr>
              <w:t>Global Coordinates</w:t>
            </w:r>
          </w:p>
        </w:tc>
        <w:tc>
          <w:tcPr>
            <w:tcW w:w="1701" w:type="dxa"/>
          </w:tcPr>
          <w:p w14:paraId="55BD045C" w14:textId="41FDF8F5" w:rsidR="008F4DFF" w:rsidRPr="00187E9B" w:rsidRDefault="008F4DFF" w:rsidP="003D3818">
            <w:pPr>
              <w:pStyle w:val="E-TableText"/>
              <w:rPr>
                <w:lang w:val="en-US"/>
              </w:rPr>
            </w:pPr>
            <w:r w:rsidRPr="00187E9B">
              <w:rPr>
                <w:lang w:val="en-US"/>
              </w:rPr>
              <w:fldChar w:fldCharType="begin"/>
            </w:r>
            <w:r w:rsidRPr="00187E9B">
              <w:rPr>
                <w:lang w:val="en-US"/>
              </w:rPr>
              <w:instrText xml:space="preserve"> PAGEREF CCDB_070 \h </w:instrText>
            </w:r>
            <w:r w:rsidRPr="00187E9B">
              <w:rPr>
                <w:lang w:val="en-US"/>
              </w:rPr>
            </w:r>
            <w:r w:rsidRPr="00187E9B">
              <w:rPr>
                <w:lang w:val="en-US"/>
              </w:rPr>
              <w:fldChar w:fldCharType="separate"/>
            </w:r>
            <w:r w:rsidR="00E0133C" w:rsidRPr="00187E9B">
              <w:rPr>
                <w:noProof/>
                <w:lang w:val="en-US"/>
              </w:rPr>
              <w:t>49</w:t>
            </w:r>
            <w:r w:rsidRPr="00187E9B">
              <w:rPr>
                <w:lang w:val="en-US"/>
              </w:rPr>
              <w:fldChar w:fldCharType="end"/>
            </w:r>
          </w:p>
        </w:tc>
      </w:tr>
      <w:tr w:rsidR="008F4DFF" w:rsidRPr="00187E9B" w14:paraId="5E0B8744" w14:textId="77777777" w:rsidTr="00EA4E00">
        <w:trPr>
          <w:cantSplit/>
        </w:trPr>
        <w:tc>
          <w:tcPr>
            <w:tcW w:w="2093" w:type="dxa"/>
            <w:shd w:val="clear" w:color="auto" w:fill="auto"/>
          </w:tcPr>
          <w:p w14:paraId="22B93551" w14:textId="100E880C" w:rsidR="008F4DFF" w:rsidRPr="00187E9B" w:rsidRDefault="008F4DFF" w:rsidP="003D3818">
            <w:pPr>
              <w:pStyle w:val="E-TableText"/>
              <w:rPr>
                <w:lang w:val="en-US"/>
              </w:rPr>
            </w:pPr>
            <w:r w:rsidRPr="00187E9B">
              <w:rPr>
                <w:lang w:val="en-US"/>
              </w:rPr>
              <w:t>CCDB_073</w:t>
            </w:r>
          </w:p>
        </w:tc>
        <w:tc>
          <w:tcPr>
            <w:tcW w:w="5528" w:type="dxa"/>
            <w:shd w:val="clear" w:color="auto" w:fill="auto"/>
          </w:tcPr>
          <w:p w14:paraId="363F222B" w14:textId="5377D6CB" w:rsidR="008F4DFF" w:rsidRPr="00187E9B" w:rsidRDefault="008F4DFF" w:rsidP="0023169C">
            <w:pPr>
              <w:pStyle w:val="E-TableText"/>
              <w:rPr>
                <w:lang w:val="en-US"/>
              </w:rPr>
            </w:pPr>
            <w:r w:rsidRPr="00187E9B">
              <w:rPr>
                <w:lang w:val="en-US"/>
              </w:rPr>
              <w:t>Orientation Angle</w:t>
            </w:r>
          </w:p>
        </w:tc>
        <w:tc>
          <w:tcPr>
            <w:tcW w:w="1701" w:type="dxa"/>
          </w:tcPr>
          <w:p w14:paraId="2F0E98E0" w14:textId="4744AA0B" w:rsidR="008F4DFF" w:rsidRPr="00187E9B" w:rsidRDefault="008F4DFF" w:rsidP="003D3818">
            <w:pPr>
              <w:pStyle w:val="E-TableText"/>
              <w:rPr>
                <w:lang w:val="en-US"/>
              </w:rPr>
            </w:pPr>
            <w:r w:rsidRPr="00187E9B">
              <w:rPr>
                <w:lang w:val="en-US"/>
              </w:rPr>
              <w:fldChar w:fldCharType="begin"/>
            </w:r>
            <w:r w:rsidRPr="00187E9B">
              <w:rPr>
                <w:lang w:val="en-US"/>
              </w:rPr>
              <w:instrText xml:space="preserve"> PAGEREF CCDB_073 \h </w:instrText>
            </w:r>
            <w:r w:rsidRPr="00187E9B">
              <w:rPr>
                <w:lang w:val="en-US"/>
              </w:rPr>
            </w:r>
            <w:r w:rsidRPr="00187E9B">
              <w:rPr>
                <w:lang w:val="en-US"/>
              </w:rPr>
              <w:fldChar w:fldCharType="separate"/>
            </w:r>
            <w:r w:rsidR="00E0133C" w:rsidRPr="00187E9B">
              <w:rPr>
                <w:noProof/>
                <w:lang w:val="en-US"/>
              </w:rPr>
              <w:t>49</w:t>
            </w:r>
            <w:r w:rsidRPr="00187E9B">
              <w:rPr>
                <w:lang w:val="en-US"/>
              </w:rPr>
              <w:fldChar w:fldCharType="end"/>
            </w:r>
          </w:p>
        </w:tc>
      </w:tr>
      <w:tr w:rsidR="00962BBE" w:rsidRPr="00187E9B" w14:paraId="39FE3FCE" w14:textId="77777777" w:rsidTr="00EA4E00">
        <w:trPr>
          <w:cantSplit/>
        </w:trPr>
        <w:tc>
          <w:tcPr>
            <w:tcW w:w="2093" w:type="dxa"/>
            <w:shd w:val="clear" w:color="auto" w:fill="auto"/>
          </w:tcPr>
          <w:p w14:paraId="03CF1E32" w14:textId="69E2A1F7" w:rsidR="00962BBE" w:rsidRPr="00187E9B" w:rsidRDefault="00962BBE" w:rsidP="003D3818">
            <w:pPr>
              <w:pStyle w:val="E-TableText"/>
              <w:rPr>
                <w:lang w:val="en-US"/>
              </w:rPr>
            </w:pPr>
            <w:r w:rsidRPr="00187E9B">
              <w:rPr>
                <w:lang w:val="en-US"/>
              </w:rPr>
              <w:t>CCDB_080</w:t>
            </w:r>
          </w:p>
        </w:tc>
        <w:tc>
          <w:tcPr>
            <w:tcW w:w="5528" w:type="dxa"/>
            <w:shd w:val="clear" w:color="auto" w:fill="auto"/>
          </w:tcPr>
          <w:p w14:paraId="3BC60BE0" w14:textId="366C82A8" w:rsidR="00962BBE" w:rsidRPr="00187E9B" w:rsidRDefault="00962BBE" w:rsidP="0023169C">
            <w:pPr>
              <w:pStyle w:val="E-TableText"/>
              <w:rPr>
                <w:lang w:val="en-US"/>
              </w:rPr>
            </w:pPr>
            <w:r w:rsidRPr="00187E9B">
              <w:rPr>
                <w:lang w:val="en-US"/>
              </w:rPr>
              <w:t>Physical Size</w:t>
            </w:r>
          </w:p>
        </w:tc>
        <w:tc>
          <w:tcPr>
            <w:tcW w:w="1701" w:type="dxa"/>
          </w:tcPr>
          <w:p w14:paraId="37C2748E" w14:textId="4242E04F" w:rsidR="00962BBE" w:rsidRPr="00187E9B" w:rsidRDefault="00C427C2" w:rsidP="003D3818">
            <w:pPr>
              <w:pStyle w:val="E-TableText"/>
              <w:rPr>
                <w:lang w:val="en-US"/>
              </w:rPr>
            </w:pPr>
            <w:r w:rsidRPr="00187E9B">
              <w:rPr>
                <w:lang w:val="en-US"/>
              </w:rPr>
              <w:fldChar w:fldCharType="begin"/>
            </w:r>
            <w:r w:rsidRPr="00187E9B">
              <w:rPr>
                <w:lang w:val="en-US"/>
              </w:rPr>
              <w:instrText xml:space="preserve"> PAGEREF CCDB_080 \h </w:instrText>
            </w:r>
            <w:r w:rsidRPr="00187E9B">
              <w:rPr>
                <w:lang w:val="en-US"/>
              </w:rPr>
            </w:r>
            <w:r w:rsidRPr="00187E9B">
              <w:rPr>
                <w:lang w:val="en-US"/>
              </w:rPr>
              <w:fldChar w:fldCharType="separate"/>
            </w:r>
            <w:r w:rsidR="00E0133C" w:rsidRPr="00187E9B">
              <w:rPr>
                <w:noProof/>
                <w:lang w:val="en-US"/>
              </w:rPr>
              <w:t>16</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CCDB_080a \h </w:instrText>
            </w:r>
            <w:r w:rsidRPr="00187E9B">
              <w:rPr>
                <w:lang w:val="en-US"/>
              </w:rPr>
            </w:r>
            <w:r w:rsidRPr="00187E9B">
              <w:rPr>
                <w:lang w:val="en-US"/>
              </w:rPr>
              <w:fldChar w:fldCharType="separate"/>
            </w:r>
            <w:r w:rsidR="00E0133C" w:rsidRPr="00187E9B">
              <w:rPr>
                <w:noProof/>
                <w:lang w:val="en-US"/>
              </w:rPr>
              <w:t>21</w:t>
            </w:r>
            <w:r w:rsidRPr="00187E9B">
              <w:rPr>
                <w:lang w:val="en-US"/>
              </w:rPr>
              <w:fldChar w:fldCharType="end"/>
            </w:r>
          </w:p>
        </w:tc>
      </w:tr>
      <w:tr w:rsidR="00EA4E00" w:rsidRPr="00187E9B" w14:paraId="7FD5D8D9" w14:textId="77777777" w:rsidTr="0045077F">
        <w:trPr>
          <w:cantSplit/>
        </w:trPr>
        <w:tc>
          <w:tcPr>
            <w:tcW w:w="2093" w:type="dxa"/>
            <w:shd w:val="clear" w:color="auto" w:fill="auto"/>
          </w:tcPr>
          <w:p w14:paraId="3475C8E0" w14:textId="49ECEBF3" w:rsidR="00EA4E00" w:rsidRPr="00187E9B" w:rsidRDefault="00EA4E00" w:rsidP="003D3818">
            <w:pPr>
              <w:pStyle w:val="E-TableText"/>
              <w:rPr>
                <w:lang w:val="en-US"/>
              </w:rPr>
            </w:pPr>
            <w:r w:rsidRPr="00187E9B">
              <w:rPr>
                <w:lang w:val="en-US"/>
              </w:rPr>
              <w:t>CCDB_085</w:t>
            </w:r>
          </w:p>
        </w:tc>
        <w:tc>
          <w:tcPr>
            <w:tcW w:w="5528" w:type="dxa"/>
            <w:shd w:val="clear" w:color="auto" w:fill="auto"/>
          </w:tcPr>
          <w:p w14:paraId="25A80A73" w14:textId="2124B181" w:rsidR="00EA4E00" w:rsidRPr="00187E9B" w:rsidRDefault="00EA4E00" w:rsidP="0023169C">
            <w:pPr>
              <w:pStyle w:val="E-TableText"/>
              <w:rPr>
                <w:lang w:val="en-US"/>
              </w:rPr>
            </w:pPr>
            <w:r w:rsidRPr="00187E9B">
              <w:rPr>
                <w:lang w:val="en-US"/>
              </w:rPr>
              <w:t>Shape Description</w:t>
            </w:r>
          </w:p>
        </w:tc>
        <w:tc>
          <w:tcPr>
            <w:tcW w:w="1701" w:type="dxa"/>
          </w:tcPr>
          <w:p w14:paraId="3AA5A5C9" w14:textId="303C3613" w:rsidR="00EA4E00" w:rsidRPr="00187E9B" w:rsidRDefault="00EA4E00" w:rsidP="003D3818">
            <w:pPr>
              <w:pStyle w:val="E-TableText"/>
              <w:rPr>
                <w:lang w:val="en-US"/>
              </w:rPr>
            </w:pPr>
            <w:r w:rsidRPr="00187E9B">
              <w:rPr>
                <w:lang w:val="en-US"/>
              </w:rPr>
              <w:fldChar w:fldCharType="begin"/>
            </w:r>
            <w:r w:rsidRPr="00187E9B">
              <w:rPr>
                <w:lang w:val="en-US"/>
              </w:rPr>
              <w:instrText xml:space="preserve"> PAGEREF CCDB_085 \h </w:instrText>
            </w:r>
            <w:r w:rsidRPr="00187E9B">
              <w:rPr>
                <w:lang w:val="en-US"/>
              </w:rPr>
            </w:r>
            <w:r w:rsidRPr="00187E9B">
              <w:rPr>
                <w:lang w:val="en-US"/>
              </w:rPr>
              <w:fldChar w:fldCharType="separate"/>
            </w:r>
            <w:r w:rsidR="00E0133C" w:rsidRPr="00187E9B">
              <w:rPr>
                <w:noProof/>
                <w:lang w:val="en-US"/>
              </w:rPr>
              <w:t>50</w:t>
            </w:r>
            <w:r w:rsidRPr="00187E9B">
              <w:rPr>
                <w:lang w:val="en-US"/>
              </w:rPr>
              <w:fldChar w:fldCharType="end"/>
            </w:r>
          </w:p>
        </w:tc>
      </w:tr>
      <w:tr w:rsidR="00DD0837" w:rsidRPr="00187E9B" w14:paraId="22478B04" w14:textId="77777777" w:rsidTr="0045077F">
        <w:trPr>
          <w:cantSplit/>
        </w:trPr>
        <w:tc>
          <w:tcPr>
            <w:tcW w:w="2093" w:type="dxa"/>
            <w:shd w:val="clear" w:color="auto" w:fill="auto"/>
          </w:tcPr>
          <w:p w14:paraId="7E3B80DB" w14:textId="2DACE75B" w:rsidR="00DD0837" w:rsidRPr="00187E9B" w:rsidRDefault="00DD0837" w:rsidP="003D3818">
            <w:pPr>
              <w:pStyle w:val="E-TableText"/>
              <w:rPr>
                <w:lang w:val="en-US"/>
              </w:rPr>
            </w:pPr>
            <w:r w:rsidRPr="00187E9B">
              <w:rPr>
                <w:lang w:val="en-US"/>
              </w:rPr>
              <w:t>CCDB_090</w:t>
            </w:r>
          </w:p>
        </w:tc>
        <w:tc>
          <w:tcPr>
            <w:tcW w:w="5528" w:type="dxa"/>
            <w:shd w:val="clear" w:color="auto" w:fill="auto"/>
          </w:tcPr>
          <w:p w14:paraId="4BCB482C" w14:textId="5D344BCC" w:rsidR="00DD0837" w:rsidRPr="00187E9B" w:rsidRDefault="00DD0837" w:rsidP="0023169C">
            <w:pPr>
              <w:pStyle w:val="E-TableText"/>
              <w:rPr>
                <w:lang w:val="en-US"/>
              </w:rPr>
            </w:pPr>
            <w:r w:rsidRPr="00187E9B">
              <w:rPr>
                <w:lang w:val="en-US"/>
              </w:rPr>
              <w:t>Rack Location</w:t>
            </w:r>
          </w:p>
        </w:tc>
        <w:tc>
          <w:tcPr>
            <w:tcW w:w="1701" w:type="dxa"/>
          </w:tcPr>
          <w:p w14:paraId="509C9687" w14:textId="0636577E" w:rsidR="00DD0837" w:rsidRPr="00187E9B" w:rsidRDefault="002D1AA8" w:rsidP="009D3025">
            <w:pPr>
              <w:pStyle w:val="E-TableText"/>
              <w:rPr>
                <w:lang w:val="en-US"/>
              </w:rPr>
            </w:pPr>
            <w:r w:rsidRPr="00187E9B">
              <w:rPr>
                <w:lang w:val="en-US"/>
              </w:rPr>
              <w:fldChar w:fldCharType="begin"/>
            </w:r>
            <w:r w:rsidRPr="00187E9B">
              <w:rPr>
                <w:lang w:val="en-US"/>
              </w:rPr>
              <w:instrText xml:space="preserve"> PAGEREF CCDB_090 \h </w:instrText>
            </w:r>
            <w:r w:rsidRPr="00187E9B">
              <w:rPr>
                <w:lang w:val="en-US"/>
              </w:rPr>
            </w:r>
            <w:r w:rsidRPr="00187E9B">
              <w:rPr>
                <w:lang w:val="en-US"/>
              </w:rPr>
              <w:fldChar w:fldCharType="separate"/>
            </w:r>
            <w:r w:rsidR="00E0133C" w:rsidRPr="00187E9B">
              <w:rPr>
                <w:noProof/>
                <w:lang w:val="en-US"/>
              </w:rPr>
              <w:t>16</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CCDB_090a \h </w:instrText>
            </w:r>
            <w:r w:rsidRPr="00187E9B">
              <w:rPr>
                <w:lang w:val="en-US"/>
              </w:rPr>
            </w:r>
            <w:r w:rsidRPr="00187E9B">
              <w:rPr>
                <w:lang w:val="en-US"/>
              </w:rPr>
              <w:fldChar w:fldCharType="separate"/>
            </w:r>
            <w:r w:rsidR="00E0133C" w:rsidRPr="00187E9B">
              <w:rPr>
                <w:noProof/>
                <w:lang w:val="en-US"/>
              </w:rPr>
              <w:t>21</w:t>
            </w:r>
            <w:r w:rsidRPr="00187E9B">
              <w:rPr>
                <w:lang w:val="en-US"/>
              </w:rPr>
              <w:fldChar w:fldCharType="end"/>
            </w:r>
          </w:p>
        </w:tc>
      </w:tr>
      <w:tr w:rsidR="00452D61" w:rsidRPr="00187E9B" w14:paraId="1D281337" w14:textId="77777777" w:rsidTr="0045077F">
        <w:trPr>
          <w:cantSplit/>
        </w:trPr>
        <w:tc>
          <w:tcPr>
            <w:tcW w:w="2093" w:type="dxa"/>
            <w:shd w:val="clear" w:color="auto" w:fill="auto"/>
          </w:tcPr>
          <w:p w14:paraId="2DDBEF75" w14:textId="2575EF9C" w:rsidR="00452D61" w:rsidRPr="00187E9B" w:rsidRDefault="00452D61" w:rsidP="003D3818">
            <w:pPr>
              <w:pStyle w:val="E-TableText"/>
              <w:rPr>
                <w:lang w:val="en-US"/>
              </w:rPr>
            </w:pPr>
            <w:r w:rsidRPr="00187E9B">
              <w:rPr>
                <w:lang w:val="en-US"/>
              </w:rPr>
              <w:t>CCDB_103</w:t>
            </w:r>
          </w:p>
        </w:tc>
        <w:tc>
          <w:tcPr>
            <w:tcW w:w="5528" w:type="dxa"/>
            <w:shd w:val="clear" w:color="auto" w:fill="auto"/>
          </w:tcPr>
          <w:p w14:paraId="697E2CF3" w14:textId="38760A37" w:rsidR="00452D61" w:rsidRPr="00187E9B" w:rsidRDefault="00452D61" w:rsidP="0023169C">
            <w:pPr>
              <w:pStyle w:val="E-TableText"/>
              <w:rPr>
                <w:lang w:val="en-US"/>
              </w:rPr>
            </w:pPr>
            <w:r w:rsidRPr="00187E9B">
              <w:rPr>
                <w:lang w:val="en-US"/>
              </w:rPr>
              <w:t>Cable Connection</w:t>
            </w:r>
          </w:p>
        </w:tc>
        <w:tc>
          <w:tcPr>
            <w:tcW w:w="1701" w:type="dxa"/>
          </w:tcPr>
          <w:p w14:paraId="288F5120" w14:textId="06A9501C" w:rsidR="00452D61" w:rsidRPr="00187E9B" w:rsidRDefault="000A7F7E" w:rsidP="003D3818">
            <w:pPr>
              <w:pStyle w:val="E-TableText"/>
              <w:rPr>
                <w:lang w:val="en-US"/>
              </w:rPr>
            </w:pPr>
            <w:r w:rsidRPr="00187E9B">
              <w:rPr>
                <w:lang w:val="en-US"/>
              </w:rPr>
              <w:fldChar w:fldCharType="begin"/>
            </w:r>
            <w:r w:rsidRPr="00187E9B">
              <w:rPr>
                <w:lang w:val="en-US"/>
              </w:rPr>
              <w:instrText xml:space="preserve"> PAGEREF CCDB_103 \h </w:instrText>
            </w:r>
            <w:r w:rsidRPr="00187E9B">
              <w:rPr>
                <w:lang w:val="en-US"/>
              </w:rPr>
            </w:r>
            <w:r w:rsidRPr="00187E9B">
              <w:rPr>
                <w:lang w:val="en-US"/>
              </w:rPr>
              <w:fldChar w:fldCharType="separate"/>
            </w:r>
            <w:r w:rsidR="00E0133C" w:rsidRPr="00187E9B">
              <w:rPr>
                <w:noProof/>
                <w:lang w:val="en-US"/>
              </w:rPr>
              <w:t>46</w:t>
            </w:r>
            <w:r w:rsidRPr="00187E9B">
              <w:rPr>
                <w:lang w:val="en-US"/>
              </w:rPr>
              <w:fldChar w:fldCharType="end"/>
            </w:r>
          </w:p>
        </w:tc>
      </w:tr>
      <w:tr w:rsidR="00730F6C" w:rsidRPr="00187E9B" w14:paraId="35C82E36" w14:textId="77777777" w:rsidTr="0045077F">
        <w:trPr>
          <w:cantSplit/>
        </w:trPr>
        <w:tc>
          <w:tcPr>
            <w:tcW w:w="2093" w:type="dxa"/>
            <w:shd w:val="clear" w:color="auto" w:fill="auto"/>
          </w:tcPr>
          <w:p w14:paraId="1F2B2B03" w14:textId="5BA1AE0C" w:rsidR="00730F6C" w:rsidRPr="00187E9B" w:rsidRDefault="00730F6C" w:rsidP="003D3818">
            <w:pPr>
              <w:pStyle w:val="E-TableText"/>
              <w:rPr>
                <w:lang w:val="en-US"/>
              </w:rPr>
            </w:pPr>
            <w:r w:rsidRPr="00187E9B">
              <w:rPr>
                <w:lang w:val="en-US"/>
              </w:rPr>
              <w:t>CCDB_106</w:t>
            </w:r>
          </w:p>
        </w:tc>
        <w:tc>
          <w:tcPr>
            <w:tcW w:w="5528" w:type="dxa"/>
            <w:shd w:val="clear" w:color="auto" w:fill="auto"/>
          </w:tcPr>
          <w:p w14:paraId="561DD0E1" w14:textId="649EF9CB" w:rsidR="00730F6C" w:rsidRPr="00187E9B" w:rsidRDefault="00730F6C" w:rsidP="0023169C">
            <w:pPr>
              <w:pStyle w:val="E-TableText"/>
              <w:rPr>
                <w:lang w:val="en-US"/>
              </w:rPr>
            </w:pPr>
            <w:r w:rsidRPr="00187E9B">
              <w:rPr>
                <w:lang w:val="en-US"/>
              </w:rPr>
              <w:t>Water Connection</w:t>
            </w:r>
          </w:p>
        </w:tc>
        <w:tc>
          <w:tcPr>
            <w:tcW w:w="1701" w:type="dxa"/>
          </w:tcPr>
          <w:p w14:paraId="50E329D2" w14:textId="1C487F7D" w:rsidR="00730F6C" w:rsidRPr="00187E9B" w:rsidRDefault="00115E39" w:rsidP="0024450E">
            <w:pPr>
              <w:pStyle w:val="E-TableText"/>
              <w:rPr>
                <w:lang w:val="en-US"/>
              </w:rPr>
            </w:pPr>
            <w:r w:rsidRPr="00187E9B">
              <w:rPr>
                <w:lang w:val="en-US"/>
              </w:rPr>
              <w:fldChar w:fldCharType="begin"/>
            </w:r>
            <w:r w:rsidRPr="00187E9B">
              <w:rPr>
                <w:lang w:val="en-US"/>
              </w:rPr>
              <w:instrText xml:space="preserve"> PAGEREF CCDB_106 \h </w:instrText>
            </w:r>
            <w:r w:rsidRPr="00187E9B">
              <w:rPr>
                <w:lang w:val="en-US"/>
              </w:rPr>
            </w:r>
            <w:r w:rsidRPr="00187E9B">
              <w:rPr>
                <w:lang w:val="en-US"/>
              </w:rPr>
              <w:fldChar w:fldCharType="separate"/>
            </w:r>
            <w:r w:rsidR="00E0133C" w:rsidRPr="00187E9B">
              <w:rPr>
                <w:noProof/>
                <w:lang w:val="en-US"/>
              </w:rPr>
              <w:t>16</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CCDB_106a \h </w:instrText>
            </w:r>
            <w:r w:rsidRPr="00187E9B">
              <w:rPr>
                <w:lang w:val="en-US"/>
              </w:rPr>
            </w:r>
            <w:r w:rsidRPr="00187E9B">
              <w:rPr>
                <w:lang w:val="en-US"/>
              </w:rPr>
              <w:fldChar w:fldCharType="separate"/>
            </w:r>
            <w:r w:rsidR="00E0133C" w:rsidRPr="00187E9B">
              <w:rPr>
                <w:noProof/>
                <w:lang w:val="en-US"/>
              </w:rPr>
              <w:t>21</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CCDB_106b \h </w:instrText>
            </w:r>
            <w:r w:rsidRPr="00187E9B">
              <w:rPr>
                <w:lang w:val="en-US"/>
              </w:rPr>
            </w:r>
            <w:r w:rsidRPr="00187E9B">
              <w:rPr>
                <w:lang w:val="en-US"/>
              </w:rPr>
              <w:fldChar w:fldCharType="separate"/>
            </w:r>
            <w:r w:rsidR="00E0133C" w:rsidRPr="00187E9B">
              <w:rPr>
                <w:noProof/>
                <w:lang w:val="en-US"/>
              </w:rPr>
              <w:t>37</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CCDB_106c \h </w:instrText>
            </w:r>
            <w:r w:rsidRPr="00187E9B">
              <w:rPr>
                <w:lang w:val="en-US"/>
              </w:rPr>
            </w:r>
            <w:r w:rsidRPr="00187E9B">
              <w:rPr>
                <w:lang w:val="en-US"/>
              </w:rPr>
              <w:fldChar w:fldCharType="separate"/>
            </w:r>
            <w:r w:rsidR="00E0133C" w:rsidRPr="00187E9B">
              <w:rPr>
                <w:noProof/>
                <w:lang w:val="en-US"/>
              </w:rPr>
              <w:t>42</w:t>
            </w:r>
            <w:r w:rsidRPr="00187E9B">
              <w:rPr>
                <w:lang w:val="en-US"/>
              </w:rPr>
              <w:fldChar w:fldCharType="end"/>
            </w:r>
          </w:p>
        </w:tc>
      </w:tr>
      <w:tr w:rsidR="00730F6C" w:rsidRPr="00187E9B" w14:paraId="369BCB38" w14:textId="77777777" w:rsidTr="0045077F">
        <w:trPr>
          <w:cantSplit/>
        </w:trPr>
        <w:tc>
          <w:tcPr>
            <w:tcW w:w="2093" w:type="dxa"/>
            <w:shd w:val="clear" w:color="auto" w:fill="auto"/>
          </w:tcPr>
          <w:p w14:paraId="52AAE816" w14:textId="11CFE624" w:rsidR="00730F6C" w:rsidRPr="00187E9B" w:rsidRDefault="00730F6C" w:rsidP="003D3818">
            <w:pPr>
              <w:pStyle w:val="E-TableText"/>
              <w:rPr>
                <w:lang w:val="en-US"/>
              </w:rPr>
            </w:pPr>
            <w:r w:rsidRPr="00187E9B">
              <w:rPr>
                <w:lang w:val="en-US"/>
              </w:rPr>
              <w:t>CCDB_107</w:t>
            </w:r>
          </w:p>
        </w:tc>
        <w:tc>
          <w:tcPr>
            <w:tcW w:w="5528" w:type="dxa"/>
            <w:shd w:val="clear" w:color="auto" w:fill="auto"/>
          </w:tcPr>
          <w:p w14:paraId="01968045" w14:textId="6FBCAF8B" w:rsidR="00730F6C" w:rsidRPr="00187E9B" w:rsidRDefault="00730F6C" w:rsidP="0023169C">
            <w:pPr>
              <w:pStyle w:val="E-TableText"/>
              <w:rPr>
                <w:lang w:val="en-US"/>
              </w:rPr>
            </w:pPr>
            <w:r w:rsidRPr="00187E9B">
              <w:rPr>
                <w:lang w:val="en-US"/>
              </w:rPr>
              <w:t>Firmware and FPGA</w:t>
            </w:r>
          </w:p>
        </w:tc>
        <w:tc>
          <w:tcPr>
            <w:tcW w:w="1701" w:type="dxa"/>
          </w:tcPr>
          <w:p w14:paraId="05C3763E" w14:textId="3C156D0A" w:rsidR="00730F6C" w:rsidRPr="00187E9B" w:rsidRDefault="003039B0" w:rsidP="003039B0">
            <w:pPr>
              <w:pStyle w:val="E-TableText"/>
              <w:rPr>
                <w:lang w:val="en-US"/>
              </w:rPr>
            </w:pPr>
            <w:r w:rsidRPr="00187E9B">
              <w:rPr>
                <w:lang w:val="en-US"/>
              </w:rPr>
              <w:fldChar w:fldCharType="begin"/>
            </w:r>
            <w:r w:rsidRPr="00187E9B">
              <w:rPr>
                <w:lang w:val="en-US"/>
              </w:rPr>
              <w:instrText xml:space="preserve"> PAGEREF CCDB_107 \h </w:instrText>
            </w:r>
            <w:r w:rsidRPr="00187E9B">
              <w:rPr>
                <w:lang w:val="en-US"/>
              </w:rPr>
            </w:r>
            <w:r w:rsidRPr="00187E9B">
              <w:rPr>
                <w:lang w:val="en-US"/>
              </w:rPr>
              <w:fldChar w:fldCharType="separate"/>
            </w:r>
            <w:r w:rsidR="00E0133C" w:rsidRPr="00187E9B">
              <w:rPr>
                <w:noProof/>
                <w:lang w:val="en-US"/>
              </w:rPr>
              <w:t>16</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CCDB_107b \h </w:instrText>
            </w:r>
            <w:r w:rsidRPr="00187E9B">
              <w:rPr>
                <w:lang w:val="en-US"/>
              </w:rPr>
            </w:r>
            <w:r w:rsidRPr="00187E9B">
              <w:rPr>
                <w:lang w:val="en-US"/>
              </w:rPr>
              <w:fldChar w:fldCharType="separate"/>
            </w:r>
            <w:r w:rsidR="00E0133C" w:rsidRPr="00187E9B">
              <w:rPr>
                <w:noProof/>
                <w:lang w:val="en-US"/>
              </w:rPr>
              <w:t>20</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CCDB_107a \h </w:instrText>
            </w:r>
            <w:r w:rsidRPr="00187E9B">
              <w:rPr>
                <w:lang w:val="en-US"/>
              </w:rPr>
            </w:r>
            <w:r w:rsidRPr="00187E9B">
              <w:rPr>
                <w:lang w:val="en-US"/>
              </w:rPr>
              <w:fldChar w:fldCharType="separate"/>
            </w:r>
            <w:r w:rsidR="00E0133C" w:rsidRPr="00187E9B">
              <w:rPr>
                <w:noProof/>
                <w:lang w:val="en-US"/>
              </w:rPr>
              <w:t>21</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CCDB_107c \h </w:instrText>
            </w:r>
            <w:r w:rsidRPr="00187E9B">
              <w:rPr>
                <w:lang w:val="en-US"/>
              </w:rPr>
            </w:r>
            <w:r w:rsidRPr="00187E9B">
              <w:rPr>
                <w:lang w:val="en-US"/>
              </w:rPr>
              <w:fldChar w:fldCharType="separate"/>
            </w:r>
            <w:r w:rsidR="00E0133C" w:rsidRPr="00187E9B">
              <w:rPr>
                <w:noProof/>
                <w:lang w:val="en-US"/>
              </w:rPr>
              <w:t>50</w:t>
            </w:r>
            <w:r w:rsidRPr="00187E9B">
              <w:rPr>
                <w:lang w:val="en-US"/>
              </w:rPr>
              <w:fldChar w:fldCharType="end"/>
            </w:r>
          </w:p>
        </w:tc>
      </w:tr>
      <w:tr w:rsidR="00670136" w:rsidRPr="00187E9B" w14:paraId="428623D6" w14:textId="77777777" w:rsidTr="0045077F">
        <w:trPr>
          <w:cantSplit/>
        </w:trPr>
        <w:tc>
          <w:tcPr>
            <w:tcW w:w="2093" w:type="dxa"/>
            <w:shd w:val="clear" w:color="auto" w:fill="auto"/>
          </w:tcPr>
          <w:p w14:paraId="6A10EF84" w14:textId="2F199D43" w:rsidR="00670136" w:rsidRPr="00187E9B" w:rsidRDefault="00670136" w:rsidP="003D3818">
            <w:pPr>
              <w:pStyle w:val="E-TableText"/>
              <w:rPr>
                <w:lang w:val="en-US"/>
              </w:rPr>
            </w:pPr>
            <w:r w:rsidRPr="00187E9B">
              <w:rPr>
                <w:lang w:val="en-US"/>
              </w:rPr>
              <w:t>CCDB_110</w:t>
            </w:r>
          </w:p>
        </w:tc>
        <w:tc>
          <w:tcPr>
            <w:tcW w:w="5528" w:type="dxa"/>
            <w:shd w:val="clear" w:color="auto" w:fill="auto"/>
          </w:tcPr>
          <w:p w14:paraId="26C18D12" w14:textId="04B2E8FD" w:rsidR="00670136" w:rsidRPr="00187E9B" w:rsidRDefault="00670136" w:rsidP="0023169C">
            <w:pPr>
              <w:pStyle w:val="E-TableText"/>
              <w:rPr>
                <w:lang w:val="en-US"/>
              </w:rPr>
            </w:pPr>
            <w:r w:rsidRPr="00187E9B">
              <w:rPr>
                <w:lang w:val="en-US"/>
              </w:rPr>
              <w:t>Tracking Status</w:t>
            </w:r>
          </w:p>
        </w:tc>
        <w:tc>
          <w:tcPr>
            <w:tcW w:w="1701" w:type="dxa"/>
          </w:tcPr>
          <w:p w14:paraId="6A4DB784" w14:textId="59BC686B" w:rsidR="00670136" w:rsidRPr="00187E9B" w:rsidRDefault="00845515" w:rsidP="003D3818">
            <w:pPr>
              <w:pStyle w:val="E-TableText"/>
              <w:rPr>
                <w:lang w:val="en-US"/>
              </w:rPr>
            </w:pPr>
            <w:r w:rsidRPr="00187E9B">
              <w:rPr>
                <w:lang w:val="en-US"/>
              </w:rPr>
              <w:fldChar w:fldCharType="begin"/>
            </w:r>
            <w:r w:rsidRPr="00187E9B">
              <w:rPr>
                <w:lang w:val="en-US"/>
              </w:rPr>
              <w:instrText xml:space="preserve"> PAGEREF CCDB_110a \h </w:instrText>
            </w:r>
            <w:r w:rsidRPr="00187E9B">
              <w:rPr>
                <w:lang w:val="en-US"/>
              </w:rPr>
            </w:r>
            <w:r w:rsidRPr="00187E9B">
              <w:rPr>
                <w:lang w:val="en-US"/>
              </w:rPr>
              <w:fldChar w:fldCharType="separate"/>
            </w:r>
            <w:r w:rsidR="00E0133C" w:rsidRPr="00187E9B">
              <w:rPr>
                <w:noProof/>
                <w:lang w:val="en-US"/>
              </w:rPr>
              <w:t>16</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CCDB_110b \h </w:instrText>
            </w:r>
            <w:r w:rsidRPr="00187E9B">
              <w:rPr>
                <w:lang w:val="en-US"/>
              </w:rPr>
            </w:r>
            <w:r w:rsidRPr="00187E9B">
              <w:rPr>
                <w:lang w:val="en-US"/>
              </w:rPr>
              <w:fldChar w:fldCharType="separate"/>
            </w:r>
            <w:r w:rsidR="00E0133C" w:rsidRPr="00187E9B">
              <w:rPr>
                <w:noProof/>
                <w:lang w:val="en-US"/>
              </w:rPr>
              <w:t>15</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CCDB_110c \h </w:instrText>
            </w:r>
            <w:r w:rsidRPr="00187E9B">
              <w:rPr>
                <w:lang w:val="en-US"/>
              </w:rPr>
            </w:r>
            <w:r w:rsidRPr="00187E9B">
              <w:rPr>
                <w:lang w:val="en-US"/>
              </w:rPr>
              <w:fldChar w:fldCharType="separate"/>
            </w:r>
            <w:r w:rsidR="00E0133C" w:rsidRPr="00187E9B">
              <w:rPr>
                <w:noProof/>
                <w:lang w:val="en-US"/>
              </w:rPr>
              <w:t>21</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CCDB_110d \h </w:instrText>
            </w:r>
            <w:r w:rsidRPr="00187E9B">
              <w:rPr>
                <w:lang w:val="en-US"/>
              </w:rPr>
            </w:r>
            <w:r w:rsidRPr="00187E9B">
              <w:rPr>
                <w:lang w:val="en-US"/>
              </w:rPr>
              <w:fldChar w:fldCharType="separate"/>
            </w:r>
            <w:r w:rsidR="00E0133C" w:rsidRPr="00187E9B">
              <w:rPr>
                <w:noProof/>
                <w:lang w:val="en-US"/>
              </w:rPr>
              <w:t>37</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CCDB_110 \h </w:instrText>
            </w:r>
            <w:r w:rsidRPr="00187E9B">
              <w:rPr>
                <w:lang w:val="en-US"/>
              </w:rPr>
            </w:r>
            <w:r w:rsidRPr="00187E9B">
              <w:rPr>
                <w:lang w:val="en-US"/>
              </w:rPr>
              <w:fldChar w:fldCharType="separate"/>
            </w:r>
            <w:r w:rsidR="00E0133C" w:rsidRPr="00187E9B">
              <w:rPr>
                <w:noProof/>
                <w:lang w:val="en-US"/>
              </w:rPr>
              <w:t>49</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CCDB_110e \h </w:instrText>
            </w:r>
            <w:r w:rsidRPr="00187E9B">
              <w:rPr>
                <w:lang w:val="en-US"/>
              </w:rPr>
            </w:r>
            <w:r w:rsidRPr="00187E9B">
              <w:rPr>
                <w:lang w:val="en-US"/>
              </w:rPr>
              <w:fldChar w:fldCharType="separate"/>
            </w:r>
            <w:r w:rsidR="00E0133C" w:rsidRPr="00187E9B">
              <w:rPr>
                <w:noProof/>
                <w:lang w:val="en-US"/>
              </w:rPr>
              <w:t>50</w:t>
            </w:r>
            <w:r w:rsidRPr="00187E9B">
              <w:rPr>
                <w:lang w:val="en-US"/>
              </w:rPr>
              <w:fldChar w:fldCharType="end"/>
            </w:r>
          </w:p>
        </w:tc>
      </w:tr>
      <w:tr w:rsidR="00845515" w:rsidRPr="00187E9B" w14:paraId="1AA107F9" w14:textId="77777777" w:rsidTr="0045077F">
        <w:trPr>
          <w:cantSplit/>
        </w:trPr>
        <w:tc>
          <w:tcPr>
            <w:tcW w:w="2093" w:type="dxa"/>
            <w:shd w:val="clear" w:color="auto" w:fill="auto"/>
          </w:tcPr>
          <w:p w14:paraId="62465156" w14:textId="2EBBA856" w:rsidR="00845515" w:rsidRPr="00187E9B" w:rsidRDefault="00845515" w:rsidP="003D3818">
            <w:pPr>
              <w:pStyle w:val="E-TableText"/>
              <w:rPr>
                <w:lang w:val="en-US"/>
              </w:rPr>
            </w:pPr>
            <w:r w:rsidRPr="00187E9B">
              <w:rPr>
                <w:lang w:val="en-US"/>
              </w:rPr>
              <w:t>CCDB_111</w:t>
            </w:r>
          </w:p>
        </w:tc>
        <w:tc>
          <w:tcPr>
            <w:tcW w:w="5528" w:type="dxa"/>
            <w:shd w:val="clear" w:color="auto" w:fill="auto"/>
          </w:tcPr>
          <w:p w14:paraId="3EAB4881" w14:textId="7035ACA7" w:rsidR="00845515" w:rsidRPr="00187E9B" w:rsidRDefault="00845515" w:rsidP="0023169C">
            <w:pPr>
              <w:pStyle w:val="E-TableText"/>
              <w:rPr>
                <w:lang w:val="en-US"/>
              </w:rPr>
            </w:pPr>
            <w:r w:rsidRPr="00187E9B">
              <w:rPr>
                <w:lang w:val="en-US"/>
              </w:rPr>
              <w:t>Status type</w:t>
            </w:r>
          </w:p>
        </w:tc>
        <w:tc>
          <w:tcPr>
            <w:tcW w:w="1701" w:type="dxa"/>
          </w:tcPr>
          <w:p w14:paraId="4C0944CB" w14:textId="76AA7BF9" w:rsidR="00845515" w:rsidRPr="00187E9B" w:rsidRDefault="00845515" w:rsidP="00845515">
            <w:pPr>
              <w:pStyle w:val="E-TableText"/>
              <w:rPr>
                <w:lang w:val="en-US"/>
              </w:rPr>
            </w:pPr>
            <w:r w:rsidRPr="00187E9B">
              <w:rPr>
                <w:lang w:val="en-US"/>
              </w:rPr>
              <w:fldChar w:fldCharType="begin"/>
            </w:r>
            <w:r w:rsidRPr="00187E9B">
              <w:rPr>
                <w:lang w:val="en-US"/>
              </w:rPr>
              <w:instrText xml:space="preserve"> PAGEREF CCDB_111 \h </w:instrText>
            </w:r>
            <w:r w:rsidRPr="00187E9B">
              <w:rPr>
                <w:lang w:val="en-US"/>
              </w:rPr>
            </w:r>
            <w:r w:rsidRPr="00187E9B">
              <w:rPr>
                <w:lang w:val="en-US"/>
              </w:rPr>
              <w:fldChar w:fldCharType="separate"/>
            </w:r>
            <w:r w:rsidR="00E0133C" w:rsidRPr="00187E9B">
              <w:rPr>
                <w:noProof/>
                <w:lang w:val="en-US"/>
              </w:rPr>
              <w:t>15</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CCDB_111b \h </w:instrText>
            </w:r>
            <w:r w:rsidRPr="00187E9B">
              <w:rPr>
                <w:lang w:val="en-US"/>
              </w:rPr>
            </w:r>
            <w:r w:rsidRPr="00187E9B">
              <w:rPr>
                <w:lang w:val="en-US"/>
              </w:rPr>
              <w:fldChar w:fldCharType="separate"/>
            </w:r>
            <w:r w:rsidR="00E0133C" w:rsidRPr="00187E9B">
              <w:rPr>
                <w:noProof/>
                <w:lang w:val="en-US"/>
              </w:rPr>
              <w:t>21</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CCDB_111a \h </w:instrText>
            </w:r>
            <w:r w:rsidRPr="00187E9B">
              <w:rPr>
                <w:lang w:val="en-US"/>
              </w:rPr>
            </w:r>
            <w:r w:rsidRPr="00187E9B">
              <w:rPr>
                <w:lang w:val="en-US"/>
              </w:rPr>
              <w:fldChar w:fldCharType="separate"/>
            </w:r>
            <w:r w:rsidR="00E0133C" w:rsidRPr="00187E9B">
              <w:rPr>
                <w:noProof/>
                <w:lang w:val="en-US"/>
              </w:rPr>
              <w:t>37</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CCDB_111c \h </w:instrText>
            </w:r>
            <w:r w:rsidRPr="00187E9B">
              <w:rPr>
                <w:lang w:val="en-US"/>
              </w:rPr>
            </w:r>
            <w:r w:rsidRPr="00187E9B">
              <w:rPr>
                <w:lang w:val="en-US"/>
              </w:rPr>
              <w:fldChar w:fldCharType="separate"/>
            </w:r>
            <w:r w:rsidR="00E0133C" w:rsidRPr="00187E9B">
              <w:rPr>
                <w:noProof/>
                <w:lang w:val="en-US"/>
              </w:rPr>
              <w:t>50</w:t>
            </w:r>
            <w:r w:rsidRPr="00187E9B">
              <w:rPr>
                <w:lang w:val="en-US"/>
              </w:rPr>
              <w:fldChar w:fldCharType="end"/>
            </w:r>
          </w:p>
        </w:tc>
      </w:tr>
      <w:tr w:rsidR="00201BD0" w:rsidRPr="00187E9B" w14:paraId="36A25EF5" w14:textId="77777777" w:rsidTr="0045077F">
        <w:trPr>
          <w:cantSplit/>
        </w:trPr>
        <w:tc>
          <w:tcPr>
            <w:tcW w:w="2093" w:type="dxa"/>
            <w:shd w:val="clear" w:color="auto" w:fill="auto"/>
          </w:tcPr>
          <w:p w14:paraId="4998EC06" w14:textId="3E287160" w:rsidR="00201BD0" w:rsidRPr="00187E9B" w:rsidRDefault="00201BD0" w:rsidP="003D3818">
            <w:pPr>
              <w:pStyle w:val="E-TableText"/>
              <w:rPr>
                <w:lang w:val="en-US"/>
              </w:rPr>
            </w:pPr>
            <w:r w:rsidRPr="00187E9B">
              <w:rPr>
                <w:lang w:val="en-US"/>
              </w:rPr>
              <w:t>CCDB_140</w:t>
            </w:r>
          </w:p>
        </w:tc>
        <w:tc>
          <w:tcPr>
            <w:tcW w:w="5528" w:type="dxa"/>
            <w:shd w:val="clear" w:color="auto" w:fill="auto"/>
          </w:tcPr>
          <w:p w14:paraId="0AA37DF8" w14:textId="30923D34" w:rsidR="00201BD0" w:rsidRPr="00187E9B" w:rsidRDefault="00201BD0" w:rsidP="0023169C">
            <w:pPr>
              <w:pStyle w:val="E-TableText"/>
              <w:rPr>
                <w:lang w:val="en-US"/>
              </w:rPr>
            </w:pPr>
            <w:r w:rsidRPr="00187E9B">
              <w:rPr>
                <w:lang w:val="en-US"/>
              </w:rPr>
              <w:t>History</w:t>
            </w:r>
          </w:p>
        </w:tc>
        <w:tc>
          <w:tcPr>
            <w:tcW w:w="1701" w:type="dxa"/>
          </w:tcPr>
          <w:p w14:paraId="3D245A20" w14:textId="10F334B9" w:rsidR="00201BD0" w:rsidRPr="00187E9B" w:rsidRDefault="00201BD0" w:rsidP="003D3818">
            <w:pPr>
              <w:pStyle w:val="E-TableText"/>
              <w:rPr>
                <w:lang w:val="en-US"/>
              </w:rPr>
            </w:pPr>
            <w:r w:rsidRPr="00187E9B">
              <w:rPr>
                <w:lang w:val="en-US"/>
              </w:rPr>
              <w:fldChar w:fldCharType="begin"/>
            </w:r>
            <w:r w:rsidRPr="00187E9B">
              <w:rPr>
                <w:lang w:val="en-US"/>
              </w:rPr>
              <w:instrText xml:space="preserve"> PAGEREF CCDB_140 \h </w:instrText>
            </w:r>
            <w:r w:rsidRPr="00187E9B">
              <w:rPr>
                <w:lang w:val="en-US"/>
              </w:rPr>
            </w:r>
            <w:r w:rsidRPr="00187E9B">
              <w:rPr>
                <w:lang w:val="en-US"/>
              </w:rPr>
              <w:fldChar w:fldCharType="separate"/>
            </w:r>
            <w:r w:rsidR="00E0133C" w:rsidRPr="00187E9B">
              <w:rPr>
                <w:noProof/>
                <w:lang w:val="en-US"/>
              </w:rPr>
              <w:t>22</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CCDB_140a \h </w:instrText>
            </w:r>
            <w:r w:rsidRPr="00187E9B">
              <w:rPr>
                <w:lang w:val="en-US"/>
              </w:rPr>
            </w:r>
            <w:r w:rsidRPr="00187E9B">
              <w:rPr>
                <w:lang w:val="en-US"/>
              </w:rPr>
              <w:fldChar w:fldCharType="separate"/>
            </w:r>
            <w:r w:rsidR="00E0133C" w:rsidRPr="00187E9B">
              <w:rPr>
                <w:noProof/>
                <w:lang w:val="en-US"/>
              </w:rPr>
              <w:t>22</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CCDB_140b \h </w:instrText>
            </w:r>
            <w:r w:rsidRPr="00187E9B">
              <w:rPr>
                <w:lang w:val="en-US"/>
              </w:rPr>
            </w:r>
            <w:r w:rsidRPr="00187E9B">
              <w:rPr>
                <w:lang w:val="en-US"/>
              </w:rPr>
              <w:fldChar w:fldCharType="separate"/>
            </w:r>
            <w:r w:rsidR="00E0133C" w:rsidRPr="00187E9B">
              <w:rPr>
                <w:noProof/>
                <w:lang w:val="en-US"/>
              </w:rPr>
              <w:t>22</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CCDB_140c \h </w:instrText>
            </w:r>
            <w:r w:rsidRPr="00187E9B">
              <w:rPr>
                <w:lang w:val="en-US"/>
              </w:rPr>
            </w:r>
            <w:r w:rsidRPr="00187E9B">
              <w:rPr>
                <w:lang w:val="en-US"/>
              </w:rPr>
              <w:fldChar w:fldCharType="separate"/>
            </w:r>
            <w:r w:rsidR="00E0133C" w:rsidRPr="00187E9B">
              <w:rPr>
                <w:noProof/>
                <w:lang w:val="en-US"/>
              </w:rPr>
              <w:t>23</w:t>
            </w:r>
            <w:r w:rsidRPr="00187E9B">
              <w:rPr>
                <w:lang w:val="en-US"/>
              </w:rPr>
              <w:fldChar w:fldCharType="end"/>
            </w:r>
          </w:p>
        </w:tc>
      </w:tr>
      <w:tr w:rsidR="0045077F" w:rsidRPr="00187E9B" w14:paraId="6359B088" w14:textId="77777777" w:rsidTr="0005721E">
        <w:trPr>
          <w:cantSplit/>
        </w:trPr>
        <w:tc>
          <w:tcPr>
            <w:tcW w:w="2093" w:type="dxa"/>
            <w:shd w:val="clear" w:color="auto" w:fill="auto"/>
          </w:tcPr>
          <w:p w14:paraId="26B117CF" w14:textId="02D62BA0" w:rsidR="0045077F" w:rsidRPr="00187E9B" w:rsidRDefault="0045077F" w:rsidP="003D3818">
            <w:pPr>
              <w:pStyle w:val="E-TableText"/>
              <w:rPr>
                <w:lang w:val="en-US"/>
              </w:rPr>
            </w:pPr>
            <w:r w:rsidRPr="00187E9B">
              <w:rPr>
                <w:lang w:val="en-US"/>
              </w:rPr>
              <w:lastRenderedPageBreak/>
              <w:t>CCDB_150</w:t>
            </w:r>
          </w:p>
        </w:tc>
        <w:tc>
          <w:tcPr>
            <w:tcW w:w="5528" w:type="dxa"/>
            <w:shd w:val="clear" w:color="auto" w:fill="auto"/>
          </w:tcPr>
          <w:p w14:paraId="72EB335E" w14:textId="6D5440E9" w:rsidR="0045077F" w:rsidRPr="00187E9B" w:rsidRDefault="0045077F" w:rsidP="0023169C">
            <w:pPr>
              <w:pStyle w:val="E-TableText"/>
              <w:rPr>
                <w:lang w:val="en-US"/>
              </w:rPr>
            </w:pPr>
            <w:r w:rsidRPr="00187E9B">
              <w:rPr>
                <w:lang w:val="en-US"/>
              </w:rPr>
              <w:t>Relationship To Other Devices</w:t>
            </w:r>
          </w:p>
        </w:tc>
        <w:tc>
          <w:tcPr>
            <w:tcW w:w="1701" w:type="dxa"/>
          </w:tcPr>
          <w:p w14:paraId="441E8ED1" w14:textId="5D3A4B10" w:rsidR="0045077F" w:rsidRPr="00187E9B" w:rsidRDefault="00B04F5F" w:rsidP="00E94676">
            <w:pPr>
              <w:pStyle w:val="E-TableText"/>
              <w:rPr>
                <w:lang w:val="en-US"/>
              </w:rPr>
            </w:pPr>
            <w:r w:rsidRPr="00187E9B">
              <w:rPr>
                <w:lang w:val="en-US"/>
              </w:rPr>
              <w:fldChar w:fldCharType="begin"/>
            </w:r>
            <w:r w:rsidRPr="00187E9B">
              <w:rPr>
                <w:lang w:val="en-US"/>
              </w:rPr>
              <w:instrText xml:space="preserve"> PAGEREF CCDB_150b \h </w:instrText>
            </w:r>
            <w:r w:rsidRPr="00187E9B">
              <w:rPr>
                <w:lang w:val="en-US"/>
              </w:rPr>
            </w:r>
            <w:r w:rsidRPr="00187E9B">
              <w:rPr>
                <w:lang w:val="en-US"/>
              </w:rPr>
              <w:fldChar w:fldCharType="separate"/>
            </w:r>
            <w:r w:rsidR="00E0133C" w:rsidRPr="00187E9B">
              <w:rPr>
                <w:noProof/>
                <w:lang w:val="en-US"/>
              </w:rPr>
              <w:t>14</w:t>
            </w:r>
            <w:r w:rsidRPr="00187E9B">
              <w:rPr>
                <w:lang w:val="en-US"/>
              </w:rPr>
              <w:fldChar w:fldCharType="end"/>
            </w:r>
            <w:r w:rsidRPr="00187E9B">
              <w:rPr>
                <w:lang w:val="en-US"/>
              </w:rPr>
              <w:t>,</w:t>
            </w:r>
            <w:r w:rsidR="00E94676" w:rsidRPr="00187E9B">
              <w:rPr>
                <w:lang w:val="en-US"/>
              </w:rPr>
              <w:t xml:space="preserve"> </w:t>
            </w:r>
            <w:r w:rsidR="00E94676" w:rsidRPr="00187E9B">
              <w:rPr>
                <w:lang w:val="en-US"/>
              </w:rPr>
              <w:fldChar w:fldCharType="begin"/>
            </w:r>
            <w:r w:rsidR="00E94676" w:rsidRPr="00187E9B">
              <w:rPr>
                <w:lang w:val="en-US"/>
              </w:rPr>
              <w:instrText xml:space="preserve"> PAGEREF CCDB_150a \h </w:instrText>
            </w:r>
            <w:r w:rsidR="00E94676" w:rsidRPr="00187E9B">
              <w:rPr>
                <w:lang w:val="en-US"/>
              </w:rPr>
            </w:r>
            <w:r w:rsidR="00E94676" w:rsidRPr="00187E9B">
              <w:rPr>
                <w:lang w:val="en-US"/>
              </w:rPr>
              <w:fldChar w:fldCharType="separate"/>
            </w:r>
            <w:r w:rsidR="00E0133C" w:rsidRPr="00187E9B">
              <w:rPr>
                <w:noProof/>
                <w:lang w:val="en-US"/>
              </w:rPr>
              <w:t>18</w:t>
            </w:r>
            <w:r w:rsidR="00E94676" w:rsidRPr="00187E9B">
              <w:rPr>
                <w:lang w:val="en-US"/>
              </w:rPr>
              <w:fldChar w:fldCharType="end"/>
            </w:r>
            <w:r w:rsidR="00E94676" w:rsidRPr="00187E9B">
              <w:rPr>
                <w:lang w:val="en-US"/>
              </w:rPr>
              <w:t>,</w:t>
            </w:r>
            <w:r w:rsidR="0005721E" w:rsidRPr="00187E9B">
              <w:rPr>
                <w:lang w:val="en-US"/>
              </w:rPr>
              <w:t xml:space="preserve"> </w:t>
            </w:r>
            <w:r w:rsidR="0045077F" w:rsidRPr="00187E9B">
              <w:rPr>
                <w:lang w:val="en-US"/>
              </w:rPr>
              <w:fldChar w:fldCharType="begin"/>
            </w:r>
            <w:r w:rsidR="0045077F" w:rsidRPr="00187E9B">
              <w:rPr>
                <w:lang w:val="en-US"/>
              </w:rPr>
              <w:instrText xml:space="preserve"> PAGEREF CCDB_150 \h </w:instrText>
            </w:r>
            <w:r w:rsidR="0045077F" w:rsidRPr="00187E9B">
              <w:rPr>
                <w:lang w:val="en-US"/>
              </w:rPr>
            </w:r>
            <w:r w:rsidR="0045077F" w:rsidRPr="00187E9B">
              <w:rPr>
                <w:lang w:val="en-US"/>
              </w:rPr>
              <w:fldChar w:fldCharType="separate"/>
            </w:r>
            <w:r w:rsidR="00E0133C" w:rsidRPr="00187E9B">
              <w:rPr>
                <w:noProof/>
                <w:lang w:val="en-US"/>
              </w:rPr>
              <w:t>43</w:t>
            </w:r>
            <w:r w:rsidR="0045077F" w:rsidRPr="00187E9B">
              <w:rPr>
                <w:lang w:val="en-US"/>
              </w:rPr>
              <w:fldChar w:fldCharType="end"/>
            </w:r>
          </w:p>
        </w:tc>
      </w:tr>
      <w:tr w:rsidR="00E86B7D" w:rsidRPr="00187E9B" w14:paraId="67D5CD28" w14:textId="77777777" w:rsidTr="0005721E">
        <w:trPr>
          <w:cantSplit/>
        </w:trPr>
        <w:tc>
          <w:tcPr>
            <w:tcW w:w="2093" w:type="dxa"/>
            <w:shd w:val="clear" w:color="auto" w:fill="auto"/>
          </w:tcPr>
          <w:p w14:paraId="37729E80" w14:textId="102C5592" w:rsidR="00E86B7D" w:rsidRPr="00187E9B" w:rsidRDefault="00E86B7D" w:rsidP="003D3818">
            <w:pPr>
              <w:pStyle w:val="E-TableText"/>
              <w:rPr>
                <w:lang w:val="en-US"/>
              </w:rPr>
            </w:pPr>
            <w:r w:rsidRPr="00187E9B">
              <w:rPr>
                <w:lang w:val="en-US"/>
              </w:rPr>
              <w:t>CCDB_160</w:t>
            </w:r>
          </w:p>
        </w:tc>
        <w:tc>
          <w:tcPr>
            <w:tcW w:w="5528" w:type="dxa"/>
            <w:shd w:val="clear" w:color="auto" w:fill="auto"/>
          </w:tcPr>
          <w:p w14:paraId="43375A7C" w14:textId="0FDB73F2" w:rsidR="00E86B7D" w:rsidRPr="00187E9B" w:rsidRDefault="00E86B7D" w:rsidP="0023169C">
            <w:pPr>
              <w:pStyle w:val="E-TableText"/>
              <w:rPr>
                <w:lang w:val="en-US"/>
              </w:rPr>
            </w:pPr>
            <w:r w:rsidRPr="00187E9B">
              <w:rPr>
                <w:lang w:val="en-US"/>
              </w:rPr>
              <w:t>Documentation</w:t>
            </w:r>
          </w:p>
        </w:tc>
        <w:tc>
          <w:tcPr>
            <w:tcW w:w="1701" w:type="dxa"/>
          </w:tcPr>
          <w:p w14:paraId="3D97138D" w14:textId="205E84F3" w:rsidR="00E86B7D" w:rsidRPr="00187E9B" w:rsidRDefault="00E86B7D" w:rsidP="003D3818">
            <w:pPr>
              <w:pStyle w:val="E-TableText"/>
              <w:rPr>
                <w:lang w:val="en-US"/>
              </w:rPr>
            </w:pPr>
            <w:r w:rsidRPr="00187E9B">
              <w:rPr>
                <w:lang w:val="en-US"/>
              </w:rPr>
              <w:fldChar w:fldCharType="begin"/>
            </w:r>
            <w:r w:rsidRPr="00187E9B">
              <w:rPr>
                <w:lang w:val="en-US"/>
              </w:rPr>
              <w:instrText xml:space="preserve"> PAGEREF CCDB_160 \h </w:instrText>
            </w:r>
            <w:r w:rsidRPr="00187E9B">
              <w:rPr>
                <w:lang w:val="en-US"/>
              </w:rPr>
            </w:r>
            <w:r w:rsidRPr="00187E9B">
              <w:rPr>
                <w:lang w:val="en-US"/>
              </w:rPr>
              <w:fldChar w:fldCharType="separate"/>
            </w:r>
            <w:r w:rsidR="00E0133C" w:rsidRPr="00187E9B">
              <w:rPr>
                <w:noProof/>
                <w:lang w:val="en-US"/>
              </w:rPr>
              <w:t>42</w:t>
            </w:r>
            <w:r w:rsidRPr="00187E9B">
              <w:rPr>
                <w:lang w:val="en-US"/>
              </w:rPr>
              <w:fldChar w:fldCharType="end"/>
            </w:r>
          </w:p>
        </w:tc>
      </w:tr>
      <w:tr w:rsidR="0005721E" w:rsidRPr="00187E9B" w14:paraId="37245881" w14:textId="77777777" w:rsidTr="00BE1D73">
        <w:trPr>
          <w:cantSplit/>
        </w:trPr>
        <w:tc>
          <w:tcPr>
            <w:tcW w:w="2093" w:type="dxa"/>
            <w:shd w:val="clear" w:color="auto" w:fill="auto"/>
          </w:tcPr>
          <w:p w14:paraId="0636980D" w14:textId="08642821" w:rsidR="0005721E" w:rsidRPr="00187E9B" w:rsidRDefault="0005721E" w:rsidP="003D3818">
            <w:pPr>
              <w:pStyle w:val="E-TableText"/>
              <w:rPr>
                <w:lang w:val="en-US"/>
              </w:rPr>
            </w:pPr>
            <w:r w:rsidRPr="00187E9B">
              <w:rPr>
                <w:lang w:val="en-US"/>
              </w:rPr>
              <w:t>CCDB_170</w:t>
            </w:r>
          </w:p>
        </w:tc>
        <w:tc>
          <w:tcPr>
            <w:tcW w:w="5528" w:type="dxa"/>
            <w:shd w:val="clear" w:color="auto" w:fill="auto"/>
          </w:tcPr>
          <w:p w14:paraId="7773D175" w14:textId="0564369C" w:rsidR="0005721E" w:rsidRPr="00187E9B" w:rsidRDefault="0005721E" w:rsidP="0023169C">
            <w:pPr>
              <w:pStyle w:val="E-TableText"/>
              <w:rPr>
                <w:lang w:val="en-US"/>
              </w:rPr>
            </w:pPr>
            <w:r w:rsidRPr="00187E9B">
              <w:rPr>
                <w:lang w:val="en-US"/>
              </w:rPr>
              <w:t>Name Value Pairs</w:t>
            </w:r>
          </w:p>
        </w:tc>
        <w:tc>
          <w:tcPr>
            <w:tcW w:w="1701" w:type="dxa"/>
          </w:tcPr>
          <w:p w14:paraId="31377230" w14:textId="651F1379" w:rsidR="0005721E" w:rsidRPr="00187E9B" w:rsidRDefault="0005721E" w:rsidP="003D3818">
            <w:pPr>
              <w:pStyle w:val="E-TableText"/>
              <w:rPr>
                <w:lang w:val="en-US"/>
              </w:rPr>
            </w:pPr>
            <w:r w:rsidRPr="00187E9B">
              <w:rPr>
                <w:lang w:val="en-US"/>
              </w:rPr>
              <w:fldChar w:fldCharType="begin"/>
            </w:r>
            <w:r w:rsidRPr="00187E9B">
              <w:rPr>
                <w:lang w:val="en-US"/>
              </w:rPr>
              <w:instrText xml:space="preserve"> PAGEREF CCDB_170 \h </w:instrText>
            </w:r>
            <w:r w:rsidRPr="00187E9B">
              <w:rPr>
                <w:lang w:val="en-US"/>
              </w:rPr>
            </w:r>
            <w:r w:rsidRPr="00187E9B">
              <w:rPr>
                <w:lang w:val="en-US"/>
              </w:rPr>
              <w:fldChar w:fldCharType="separate"/>
            </w:r>
            <w:r w:rsidR="00E0133C" w:rsidRPr="00187E9B">
              <w:rPr>
                <w:noProof/>
                <w:lang w:val="en-US"/>
              </w:rPr>
              <w:t>16</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CCDB_170a \h </w:instrText>
            </w:r>
            <w:r w:rsidRPr="00187E9B">
              <w:rPr>
                <w:lang w:val="en-US"/>
              </w:rPr>
            </w:r>
            <w:r w:rsidRPr="00187E9B">
              <w:rPr>
                <w:lang w:val="en-US"/>
              </w:rPr>
              <w:fldChar w:fldCharType="separate"/>
            </w:r>
            <w:r w:rsidR="00E0133C" w:rsidRPr="00187E9B">
              <w:rPr>
                <w:noProof/>
                <w:lang w:val="en-US"/>
              </w:rPr>
              <w:t>37</w:t>
            </w:r>
            <w:r w:rsidRPr="00187E9B">
              <w:rPr>
                <w:lang w:val="en-US"/>
              </w:rPr>
              <w:fldChar w:fldCharType="end"/>
            </w:r>
          </w:p>
        </w:tc>
      </w:tr>
      <w:tr w:rsidR="00BE1D73" w:rsidRPr="00187E9B" w14:paraId="4AE3F6EC" w14:textId="77777777" w:rsidTr="00BE1D73">
        <w:trPr>
          <w:cantSplit/>
        </w:trPr>
        <w:tc>
          <w:tcPr>
            <w:tcW w:w="2093" w:type="dxa"/>
            <w:shd w:val="clear" w:color="auto" w:fill="auto"/>
          </w:tcPr>
          <w:p w14:paraId="7BD2B4C3" w14:textId="2684A935" w:rsidR="00BE1D73" w:rsidRPr="00187E9B" w:rsidRDefault="00BE1D73" w:rsidP="003D3818">
            <w:pPr>
              <w:pStyle w:val="E-TableText"/>
              <w:rPr>
                <w:lang w:val="en-US"/>
              </w:rPr>
            </w:pPr>
            <w:r w:rsidRPr="00187E9B">
              <w:rPr>
                <w:lang w:val="en-US"/>
              </w:rPr>
              <w:t>CCDB_175</w:t>
            </w:r>
          </w:p>
        </w:tc>
        <w:tc>
          <w:tcPr>
            <w:tcW w:w="5528" w:type="dxa"/>
            <w:shd w:val="clear" w:color="auto" w:fill="auto"/>
          </w:tcPr>
          <w:p w14:paraId="5D6D9D44" w14:textId="4A5C1831" w:rsidR="00BE1D73" w:rsidRPr="00187E9B" w:rsidRDefault="00BE1D73" w:rsidP="0023169C">
            <w:pPr>
              <w:pStyle w:val="E-TableText"/>
              <w:rPr>
                <w:lang w:val="en-US"/>
              </w:rPr>
            </w:pPr>
            <w:r w:rsidRPr="00187E9B">
              <w:rPr>
                <w:lang w:val="en-US"/>
              </w:rPr>
              <w:t>Access Control</w:t>
            </w:r>
          </w:p>
        </w:tc>
        <w:tc>
          <w:tcPr>
            <w:tcW w:w="1701" w:type="dxa"/>
          </w:tcPr>
          <w:p w14:paraId="5137206E" w14:textId="743B07CF" w:rsidR="00BE1D73" w:rsidRPr="00187E9B" w:rsidRDefault="00BE1D73" w:rsidP="003D3818">
            <w:pPr>
              <w:pStyle w:val="E-TableText"/>
              <w:rPr>
                <w:lang w:val="en-US"/>
              </w:rPr>
            </w:pPr>
            <w:r w:rsidRPr="00187E9B">
              <w:rPr>
                <w:lang w:val="en-US"/>
              </w:rPr>
              <w:fldChar w:fldCharType="begin"/>
            </w:r>
            <w:r w:rsidRPr="00187E9B">
              <w:rPr>
                <w:lang w:val="en-US"/>
              </w:rPr>
              <w:instrText xml:space="preserve"> PAGEREF CCDB_175 \h </w:instrText>
            </w:r>
            <w:r w:rsidRPr="00187E9B">
              <w:rPr>
                <w:lang w:val="en-US"/>
              </w:rPr>
            </w:r>
            <w:r w:rsidRPr="00187E9B">
              <w:rPr>
                <w:lang w:val="en-US"/>
              </w:rPr>
              <w:fldChar w:fldCharType="separate"/>
            </w:r>
            <w:r w:rsidR="00E0133C" w:rsidRPr="00187E9B">
              <w:rPr>
                <w:noProof/>
                <w:lang w:val="en-US"/>
              </w:rPr>
              <w:t>11</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CCDB_175a \h </w:instrText>
            </w:r>
            <w:r w:rsidRPr="00187E9B">
              <w:rPr>
                <w:lang w:val="en-US"/>
              </w:rPr>
            </w:r>
            <w:r w:rsidRPr="00187E9B">
              <w:rPr>
                <w:lang w:val="en-US"/>
              </w:rPr>
              <w:fldChar w:fldCharType="separate"/>
            </w:r>
            <w:r w:rsidR="00E0133C" w:rsidRPr="00187E9B">
              <w:rPr>
                <w:noProof/>
                <w:lang w:val="en-US"/>
              </w:rPr>
              <w:t>30</w:t>
            </w:r>
            <w:r w:rsidRPr="00187E9B">
              <w:rPr>
                <w:lang w:val="en-US"/>
              </w:rPr>
              <w:fldChar w:fldCharType="end"/>
            </w:r>
          </w:p>
        </w:tc>
      </w:tr>
      <w:tr w:rsidR="00225BF7" w:rsidRPr="00187E9B" w14:paraId="01193B51" w14:textId="77777777" w:rsidTr="00BE1D73">
        <w:trPr>
          <w:cantSplit/>
        </w:trPr>
        <w:tc>
          <w:tcPr>
            <w:tcW w:w="2093" w:type="dxa"/>
            <w:shd w:val="clear" w:color="auto" w:fill="auto"/>
          </w:tcPr>
          <w:p w14:paraId="7A1B80B4" w14:textId="40053F02" w:rsidR="00225BF7" w:rsidRPr="00187E9B" w:rsidRDefault="00225BF7" w:rsidP="003D3818">
            <w:pPr>
              <w:pStyle w:val="E-TableText"/>
              <w:rPr>
                <w:lang w:val="en-US"/>
              </w:rPr>
            </w:pPr>
            <w:r w:rsidRPr="00187E9B">
              <w:rPr>
                <w:lang w:val="en-US"/>
              </w:rPr>
              <w:t>CCDB_180</w:t>
            </w:r>
          </w:p>
        </w:tc>
        <w:tc>
          <w:tcPr>
            <w:tcW w:w="5528" w:type="dxa"/>
            <w:shd w:val="clear" w:color="auto" w:fill="auto"/>
          </w:tcPr>
          <w:p w14:paraId="0C25830A" w14:textId="244F0C7E" w:rsidR="00225BF7" w:rsidRPr="00187E9B" w:rsidRDefault="00225BF7" w:rsidP="0023169C">
            <w:pPr>
              <w:pStyle w:val="E-TableText"/>
              <w:rPr>
                <w:lang w:val="en-US"/>
              </w:rPr>
            </w:pPr>
            <w:r w:rsidRPr="00187E9B">
              <w:rPr>
                <w:lang w:val="en-US"/>
              </w:rPr>
              <w:t>Excel Export</w:t>
            </w:r>
          </w:p>
        </w:tc>
        <w:tc>
          <w:tcPr>
            <w:tcW w:w="1701" w:type="dxa"/>
          </w:tcPr>
          <w:p w14:paraId="1620BDAC" w14:textId="63432337" w:rsidR="00225BF7" w:rsidRPr="00187E9B" w:rsidRDefault="00F51D17" w:rsidP="003D3818">
            <w:pPr>
              <w:pStyle w:val="E-TableText"/>
              <w:rPr>
                <w:lang w:val="en-US"/>
              </w:rPr>
            </w:pPr>
            <w:r w:rsidRPr="00187E9B">
              <w:rPr>
                <w:lang w:val="en-US"/>
              </w:rPr>
              <w:fldChar w:fldCharType="begin"/>
            </w:r>
            <w:r w:rsidRPr="00187E9B">
              <w:rPr>
                <w:lang w:val="en-US"/>
              </w:rPr>
              <w:instrText xml:space="preserve"> PAGEREF CCDB_180 \h </w:instrText>
            </w:r>
            <w:r w:rsidRPr="00187E9B">
              <w:rPr>
                <w:lang w:val="en-US"/>
              </w:rPr>
            </w:r>
            <w:r w:rsidRPr="00187E9B">
              <w:rPr>
                <w:lang w:val="en-US"/>
              </w:rPr>
              <w:fldChar w:fldCharType="separate"/>
            </w:r>
            <w:r w:rsidR="00E0133C" w:rsidRPr="00187E9B">
              <w:rPr>
                <w:noProof/>
                <w:lang w:val="en-US"/>
              </w:rPr>
              <w:t>54</w:t>
            </w:r>
            <w:r w:rsidRPr="00187E9B">
              <w:rPr>
                <w:lang w:val="en-US"/>
              </w:rPr>
              <w:fldChar w:fldCharType="end"/>
            </w:r>
          </w:p>
        </w:tc>
      </w:tr>
      <w:tr w:rsidR="00225BF7" w:rsidRPr="00187E9B" w14:paraId="38A9E4EF" w14:textId="77777777" w:rsidTr="00BE1D73">
        <w:trPr>
          <w:cantSplit/>
        </w:trPr>
        <w:tc>
          <w:tcPr>
            <w:tcW w:w="2093" w:type="dxa"/>
            <w:shd w:val="clear" w:color="auto" w:fill="auto"/>
          </w:tcPr>
          <w:p w14:paraId="1F71337E" w14:textId="68C07BF7" w:rsidR="00225BF7" w:rsidRPr="00187E9B" w:rsidRDefault="00225BF7" w:rsidP="003D3818">
            <w:pPr>
              <w:pStyle w:val="E-TableText"/>
              <w:rPr>
                <w:lang w:val="en-US"/>
              </w:rPr>
            </w:pPr>
            <w:r w:rsidRPr="00187E9B">
              <w:rPr>
                <w:lang w:val="en-US"/>
              </w:rPr>
              <w:t>CCDB_190</w:t>
            </w:r>
          </w:p>
        </w:tc>
        <w:tc>
          <w:tcPr>
            <w:tcW w:w="5528" w:type="dxa"/>
            <w:shd w:val="clear" w:color="auto" w:fill="auto"/>
          </w:tcPr>
          <w:p w14:paraId="54D1350D" w14:textId="3B609616" w:rsidR="00225BF7" w:rsidRPr="00187E9B" w:rsidRDefault="00225BF7" w:rsidP="0023169C">
            <w:pPr>
              <w:pStyle w:val="E-TableText"/>
              <w:rPr>
                <w:lang w:val="en-US"/>
              </w:rPr>
            </w:pPr>
            <w:r w:rsidRPr="00187E9B">
              <w:rPr>
                <w:lang w:val="en-US"/>
              </w:rPr>
              <w:t>Reports</w:t>
            </w:r>
          </w:p>
        </w:tc>
        <w:tc>
          <w:tcPr>
            <w:tcW w:w="1701" w:type="dxa"/>
          </w:tcPr>
          <w:p w14:paraId="78ED0A1D" w14:textId="2EB55E74" w:rsidR="00225BF7" w:rsidRPr="00187E9B" w:rsidRDefault="00510F7D" w:rsidP="00510F7D">
            <w:pPr>
              <w:pStyle w:val="E-TableText"/>
              <w:rPr>
                <w:lang w:val="en-US"/>
              </w:rPr>
            </w:pPr>
            <w:r w:rsidRPr="00187E9B">
              <w:rPr>
                <w:lang w:val="en-US"/>
              </w:rPr>
              <w:fldChar w:fldCharType="begin"/>
            </w:r>
            <w:r w:rsidRPr="00187E9B">
              <w:rPr>
                <w:lang w:val="en-US"/>
              </w:rPr>
              <w:instrText xml:space="preserve"> PAGEREF CCDB_190a \h </w:instrText>
            </w:r>
            <w:r w:rsidRPr="00187E9B">
              <w:rPr>
                <w:lang w:val="en-US"/>
              </w:rPr>
            </w:r>
            <w:r w:rsidRPr="00187E9B">
              <w:rPr>
                <w:lang w:val="en-US"/>
              </w:rPr>
              <w:fldChar w:fldCharType="separate"/>
            </w:r>
            <w:r w:rsidR="00E0133C" w:rsidRPr="00187E9B">
              <w:rPr>
                <w:noProof/>
                <w:lang w:val="en-US"/>
              </w:rPr>
              <w:t>33</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CCDB_190 \h </w:instrText>
            </w:r>
            <w:r w:rsidRPr="00187E9B">
              <w:rPr>
                <w:lang w:val="en-US"/>
              </w:rPr>
            </w:r>
            <w:r w:rsidRPr="00187E9B">
              <w:rPr>
                <w:lang w:val="en-US"/>
              </w:rPr>
              <w:fldChar w:fldCharType="separate"/>
            </w:r>
            <w:r w:rsidR="00E0133C" w:rsidRPr="00187E9B">
              <w:rPr>
                <w:noProof/>
                <w:lang w:val="en-US"/>
              </w:rPr>
              <w:t>52</w:t>
            </w:r>
            <w:r w:rsidRPr="00187E9B">
              <w:rPr>
                <w:lang w:val="en-US"/>
              </w:rPr>
              <w:fldChar w:fldCharType="end"/>
            </w:r>
          </w:p>
        </w:tc>
      </w:tr>
      <w:tr w:rsidR="003C3402" w:rsidRPr="00187E9B" w14:paraId="663579E1" w14:textId="77777777" w:rsidTr="00BE1D73">
        <w:trPr>
          <w:cantSplit/>
        </w:trPr>
        <w:tc>
          <w:tcPr>
            <w:tcW w:w="2093" w:type="dxa"/>
            <w:shd w:val="clear" w:color="auto" w:fill="auto"/>
          </w:tcPr>
          <w:p w14:paraId="6931D7B2" w14:textId="2C919E2E" w:rsidR="003C3402" w:rsidRPr="00187E9B" w:rsidRDefault="003C3402" w:rsidP="003D3818">
            <w:pPr>
              <w:pStyle w:val="E-TableText"/>
              <w:rPr>
                <w:lang w:val="en-US"/>
              </w:rPr>
            </w:pPr>
            <w:r w:rsidRPr="00187E9B">
              <w:rPr>
                <w:lang w:val="en-US"/>
              </w:rPr>
              <w:t>CCDB_194</w:t>
            </w:r>
          </w:p>
        </w:tc>
        <w:tc>
          <w:tcPr>
            <w:tcW w:w="5528" w:type="dxa"/>
            <w:shd w:val="clear" w:color="auto" w:fill="auto"/>
          </w:tcPr>
          <w:p w14:paraId="382CA88C" w14:textId="696E24B3" w:rsidR="003C3402" w:rsidRPr="00187E9B" w:rsidRDefault="003C3402" w:rsidP="0023169C">
            <w:pPr>
              <w:pStyle w:val="E-TableText"/>
              <w:rPr>
                <w:lang w:val="en-US"/>
              </w:rPr>
            </w:pPr>
            <w:r w:rsidRPr="00187E9B">
              <w:rPr>
                <w:lang w:val="en-US"/>
              </w:rPr>
              <w:t>RESTful Interface</w:t>
            </w:r>
          </w:p>
        </w:tc>
        <w:tc>
          <w:tcPr>
            <w:tcW w:w="1701" w:type="dxa"/>
          </w:tcPr>
          <w:p w14:paraId="244AD761" w14:textId="17A77DE6" w:rsidR="003C3402" w:rsidRPr="00187E9B" w:rsidRDefault="00016E2F" w:rsidP="003D3818">
            <w:pPr>
              <w:pStyle w:val="E-TableText"/>
              <w:rPr>
                <w:lang w:val="en-US"/>
              </w:rPr>
            </w:pPr>
            <w:r w:rsidRPr="00187E9B">
              <w:rPr>
                <w:lang w:val="en-US"/>
              </w:rPr>
              <w:fldChar w:fldCharType="begin"/>
            </w:r>
            <w:r w:rsidRPr="00187E9B">
              <w:rPr>
                <w:lang w:val="en-US"/>
              </w:rPr>
              <w:instrText xml:space="preserve"> PAGEREF CCDB_194 \h </w:instrText>
            </w:r>
            <w:r w:rsidRPr="00187E9B">
              <w:rPr>
                <w:lang w:val="en-US"/>
              </w:rPr>
            </w:r>
            <w:r w:rsidRPr="00187E9B">
              <w:rPr>
                <w:lang w:val="en-US"/>
              </w:rPr>
              <w:fldChar w:fldCharType="separate"/>
            </w:r>
            <w:r w:rsidR="00E0133C" w:rsidRPr="00187E9B">
              <w:rPr>
                <w:noProof/>
                <w:lang w:val="en-US"/>
              </w:rPr>
              <w:t>55</w:t>
            </w:r>
            <w:r w:rsidRPr="00187E9B">
              <w:rPr>
                <w:lang w:val="en-US"/>
              </w:rPr>
              <w:fldChar w:fldCharType="end"/>
            </w:r>
          </w:p>
        </w:tc>
      </w:tr>
      <w:tr w:rsidR="003C3402" w:rsidRPr="00187E9B" w14:paraId="6EE009D1" w14:textId="77777777" w:rsidTr="00BE1D73">
        <w:trPr>
          <w:cantSplit/>
        </w:trPr>
        <w:tc>
          <w:tcPr>
            <w:tcW w:w="2093" w:type="dxa"/>
            <w:shd w:val="clear" w:color="auto" w:fill="auto"/>
          </w:tcPr>
          <w:p w14:paraId="21568F8D" w14:textId="23E584B3" w:rsidR="003C3402" w:rsidRPr="00187E9B" w:rsidRDefault="003C3402" w:rsidP="003D3818">
            <w:pPr>
              <w:pStyle w:val="E-TableText"/>
              <w:rPr>
                <w:lang w:val="en-US"/>
              </w:rPr>
            </w:pPr>
            <w:r w:rsidRPr="00187E9B">
              <w:rPr>
                <w:lang w:val="en-US"/>
              </w:rPr>
              <w:t>CCDB_195</w:t>
            </w:r>
          </w:p>
        </w:tc>
        <w:tc>
          <w:tcPr>
            <w:tcW w:w="5528" w:type="dxa"/>
            <w:shd w:val="clear" w:color="auto" w:fill="auto"/>
          </w:tcPr>
          <w:p w14:paraId="10CDDD5B" w14:textId="37207E8D" w:rsidR="003C3402" w:rsidRPr="00187E9B" w:rsidRDefault="003C3402" w:rsidP="0023169C">
            <w:pPr>
              <w:pStyle w:val="E-TableText"/>
              <w:rPr>
                <w:lang w:val="en-US"/>
              </w:rPr>
            </w:pPr>
            <w:r w:rsidRPr="00187E9B">
              <w:rPr>
                <w:lang w:val="en-US"/>
              </w:rPr>
              <w:t>API - Java</w:t>
            </w:r>
          </w:p>
        </w:tc>
        <w:tc>
          <w:tcPr>
            <w:tcW w:w="1701" w:type="dxa"/>
          </w:tcPr>
          <w:p w14:paraId="44B1AA53" w14:textId="7FE1C31A" w:rsidR="003C3402" w:rsidRPr="00187E9B" w:rsidRDefault="00AA18B1" w:rsidP="003D3818">
            <w:pPr>
              <w:pStyle w:val="E-TableText"/>
              <w:rPr>
                <w:lang w:val="en-US"/>
              </w:rPr>
            </w:pPr>
            <w:r w:rsidRPr="00187E9B">
              <w:rPr>
                <w:lang w:val="en-US"/>
              </w:rPr>
              <w:fldChar w:fldCharType="begin"/>
            </w:r>
            <w:r w:rsidRPr="00187E9B">
              <w:rPr>
                <w:lang w:val="en-US"/>
              </w:rPr>
              <w:instrText xml:space="preserve"> PAGEREF CCDB_195 \h </w:instrText>
            </w:r>
            <w:r w:rsidRPr="00187E9B">
              <w:rPr>
                <w:lang w:val="en-US"/>
              </w:rPr>
            </w:r>
            <w:r w:rsidRPr="00187E9B">
              <w:rPr>
                <w:lang w:val="en-US"/>
              </w:rPr>
              <w:fldChar w:fldCharType="separate"/>
            </w:r>
            <w:r w:rsidR="00E0133C" w:rsidRPr="00187E9B">
              <w:rPr>
                <w:noProof/>
                <w:lang w:val="en-US"/>
              </w:rPr>
              <w:t>11</w:t>
            </w:r>
            <w:r w:rsidRPr="00187E9B">
              <w:rPr>
                <w:lang w:val="en-US"/>
              </w:rPr>
              <w:fldChar w:fldCharType="end"/>
            </w:r>
          </w:p>
        </w:tc>
      </w:tr>
      <w:tr w:rsidR="00BE1D73" w:rsidRPr="00187E9B" w14:paraId="2B557E41" w14:textId="77777777" w:rsidTr="00EF391D">
        <w:trPr>
          <w:cantSplit/>
        </w:trPr>
        <w:tc>
          <w:tcPr>
            <w:tcW w:w="2093" w:type="dxa"/>
            <w:shd w:val="clear" w:color="auto" w:fill="auto"/>
          </w:tcPr>
          <w:p w14:paraId="1D158E8A" w14:textId="09D95BCF" w:rsidR="00BE1D73" w:rsidRPr="00187E9B" w:rsidRDefault="00BE1D73" w:rsidP="003D3818">
            <w:pPr>
              <w:pStyle w:val="E-TableText"/>
              <w:rPr>
                <w:lang w:val="en-US"/>
              </w:rPr>
            </w:pPr>
            <w:r w:rsidRPr="00187E9B">
              <w:rPr>
                <w:lang w:val="en-US"/>
              </w:rPr>
              <w:t>CCDB_197</w:t>
            </w:r>
          </w:p>
        </w:tc>
        <w:tc>
          <w:tcPr>
            <w:tcW w:w="5528" w:type="dxa"/>
            <w:shd w:val="clear" w:color="auto" w:fill="auto"/>
          </w:tcPr>
          <w:p w14:paraId="5F0A0146" w14:textId="72A3BFA8" w:rsidR="00BE1D73" w:rsidRPr="00187E9B" w:rsidRDefault="00BE1D73" w:rsidP="0023169C">
            <w:pPr>
              <w:pStyle w:val="E-TableText"/>
              <w:rPr>
                <w:lang w:val="en-US"/>
              </w:rPr>
            </w:pPr>
            <w:r w:rsidRPr="00187E9B">
              <w:rPr>
                <w:lang w:val="en-US"/>
              </w:rPr>
              <w:t>Web-based User Interface for Reports</w:t>
            </w:r>
          </w:p>
        </w:tc>
        <w:tc>
          <w:tcPr>
            <w:tcW w:w="1701" w:type="dxa"/>
          </w:tcPr>
          <w:p w14:paraId="1DDFBCAA" w14:textId="77E9CDBF" w:rsidR="00BE1D73" w:rsidRPr="00187E9B" w:rsidRDefault="00BE1D73" w:rsidP="003D3818">
            <w:pPr>
              <w:pStyle w:val="E-TableText"/>
              <w:rPr>
                <w:lang w:val="en-US"/>
              </w:rPr>
            </w:pPr>
            <w:r w:rsidRPr="00187E9B">
              <w:rPr>
                <w:lang w:val="en-US"/>
              </w:rPr>
              <w:fldChar w:fldCharType="begin"/>
            </w:r>
            <w:r w:rsidRPr="00187E9B">
              <w:rPr>
                <w:lang w:val="en-US"/>
              </w:rPr>
              <w:instrText xml:space="preserve"> PAGEREF CCDB_197 \h </w:instrText>
            </w:r>
            <w:r w:rsidRPr="00187E9B">
              <w:rPr>
                <w:lang w:val="en-US"/>
              </w:rPr>
            </w:r>
            <w:r w:rsidRPr="00187E9B">
              <w:rPr>
                <w:lang w:val="en-US"/>
              </w:rPr>
              <w:fldChar w:fldCharType="separate"/>
            </w:r>
            <w:r w:rsidR="00E0133C" w:rsidRPr="00187E9B">
              <w:rPr>
                <w:noProof/>
                <w:lang w:val="en-US"/>
              </w:rPr>
              <w:t>33</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CCDB_197a \h </w:instrText>
            </w:r>
            <w:r w:rsidRPr="00187E9B">
              <w:rPr>
                <w:lang w:val="en-US"/>
              </w:rPr>
            </w:r>
            <w:r w:rsidRPr="00187E9B">
              <w:rPr>
                <w:lang w:val="en-US"/>
              </w:rPr>
              <w:fldChar w:fldCharType="separate"/>
            </w:r>
            <w:r w:rsidR="00E0133C" w:rsidRPr="00187E9B">
              <w:rPr>
                <w:noProof/>
                <w:lang w:val="en-US"/>
              </w:rPr>
              <w:t>52</w:t>
            </w:r>
            <w:r w:rsidRPr="00187E9B">
              <w:rPr>
                <w:lang w:val="en-US"/>
              </w:rPr>
              <w:fldChar w:fldCharType="end"/>
            </w:r>
          </w:p>
        </w:tc>
      </w:tr>
      <w:tr w:rsidR="00EF391D" w:rsidRPr="00187E9B" w14:paraId="54DA9811" w14:textId="77777777" w:rsidTr="00935477">
        <w:trPr>
          <w:cantSplit/>
        </w:trPr>
        <w:tc>
          <w:tcPr>
            <w:tcW w:w="2093" w:type="dxa"/>
            <w:shd w:val="clear" w:color="auto" w:fill="auto"/>
          </w:tcPr>
          <w:p w14:paraId="36A82416" w14:textId="610894A6" w:rsidR="00EF391D" w:rsidRPr="00187E9B" w:rsidRDefault="00EF391D" w:rsidP="003D3818">
            <w:pPr>
              <w:pStyle w:val="E-TableText"/>
              <w:rPr>
                <w:lang w:val="en-US"/>
              </w:rPr>
            </w:pPr>
            <w:r w:rsidRPr="00187E9B">
              <w:rPr>
                <w:lang w:val="en-US"/>
              </w:rPr>
              <w:t>CCDB_198</w:t>
            </w:r>
          </w:p>
        </w:tc>
        <w:tc>
          <w:tcPr>
            <w:tcW w:w="5528" w:type="dxa"/>
            <w:shd w:val="clear" w:color="auto" w:fill="auto"/>
          </w:tcPr>
          <w:p w14:paraId="6B7D2825" w14:textId="213B814B" w:rsidR="00EF391D" w:rsidRPr="00187E9B" w:rsidRDefault="00EF391D" w:rsidP="0023169C">
            <w:pPr>
              <w:pStyle w:val="E-TableText"/>
              <w:rPr>
                <w:lang w:val="en-US"/>
              </w:rPr>
            </w:pPr>
            <w:r w:rsidRPr="00187E9B">
              <w:rPr>
                <w:lang w:val="en-US"/>
              </w:rPr>
              <w:t>Import Format</w:t>
            </w:r>
          </w:p>
        </w:tc>
        <w:tc>
          <w:tcPr>
            <w:tcW w:w="1701" w:type="dxa"/>
          </w:tcPr>
          <w:p w14:paraId="3B7A1093" w14:textId="1188DEFD" w:rsidR="00EF391D" w:rsidRPr="00187E9B" w:rsidRDefault="00C96BFF" w:rsidP="003D3818">
            <w:pPr>
              <w:pStyle w:val="E-TableText"/>
              <w:rPr>
                <w:lang w:val="en-US"/>
              </w:rPr>
            </w:pPr>
            <w:r w:rsidRPr="00187E9B">
              <w:rPr>
                <w:lang w:val="en-US"/>
              </w:rPr>
              <w:fldChar w:fldCharType="begin"/>
            </w:r>
            <w:r w:rsidRPr="00187E9B">
              <w:rPr>
                <w:lang w:val="en-US"/>
              </w:rPr>
              <w:instrText xml:space="preserve"> PAGEREF CCDB_198 \h </w:instrText>
            </w:r>
            <w:r w:rsidRPr="00187E9B">
              <w:rPr>
                <w:lang w:val="en-US"/>
              </w:rPr>
            </w:r>
            <w:r w:rsidRPr="00187E9B">
              <w:rPr>
                <w:lang w:val="en-US"/>
              </w:rPr>
              <w:fldChar w:fldCharType="separate"/>
            </w:r>
            <w:r w:rsidR="00E0133C" w:rsidRPr="00187E9B">
              <w:rPr>
                <w:noProof/>
                <w:lang w:val="en-US"/>
              </w:rPr>
              <w:t>51</w:t>
            </w:r>
            <w:r w:rsidRPr="00187E9B">
              <w:rPr>
                <w:lang w:val="en-US"/>
              </w:rPr>
              <w:fldChar w:fldCharType="end"/>
            </w:r>
            <w:r w:rsidRPr="00187E9B">
              <w:rPr>
                <w:lang w:val="en-US"/>
              </w:rPr>
              <w:t xml:space="preserve">, </w:t>
            </w:r>
            <w:r w:rsidRPr="00187E9B">
              <w:rPr>
                <w:lang w:val="en-US"/>
              </w:rPr>
              <w:fldChar w:fldCharType="begin"/>
            </w:r>
            <w:r w:rsidRPr="00187E9B">
              <w:rPr>
                <w:lang w:val="en-US"/>
              </w:rPr>
              <w:instrText xml:space="preserve"> PAGEREF CCDB_198a \h </w:instrText>
            </w:r>
            <w:r w:rsidRPr="00187E9B">
              <w:rPr>
                <w:lang w:val="en-US"/>
              </w:rPr>
            </w:r>
            <w:r w:rsidRPr="00187E9B">
              <w:rPr>
                <w:lang w:val="en-US"/>
              </w:rPr>
              <w:fldChar w:fldCharType="separate"/>
            </w:r>
            <w:r w:rsidR="00E0133C" w:rsidRPr="00187E9B">
              <w:rPr>
                <w:noProof/>
                <w:lang w:val="en-US"/>
              </w:rPr>
              <w:t>51</w:t>
            </w:r>
            <w:r w:rsidRPr="00187E9B">
              <w:rPr>
                <w:lang w:val="en-US"/>
              </w:rPr>
              <w:fldChar w:fldCharType="end"/>
            </w:r>
          </w:p>
        </w:tc>
      </w:tr>
      <w:tr w:rsidR="00935477" w:rsidRPr="00187E9B" w14:paraId="138C2272" w14:textId="77777777" w:rsidTr="0092548B">
        <w:trPr>
          <w:cantSplit/>
        </w:trPr>
        <w:tc>
          <w:tcPr>
            <w:tcW w:w="2093" w:type="dxa"/>
            <w:shd w:val="clear" w:color="auto" w:fill="auto"/>
          </w:tcPr>
          <w:p w14:paraId="53ADCE5A" w14:textId="02122F42" w:rsidR="00935477" w:rsidRPr="00187E9B" w:rsidRDefault="00935477" w:rsidP="003D3818">
            <w:pPr>
              <w:pStyle w:val="E-TableText"/>
              <w:rPr>
                <w:lang w:val="en-US"/>
              </w:rPr>
            </w:pPr>
            <w:r w:rsidRPr="00187E9B">
              <w:rPr>
                <w:lang w:val="en-US"/>
              </w:rPr>
              <w:t>CCDB_199</w:t>
            </w:r>
          </w:p>
        </w:tc>
        <w:tc>
          <w:tcPr>
            <w:tcW w:w="5528" w:type="dxa"/>
            <w:shd w:val="clear" w:color="auto" w:fill="auto"/>
          </w:tcPr>
          <w:p w14:paraId="4DD23154" w14:textId="0EABA12A" w:rsidR="00935477" w:rsidRPr="00187E9B" w:rsidRDefault="00935477" w:rsidP="0023169C">
            <w:pPr>
              <w:pStyle w:val="E-TableText"/>
              <w:rPr>
                <w:lang w:val="en-US"/>
              </w:rPr>
            </w:pPr>
            <w:r w:rsidRPr="00187E9B">
              <w:rPr>
                <w:lang w:val="en-US"/>
              </w:rPr>
              <w:t>Input Validation</w:t>
            </w:r>
          </w:p>
        </w:tc>
        <w:tc>
          <w:tcPr>
            <w:tcW w:w="1701" w:type="dxa"/>
          </w:tcPr>
          <w:p w14:paraId="13BB4D2B" w14:textId="77777777" w:rsidR="00935477" w:rsidRPr="00187E9B" w:rsidRDefault="00935477" w:rsidP="003D3818">
            <w:pPr>
              <w:pStyle w:val="E-TableText"/>
              <w:rPr>
                <w:lang w:val="en-US"/>
              </w:rPr>
            </w:pPr>
          </w:p>
        </w:tc>
      </w:tr>
      <w:tr w:rsidR="0092548B" w:rsidRPr="00187E9B" w14:paraId="279563D7" w14:textId="77777777" w:rsidTr="00536502">
        <w:trPr>
          <w:cantSplit/>
        </w:trPr>
        <w:tc>
          <w:tcPr>
            <w:tcW w:w="2093" w:type="dxa"/>
            <w:tcBorders>
              <w:bottom w:val="single" w:sz="12" w:space="0" w:color="auto"/>
            </w:tcBorders>
            <w:shd w:val="clear" w:color="auto" w:fill="auto"/>
          </w:tcPr>
          <w:p w14:paraId="51201B7C" w14:textId="2923F3F7" w:rsidR="0092548B" w:rsidRPr="00187E9B" w:rsidRDefault="0092548B" w:rsidP="003D3818">
            <w:pPr>
              <w:pStyle w:val="E-TableText"/>
              <w:rPr>
                <w:lang w:val="en-US"/>
              </w:rPr>
            </w:pPr>
            <w:r w:rsidRPr="00187E9B">
              <w:rPr>
                <w:lang w:val="en-US"/>
              </w:rPr>
              <w:t>CCDB_200</w:t>
            </w:r>
          </w:p>
        </w:tc>
        <w:tc>
          <w:tcPr>
            <w:tcW w:w="5528" w:type="dxa"/>
            <w:tcBorders>
              <w:bottom w:val="single" w:sz="12" w:space="0" w:color="auto"/>
            </w:tcBorders>
            <w:shd w:val="clear" w:color="auto" w:fill="auto"/>
          </w:tcPr>
          <w:p w14:paraId="57CB3C03" w14:textId="6A1A21ED" w:rsidR="0092548B" w:rsidRPr="00187E9B" w:rsidRDefault="00BF4AB0" w:rsidP="005D7055">
            <w:pPr>
              <w:pStyle w:val="E-TableText"/>
              <w:rPr>
                <w:lang w:val="en-US"/>
              </w:rPr>
            </w:pPr>
            <w:r w:rsidRPr="00187E9B">
              <w:rPr>
                <w:lang w:val="en-US"/>
              </w:rPr>
              <w:t>S</w:t>
            </w:r>
            <w:r w:rsidR="005D7055" w:rsidRPr="00187E9B">
              <w:rPr>
                <w:lang w:val="en-US"/>
              </w:rPr>
              <w:t>i</w:t>
            </w:r>
            <w:r w:rsidRPr="00187E9B">
              <w:rPr>
                <w:lang w:val="en-US"/>
              </w:rPr>
              <w:t>ze</w:t>
            </w:r>
          </w:p>
        </w:tc>
        <w:tc>
          <w:tcPr>
            <w:tcW w:w="1701" w:type="dxa"/>
            <w:tcBorders>
              <w:bottom w:val="single" w:sz="12" w:space="0" w:color="auto"/>
            </w:tcBorders>
          </w:tcPr>
          <w:p w14:paraId="2ACA225F" w14:textId="77777777" w:rsidR="0092548B" w:rsidRPr="00187E9B" w:rsidRDefault="0092548B" w:rsidP="003D3818">
            <w:pPr>
              <w:pStyle w:val="E-TableText"/>
              <w:rPr>
                <w:lang w:val="en-US"/>
              </w:rPr>
            </w:pPr>
          </w:p>
        </w:tc>
      </w:tr>
    </w:tbl>
    <w:p w14:paraId="278FF1B6" w14:textId="77777777" w:rsidR="00536502" w:rsidRPr="00187E9B" w:rsidRDefault="00536502" w:rsidP="00536502">
      <w:pPr>
        <w:rPr>
          <w:lang w:val="en-US"/>
        </w:rPr>
      </w:pPr>
    </w:p>
    <w:p w14:paraId="2940BFD6" w14:textId="5EE49DD5" w:rsidR="00575436" w:rsidRPr="00187E9B" w:rsidRDefault="002B188F" w:rsidP="00575436">
      <w:pPr>
        <w:pStyle w:val="Heading1"/>
        <w:rPr>
          <w:lang w:val="en-US"/>
        </w:rPr>
      </w:pPr>
      <w:bookmarkStart w:id="250" w:name="_Toc143662927"/>
      <w:bookmarkStart w:id="251" w:name="_Toc456854664"/>
      <w:r w:rsidRPr="00187E9B">
        <w:rPr>
          <w:lang w:val="en-US"/>
        </w:rPr>
        <w:t>References</w:t>
      </w:r>
      <w:bookmarkEnd w:id="250"/>
      <w:bookmarkEnd w:id="251"/>
    </w:p>
    <w:p w14:paraId="54E23650" w14:textId="0E8E2461" w:rsidR="00575436" w:rsidRPr="00187E9B" w:rsidRDefault="001606C3" w:rsidP="00980D01">
      <w:pPr>
        <w:pStyle w:val="ListNumber"/>
        <w:numPr>
          <w:ilvl w:val="0"/>
          <w:numId w:val="6"/>
        </w:numPr>
        <w:rPr>
          <w:lang w:val="en-US"/>
        </w:rPr>
      </w:pPr>
      <w:bookmarkStart w:id="252" w:name="_Ref190344021"/>
      <w:bookmarkEnd w:id="252"/>
      <w:r w:rsidRPr="00187E9B">
        <w:rPr>
          <w:lang w:val="en-US"/>
        </w:rPr>
        <w:t>Gysin S.</w:t>
      </w:r>
      <w:r w:rsidR="00207194" w:rsidRPr="00187E9B">
        <w:rPr>
          <w:lang w:val="en-US"/>
        </w:rPr>
        <w:t xml:space="preserve">, </w:t>
      </w:r>
      <w:r w:rsidRPr="00187E9B">
        <w:rPr>
          <w:lang w:val="en-US"/>
        </w:rPr>
        <w:t>Control System Configuration Database Requirements</w:t>
      </w:r>
      <w:r w:rsidR="00207194" w:rsidRPr="00187E9B">
        <w:rPr>
          <w:lang w:val="en-US"/>
        </w:rPr>
        <w:t xml:space="preserve"> Document</w:t>
      </w:r>
      <w:r w:rsidRPr="00187E9B">
        <w:rPr>
          <w:lang w:val="en-US"/>
        </w:rPr>
        <w:t xml:space="preserve"> (1.</w:t>
      </w:r>
      <w:r w:rsidR="00C30DA9" w:rsidRPr="00187E9B">
        <w:rPr>
          <w:lang w:val="en-US"/>
        </w:rPr>
        <w:t>9</w:t>
      </w:r>
      <w:r w:rsidRPr="00187E9B">
        <w:rPr>
          <w:lang w:val="en-US"/>
        </w:rPr>
        <w:t>)</w:t>
      </w:r>
      <w:r w:rsidR="00207194" w:rsidRPr="00187E9B">
        <w:rPr>
          <w:lang w:val="en-US"/>
        </w:rPr>
        <w:t xml:space="preserve">, </w:t>
      </w:r>
      <w:r w:rsidRPr="00187E9B">
        <w:rPr>
          <w:lang w:val="en-US"/>
        </w:rPr>
        <w:t>ESS AB</w:t>
      </w:r>
      <w:r w:rsidR="00207194" w:rsidRPr="00187E9B">
        <w:rPr>
          <w:lang w:val="en-US"/>
        </w:rPr>
        <w:t xml:space="preserve">, </w:t>
      </w:r>
      <w:r w:rsidRPr="00187E9B">
        <w:rPr>
          <w:lang w:val="en-US"/>
        </w:rPr>
        <w:t>2013</w:t>
      </w:r>
    </w:p>
    <w:p w14:paraId="0DF82FF9" w14:textId="672E2989" w:rsidR="00F30403" w:rsidRPr="00187E9B" w:rsidRDefault="00FA2068" w:rsidP="00980D01">
      <w:pPr>
        <w:pStyle w:val="ListNumber"/>
        <w:numPr>
          <w:ilvl w:val="0"/>
          <w:numId w:val="6"/>
        </w:numPr>
        <w:rPr>
          <w:lang w:val="en-US"/>
        </w:rPr>
      </w:pPr>
      <w:bookmarkStart w:id="253" w:name="_Ref393786979"/>
      <w:r w:rsidRPr="00187E9B">
        <w:rPr>
          <w:lang w:val="en-US"/>
        </w:rPr>
        <w:t xml:space="preserve">J. Bobnar, </w:t>
      </w:r>
      <w:r w:rsidR="00F30403" w:rsidRPr="00187E9B">
        <w:rPr>
          <w:lang w:val="en-US"/>
        </w:rPr>
        <w:t>Role Based Access Control Design Document</w:t>
      </w:r>
      <w:r w:rsidRPr="00187E9B">
        <w:rPr>
          <w:lang w:val="en-US"/>
        </w:rPr>
        <w:t xml:space="preserve"> (1.5)</w:t>
      </w:r>
      <w:r w:rsidR="00F30403" w:rsidRPr="00187E9B">
        <w:rPr>
          <w:lang w:val="en-US"/>
        </w:rPr>
        <w:t xml:space="preserve">, </w:t>
      </w:r>
      <w:r w:rsidRPr="00187E9B">
        <w:rPr>
          <w:lang w:val="en-US"/>
        </w:rPr>
        <w:t>Cosylab, 2014</w:t>
      </w:r>
      <w:bookmarkEnd w:id="253"/>
    </w:p>
    <w:p w14:paraId="47A5CC18" w14:textId="3CEB7F2C" w:rsidR="003D1CFA" w:rsidRPr="00187E9B" w:rsidRDefault="003D1CFA" w:rsidP="003D1CFA">
      <w:pPr>
        <w:pStyle w:val="ListNumber"/>
        <w:numPr>
          <w:ilvl w:val="0"/>
          <w:numId w:val="6"/>
        </w:numPr>
        <w:rPr>
          <w:lang w:val="en-US"/>
        </w:rPr>
      </w:pPr>
      <w:bookmarkStart w:id="254" w:name="_Ref394571964"/>
      <w:r w:rsidRPr="00187E9B">
        <w:rPr>
          <w:lang w:val="en-US"/>
        </w:rPr>
        <w:t>DISCS - Distributed Information Services for Control Systems, http://openepics.sourceforge.net/</w:t>
      </w:r>
      <w:bookmarkEnd w:id="254"/>
    </w:p>
    <w:sectPr w:rsidR="003D1CFA" w:rsidRPr="00187E9B" w:rsidSect="00A07DEE">
      <w:headerReference w:type="default" r:id="rId65"/>
      <w:footerReference w:type="default" r:id="rId66"/>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7419E" w14:textId="77777777" w:rsidR="00147D56" w:rsidRDefault="00147D56" w:rsidP="002B188F">
      <w:r>
        <w:separator/>
      </w:r>
    </w:p>
  </w:endnote>
  <w:endnote w:type="continuationSeparator" w:id="0">
    <w:p w14:paraId="19480DF9" w14:textId="77777777" w:rsidR="00147D56" w:rsidRDefault="00147D56" w:rsidP="002B1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tilliumText22L 400 wt">
    <w:charset w:val="00"/>
    <w:family w:val="auto"/>
    <w:pitch w:val="variable"/>
    <w:sig w:usb0="A00000EF" w:usb1="0000004B" w:usb2="00000000" w:usb3="00000000" w:csb0="00000193" w:csb1="00000000"/>
  </w:font>
  <w:font w:name="Arial">
    <w:panose1 w:val="020B0604020202020204"/>
    <w:charset w:val="EE"/>
    <w:family w:val="swiss"/>
    <w:pitch w:val="variable"/>
    <w:sig w:usb0="E0002EFF" w:usb1="C0007843" w:usb2="00000009" w:usb3="00000000" w:csb0="000001FF" w:csb1="00000000"/>
  </w:font>
  <w:font w:name="Lucida Grande">
    <w:altName w:val="Times New Roman"/>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3C353" w14:textId="77777777" w:rsidR="00C706FD" w:rsidRPr="00DC6736" w:rsidRDefault="00C706FD" w:rsidP="000B7559">
    <w:pPr>
      <w:pStyle w:val="Footer"/>
      <w:tabs>
        <w:tab w:val="clear" w:pos="4536"/>
      </w:tabs>
      <w:jc w:val="center"/>
      <w:rPr>
        <w:sz w:val="16"/>
      </w:rPr>
    </w:pPr>
    <w:r w:rsidRPr="00DC6736">
      <w:rPr>
        <w:sz w:val="16"/>
      </w:rPr>
      <w:fldChar w:fldCharType="begin"/>
    </w:r>
    <w:r w:rsidRPr="00DC6736">
      <w:rPr>
        <w:sz w:val="16"/>
      </w:rPr>
      <w:instrText xml:space="preserve"> PAGE  \* MERGEFORMAT </w:instrText>
    </w:r>
    <w:r w:rsidRPr="00DC6736">
      <w:rPr>
        <w:sz w:val="16"/>
      </w:rPr>
      <w:fldChar w:fldCharType="separate"/>
    </w:r>
    <w:r w:rsidR="00187E9B">
      <w:rPr>
        <w:noProof/>
        <w:sz w:val="16"/>
      </w:rPr>
      <w:t>64</w:t>
    </w:r>
    <w:r w:rsidRPr="00DC6736">
      <w:rPr>
        <w:noProof/>
        <w:sz w:val="16"/>
      </w:rPr>
      <w:fldChar w:fldCharType="end"/>
    </w:r>
    <w:r w:rsidRPr="00DC6736">
      <w:rPr>
        <w:sz w:val="16"/>
      </w:rPr>
      <w:t>(</w:t>
    </w:r>
    <w:fldSimple w:instr=" NUMPAGES  \* MERGEFORMAT ">
      <w:r w:rsidR="00187E9B" w:rsidRPr="00187E9B">
        <w:rPr>
          <w:noProof/>
          <w:sz w:val="16"/>
        </w:rPr>
        <w:t>65</w:t>
      </w:r>
    </w:fldSimple>
    <w:r w:rsidRPr="00DC6736">
      <w:rPr>
        <w:sz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B57BE" w14:textId="77777777" w:rsidR="00147D56" w:rsidRDefault="00147D56" w:rsidP="002B188F">
      <w:r>
        <w:separator/>
      </w:r>
    </w:p>
  </w:footnote>
  <w:footnote w:type="continuationSeparator" w:id="0">
    <w:p w14:paraId="17478D9E" w14:textId="77777777" w:rsidR="00147D56" w:rsidRDefault="00147D56" w:rsidP="002B1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000" w:firstRow="0" w:lastRow="0" w:firstColumn="0" w:lastColumn="0" w:noHBand="0" w:noVBand="0"/>
    </w:tblPr>
    <w:tblGrid>
      <w:gridCol w:w="5671"/>
      <w:gridCol w:w="1518"/>
      <w:gridCol w:w="1881"/>
    </w:tblGrid>
    <w:tr w:rsidR="00C706FD" w:rsidRPr="00754FD7" w14:paraId="050B5200" w14:textId="77777777" w:rsidTr="00AC3C89">
      <w:trPr>
        <w:cantSplit/>
      </w:trPr>
      <w:tc>
        <w:tcPr>
          <w:tcW w:w="3126" w:type="pct"/>
          <w:vMerge w:val="restart"/>
        </w:tcPr>
        <w:p w14:paraId="4EA52AE6" w14:textId="77777777" w:rsidR="00C706FD" w:rsidRPr="00754FD7" w:rsidRDefault="00C706FD">
          <w:pPr>
            <w:pStyle w:val="E-Guided"/>
            <w:rPr>
              <w:sz w:val="16"/>
            </w:rPr>
          </w:pPr>
          <w:r w:rsidRPr="00754FD7">
            <w:rPr>
              <w:noProof/>
              <w:sz w:val="16"/>
              <w:lang w:val="en-US"/>
            </w:rPr>
            <w:drawing>
              <wp:inline distT="0" distB="0" distL="0" distR="0" wp14:anchorId="208AA3E9" wp14:editId="01BEEADB">
                <wp:extent cx="1197935" cy="646885"/>
                <wp:effectExtent l="25400" t="0" r="0" b="0"/>
                <wp:docPr id="2" name="Bild 9" descr="Macintosh HD:Users:mathiasbrandin:Documents:Bilder:ESS-Logos: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hiasbrandin:Documents:Bilder:ESS-Logos:Logo2.jpeg"/>
                        <pic:cNvPicPr>
                          <a:picLocks noChangeAspect="1" noChangeArrowheads="1"/>
                        </pic:cNvPicPr>
                      </pic:nvPicPr>
                      <pic:blipFill>
                        <a:blip r:embed="rId1"/>
                        <a:srcRect/>
                        <a:stretch>
                          <a:fillRect/>
                        </a:stretch>
                      </pic:blipFill>
                      <pic:spPr bwMode="auto">
                        <a:xfrm>
                          <a:off x="0" y="0"/>
                          <a:ext cx="1197935" cy="646885"/>
                        </a:xfrm>
                        <a:prstGeom prst="rect">
                          <a:avLst/>
                        </a:prstGeom>
                        <a:noFill/>
                        <a:ln w="9525">
                          <a:noFill/>
                          <a:miter lim="800000"/>
                          <a:headEnd/>
                          <a:tailEnd/>
                        </a:ln>
                      </pic:spPr>
                    </pic:pic>
                  </a:graphicData>
                </a:graphic>
              </wp:inline>
            </w:drawing>
          </w:r>
        </w:p>
      </w:tc>
      <w:tc>
        <w:tcPr>
          <w:tcW w:w="1874" w:type="pct"/>
          <w:gridSpan w:val="2"/>
        </w:tcPr>
        <w:p w14:paraId="316B8648" w14:textId="77777777" w:rsidR="00C706FD" w:rsidRPr="00754FD7" w:rsidRDefault="009319AB" w:rsidP="00AC3C89">
          <w:pPr>
            <w:pStyle w:val="E-LineL1"/>
          </w:pPr>
          <w:fldSimple w:instr=" DOCPROPERTY &quot;MXType.Localized&quot;  \* MERGEFORMAT ">
            <w:r w:rsidR="00C706FD">
              <w:t>Document Template</w:t>
            </w:r>
          </w:fldSimple>
        </w:p>
      </w:tc>
    </w:tr>
    <w:tr w:rsidR="00C706FD" w:rsidRPr="00754FD7" w14:paraId="73EFD8E1" w14:textId="77777777" w:rsidTr="00AC3C89">
      <w:trPr>
        <w:cantSplit/>
      </w:trPr>
      <w:tc>
        <w:tcPr>
          <w:tcW w:w="3126" w:type="pct"/>
          <w:vMerge/>
        </w:tcPr>
        <w:p w14:paraId="1E557550" w14:textId="77777777" w:rsidR="00C706FD" w:rsidRPr="00754FD7" w:rsidRDefault="00C706FD">
          <w:pPr>
            <w:pStyle w:val="E-Guided"/>
            <w:rPr>
              <w:sz w:val="16"/>
            </w:rPr>
          </w:pPr>
        </w:p>
      </w:tc>
      <w:tc>
        <w:tcPr>
          <w:tcW w:w="837" w:type="pct"/>
        </w:tcPr>
        <w:p w14:paraId="4F823117" w14:textId="77777777" w:rsidR="00C706FD" w:rsidRPr="00754FD7" w:rsidRDefault="00C706FD" w:rsidP="00553811">
          <w:pPr>
            <w:pStyle w:val="E-LineL2"/>
          </w:pPr>
          <w:r>
            <w:t>Document Number</w:t>
          </w:r>
        </w:p>
      </w:tc>
      <w:tc>
        <w:tcPr>
          <w:tcW w:w="1037" w:type="pct"/>
        </w:tcPr>
        <w:p w14:paraId="50A20D94" w14:textId="26C2F894" w:rsidR="00C706FD" w:rsidRPr="00754FD7" w:rsidRDefault="00C706FD" w:rsidP="001F76F0">
          <w:pPr>
            <w:pStyle w:val="E-LineR2"/>
          </w:pPr>
          <w:r>
            <w:t>Controls Configuration Design Document</w:t>
          </w:r>
        </w:p>
      </w:tc>
    </w:tr>
    <w:tr w:rsidR="00C706FD" w:rsidRPr="00754FD7" w14:paraId="668C5193" w14:textId="77777777" w:rsidTr="00AC3C89">
      <w:trPr>
        <w:cantSplit/>
      </w:trPr>
      <w:tc>
        <w:tcPr>
          <w:tcW w:w="3126" w:type="pct"/>
          <w:vMerge/>
        </w:tcPr>
        <w:p w14:paraId="53602214" w14:textId="77777777" w:rsidR="00C706FD" w:rsidRPr="00754FD7" w:rsidRDefault="00C706FD">
          <w:pPr>
            <w:pStyle w:val="E-Guided"/>
            <w:rPr>
              <w:sz w:val="16"/>
            </w:rPr>
          </w:pPr>
        </w:p>
      </w:tc>
      <w:tc>
        <w:tcPr>
          <w:tcW w:w="837" w:type="pct"/>
        </w:tcPr>
        <w:p w14:paraId="2A083A4D" w14:textId="77777777" w:rsidR="00C706FD" w:rsidRPr="00754FD7" w:rsidRDefault="00C706FD" w:rsidP="00553811">
          <w:pPr>
            <w:pStyle w:val="E-LineL3"/>
          </w:pPr>
          <w:r>
            <w:t>Date</w:t>
          </w:r>
        </w:p>
      </w:tc>
      <w:tc>
        <w:tcPr>
          <w:tcW w:w="1037" w:type="pct"/>
        </w:tcPr>
        <w:p w14:paraId="18B15811" w14:textId="6C7055F3" w:rsidR="00C706FD" w:rsidRPr="00754FD7" w:rsidRDefault="00C706FD" w:rsidP="009455D3">
          <w:pPr>
            <w:pStyle w:val="E-LineR3"/>
          </w:pPr>
          <w:r>
            <w:t>2016-07-20</w:t>
          </w:r>
        </w:p>
      </w:tc>
    </w:tr>
    <w:tr w:rsidR="00C706FD" w:rsidRPr="00754FD7" w14:paraId="28F504B6" w14:textId="77777777" w:rsidTr="00AC3C89">
      <w:trPr>
        <w:cantSplit/>
      </w:trPr>
      <w:tc>
        <w:tcPr>
          <w:tcW w:w="3126" w:type="pct"/>
          <w:vMerge/>
        </w:tcPr>
        <w:p w14:paraId="30226698" w14:textId="77777777" w:rsidR="00C706FD" w:rsidRPr="00754FD7" w:rsidRDefault="00C706FD">
          <w:pPr>
            <w:pStyle w:val="E-Guided"/>
            <w:rPr>
              <w:sz w:val="16"/>
            </w:rPr>
          </w:pPr>
        </w:p>
      </w:tc>
      <w:tc>
        <w:tcPr>
          <w:tcW w:w="837" w:type="pct"/>
        </w:tcPr>
        <w:p w14:paraId="32C6A82A" w14:textId="77777777" w:rsidR="00C706FD" w:rsidRPr="00754FD7" w:rsidRDefault="00C706FD" w:rsidP="00553811">
          <w:pPr>
            <w:pStyle w:val="E-LineL4"/>
          </w:pPr>
          <w:r>
            <w:t>Revision</w:t>
          </w:r>
        </w:p>
      </w:tc>
      <w:tc>
        <w:tcPr>
          <w:tcW w:w="1037" w:type="pct"/>
        </w:tcPr>
        <w:p w14:paraId="0A2E3006" w14:textId="4F97614B" w:rsidR="00C706FD" w:rsidRPr="00754FD7" w:rsidRDefault="00C706FD" w:rsidP="00000F7F">
          <w:pPr>
            <w:pStyle w:val="E-LineR4"/>
            <w:spacing w:after="0"/>
          </w:pPr>
          <w:r>
            <w:t>4</w:t>
          </w:r>
          <w:r>
            <w:fldChar w:fldCharType="begin"/>
          </w:r>
          <w:r>
            <w:instrText xml:space="preserve"> DOCPROPERTY "MXPrinted Version"  \* MERGEFORMAT </w:instrText>
          </w:r>
          <w:r>
            <w:fldChar w:fldCharType="end"/>
          </w:r>
        </w:p>
      </w:tc>
    </w:tr>
    <w:tr w:rsidR="00C706FD" w:rsidRPr="00754FD7" w14:paraId="3ACC42A7" w14:textId="77777777" w:rsidTr="00AC3C89">
      <w:trPr>
        <w:cantSplit/>
      </w:trPr>
      <w:tc>
        <w:tcPr>
          <w:tcW w:w="3126" w:type="pct"/>
        </w:tcPr>
        <w:p w14:paraId="5AC28C3D" w14:textId="77777777" w:rsidR="00C706FD" w:rsidRPr="00754FD7" w:rsidRDefault="00C706FD">
          <w:pPr>
            <w:pStyle w:val="E-Guided"/>
            <w:rPr>
              <w:sz w:val="16"/>
            </w:rPr>
          </w:pPr>
        </w:p>
      </w:tc>
      <w:tc>
        <w:tcPr>
          <w:tcW w:w="837" w:type="pct"/>
        </w:tcPr>
        <w:p w14:paraId="748ADCFE" w14:textId="77777777" w:rsidR="00C706FD" w:rsidRDefault="00C706FD" w:rsidP="00553811">
          <w:pPr>
            <w:pStyle w:val="E-LineL4"/>
          </w:pPr>
          <w:r>
            <w:t>State</w:t>
          </w:r>
        </w:p>
      </w:tc>
      <w:tc>
        <w:tcPr>
          <w:tcW w:w="1037" w:type="pct"/>
        </w:tcPr>
        <w:p w14:paraId="0E4CFE81" w14:textId="77777777" w:rsidR="00C706FD" w:rsidRDefault="00C706FD" w:rsidP="005366F8">
          <w:pPr>
            <w:pStyle w:val="E-LineR4"/>
            <w:spacing w:after="0"/>
          </w:pPr>
          <w:r>
            <w:t>Draft</w:t>
          </w:r>
        </w:p>
      </w:tc>
    </w:tr>
  </w:tbl>
  <w:p w14:paraId="4925C574" w14:textId="77777777" w:rsidR="00C706FD" w:rsidRPr="00553811" w:rsidRDefault="00C706FD" w:rsidP="00553811">
    <w:pPr>
      <w:pStyle w:val="Header"/>
      <w:spacing w:before="0" w:after="0"/>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000" w:firstRow="0" w:lastRow="0" w:firstColumn="0" w:lastColumn="0" w:noHBand="0" w:noVBand="0"/>
    </w:tblPr>
    <w:tblGrid>
      <w:gridCol w:w="1560"/>
      <w:gridCol w:w="7510"/>
    </w:tblGrid>
    <w:tr w:rsidR="00C706FD" w:rsidRPr="00754FD7" w14:paraId="4EB26BFD" w14:textId="77777777" w:rsidTr="00AC3C89">
      <w:trPr>
        <w:cantSplit/>
      </w:trPr>
      <w:tc>
        <w:tcPr>
          <w:tcW w:w="5000" w:type="pct"/>
          <w:gridSpan w:val="2"/>
        </w:tcPr>
        <w:p w14:paraId="6F669D6E" w14:textId="4B1C3B27" w:rsidR="00C706FD" w:rsidRPr="00754FD7" w:rsidRDefault="009319AB" w:rsidP="00AC3C89">
          <w:pPr>
            <w:pStyle w:val="ESSHeader"/>
          </w:pPr>
          <w:fldSimple w:instr=" DOCPROPERTY &quot;MXType.Localized&quot;  \* MERGEFORMAT ">
            <w:r w:rsidR="00C706FD">
              <w:t>Document Template</w:t>
            </w:r>
          </w:fldSimple>
        </w:p>
      </w:tc>
    </w:tr>
    <w:tr w:rsidR="00C706FD" w:rsidRPr="00754FD7" w14:paraId="2B6DCB2F" w14:textId="77777777" w:rsidTr="00AC3C89">
      <w:trPr>
        <w:cantSplit/>
      </w:trPr>
      <w:tc>
        <w:tcPr>
          <w:tcW w:w="860" w:type="pct"/>
        </w:tcPr>
        <w:p w14:paraId="2DE59976" w14:textId="77777777" w:rsidR="00C706FD" w:rsidRPr="00754FD7" w:rsidRDefault="00C706FD" w:rsidP="00AC3C89">
          <w:pPr>
            <w:pStyle w:val="ESSHeader"/>
          </w:pPr>
          <w:r>
            <w:t>Document Number</w:t>
          </w:r>
        </w:p>
      </w:tc>
      <w:tc>
        <w:tcPr>
          <w:tcW w:w="4140" w:type="pct"/>
        </w:tcPr>
        <w:p w14:paraId="5C3D0175" w14:textId="19CDBB9F" w:rsidR="00C706FD" w:rsidRPr="00754FD7" w:rsidRDefault="00C706FD" w:rsidP="00AC3C89">
          <w:pPr>
            <w:pStyle w:val="ESSHeader"/>
          </w:pPr>
          <w:r>
            <w:t>Controls Configuration Design Document</w:t>
          </w:r>
        </w:p>
      </w:tc>
    </w:tr>
    <w:tr w:rsidR="00C706FD" w:rsidRPr="00754FD7" w14:paraId="4B70385B" w14:textId="77777777" w:rsidTr="00AC3C89">
      <w:trPr>
        <w:cantSplit/>
      </w:trPr>
      <w:tc>
        <w:tcPr>
          <w:tcW w:w="860" w:type="pct"/>
        </w:tcPr>
        <w:p w14:paraId="2E189035" w14:textId="77777777" w:rsidR="00C706FD" w:rsidRPr="00754FD7" w:rsidRDefault="00C706FD" w:rsidP="00AC3C89">
          <w:pPr>
            <w:pStyle w:val="ESSHeader"/>
          </w:pPr>
          <w:r>
            <w:t>Date</w:t>
          </w:r>
        </w:p>
      </w:tc>
      <w:tc>
        <w:tcPr>
          <w:tcW w:w="4140" w:type="pct"/>
        </w:tcPr>
        <w:p w14:paraId="7F611BB0" w14:textId="6EB4A2DC" w:rsidR="00C706FD" w:rsidRPr="00754FD7" w:rsidRDefault="00C706FD" w:rsidP="007771D7">
          <w:pPr>
            <w:pStyle w:val="ESSHeader"/>
          </w:pPr>
          <w:r>
            <w:t>2016-07-20</w:t>
          </w:r>
        </w:p>
      </w:tc>
    </w:tr>
    <w:tr w:rsidR="00C706FD" w:rsidRPr="00754FD7" w14:paraId="7115A406" w14:textId="77777777" w:rsidTr="00AC3C89">
      <w:trPr>
        <w:cantSplit/>
      </w:trPr>
      <w:tc>
        <w:tcPr>
          <w:tcW w:w="860" w:type="pct"/>
        </w:tcPr>
        <w:p w14:paraId="2B2ED9FF" w14:textId="77777777" w:rsidR="00C706FD" w:rsidRPr="00754FD7" w:rsidRDefault="00C706FD" w:rsidP="00AC3C89">
          <w:pPr>
            <w:pStyle w:val="ESSHeader"/>
          </w:pPr>
        </w:p>
      </w:tc>
      <w:tc>
        <w:tcPr>
          <w:tcW w:w="4140" w:type="pct"/>
        </w:tcPr>
        <w:p w14:paraId="3F6DC46F" w14:textId="77777777" w:rsidR="00C706FD" w:rsidRPr="00754FD7" w:rsidRDefault="00C706FD" w:rsidP="00AC3C89">
          <w:pPr>
            <w:pStyle w:val="ESSHeader"/>
          </w:pPr>
        </w:p>
      </w:tc>
    </w:tr>
    <w:tr w:rsidR="00C706FD" w:rsidRPr="00754FD7" w14:paraId="118DBB93" w14:textId="77777777" w:rsidTr="00AC3C89">
      <w:trPr>
        <w:cantSplit/>
      </w:trPr>
      <w:tc>
        <w:tcPr>
          <w:tcW w:w="860" w:type="pct"/>
        </w:tcPr>
        <w:p w14:paraId="664261E1" w14:textId="77777777" w:rsidR="00C706FD" w:rsidRPr="00754FD7" w:rsidRDefault="00C706FD" w:rsidP="00AC3C89">
          <w:pPr>
            <w:pStyle w:val="ESSHeader"/>
          </w:pPr>
        </w:p>
      </w:tc>
      <w:tc>
        <w:tcPr>
          <w:tcW w:w="4140" w:type="pct"/>
        </w:tcPr>
        <w:p w14:paraId="1BB1DD91" w14:textId="77777777" w:rsidR="00C706FD" w:rsidRPr="00754FD7" w:rsidRDefault="00C706FD" w:rsidP="00AC3C89">
          <w:pPr>
            <w:pStyle w:val="ESSHeader"/>
          </w:pPr>
        </w:p>
      </w:tc>
    </w:tr>
  </w:tbl>
  <w:p w14:paraId="0561BD37" w14:textId="1516208F" w:rsidR="00C706FD" w:rsidRPr="00553811" w:rsidRDefault="00147D56" w:rsidP="00553811">
    <w:pPr>
      <w:pStyle w:val="Header"/>
      <w:spacing w:before="0" w:after="0"/>
      <w:rPr>
        <w:sz w:val="2"/>
      </w:rPr>
    </w:pPr>
    <w:sdt>
      <w:sdtPr>
        <w:id w:val="532997784"/>
        <w:docPartObj>
          <w:docPartGallery w:val="Watermarks"/>
          <w:docPartUnique/>
        </w:docPartObj>
      </w:sdtPr>
      <w:sdtEndPr/>
      <w:sdtContent>
        <w:r>
          <w:rPr>
            <w:noProof/>
            <w:lang w:eastAsia="zh-TW"/>
          </w:rPr>
          <w:pict w14:anchorId="144472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A34DD30"/>
    <w:lvl w:ilvl="0">
      <w:start w:val="1"/>
      <w:numFmt w:val="decimal"/>
      <w:pStyle w:val="ListNumber"/>
      <w:lvlText w:val="%1."/>
      <w:lvlJc w:val="left"/>
      <w:pPr>
        <w:tabs>
          <w:tab w:val="num" w:pos="992"/>
        </w:tabs>
        <w:ind w:left="992" w:hanging="992"/>
      </w:pPr>
      <w:rPr>
        <w:rFonts w:hint="default"/>
      </w:rPr>
    </w:lvl>
  </w:abstractNum>
  <w:abstractNum w:abstractNumId="1" w15:restartNumberingAfterBreak="0">
    <w:nsid w:val="FFFFFFFB"/>
    <w:multiLevelType w:val="multilevel"/>
    <w:tmpl w:val="CDEA037A"/>
    <w:lvl w:ilvl="0">
      <w:start w:val="1"/>
      <w:numFmt w:val="decimal"/>
      <w:pStyle w:val="Heading1"/>
      <w:lvlText w:val="%1."/>
      <w:lvlJc w:val="left"/>
      <w:pPr>
        <w:tabs>
          <w:tab w:val="num" w:pos="992"/>
        </w:tabs>
        <w:ind w:left="992" w:hanging="992"/>
      </w:pPr>
      <w:rPr>
        <w:rFonts w:hint="default"/>
      </w:rPr>
    </w:lvl>
    <w:lvl w:ilvl="1">
      <w:start w:val="1"/>
      <w:numFmt w:val="decimal"/>
      <w:pStyle w:val="Heading2"/>
      <w:lvlText w:val="%1.%2"/>
      <w:lvlJc w:val="left"/>
      <w:pPr>
        <w:tabs>
          <w:tab w:val="num" w:pos="992"/>
        </w:tabs>
        <w:ind w:left="992" w:hanging="992"/>
      </w:pPr>
      <w:rPr>
        <w:rFonts w:hint="default"/>
      </w:rPr>
    </w:lvl>
    <w:lvl w:ilvl="2">
      <w:start w:val="1"/>
      <w:numFmt w:val="decimal"/>
      <w:pStyle w:val="Heading3"/>
      <w:lvlText w:val="%1.%2.%3"/>
      <w:lvlJc w:val="left"/>
      <w:pPr>
        <w:tabs>
          <w:tab w:val="num" w:pos="992"/>
        </w:tabs>
        <w:ind w:left="992" w:hanging="992"/>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decimal"/>
      <w:pStyle w:val="Heading5"/>
      <w:lvlText w:val="%1.%2.%3.%4.%5"/>
      <w:lvlJc w:val="left"/>
      <w:pPr>
        <w:tabs>
          <w:tab w:val="num" w:pos="992"/>
        </w:tabs>
        <w:ind w:left="992" w:hanging="992"/>
      </w:pPr>
      <w:rPr>
        <w:rFonts w:hint="default"/>
      </w:rPr>
    </w:lvl>
    <w:lvl w:ilvl="5">
      <w:start w:val="1"/>
      <w:numFmt w:val="lowerRoman"/>
      <w:lvlText w:val="%6)"/>
      <w:lvlJc w:val="left"/>
      <w:pPr>
        <w:tabs>
          <w:tab w:val="num" w:pos="992"/>
        </w:tabs>
        <w:ind w:left="992" w:hanging="992"/>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1A078FD"/>
    <w:multiLevelType w:val="hybridMultilevel"/>
    <w:tmpl w:val="BF18AD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0579242C"/>
    <w:multiLevelType w:val="hybridMultilevel"/>
    <w:tmpl w:val="32A8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C4C99"/>
    <w:multiLevelType w:val="hybridMultilevel"/>
    <w:tmpl w:val="8C38C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97435"/>
    <w:multiLevelType w:val="hybridMultilevel"/>
    <w:tmpl w:val="E9B0811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12CC55E2"/>
    <w:multiLevelType w:val="hybridMultilevel"/>
    <w:tmpl w:val="1DDE3FF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1672562A"/>
    <w:multiLevelType w:val="hybridMultilevel"/>
    <w:tmpl w:val="8BC4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31BE6"/>
    <w:multiLevelType w:val="hybridMultilevel"/>
    <w:tmpl w:val="EB76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9010C"/>
    <w:multiLevelType w:val="hybridMultilevel"/>
    <w:tmpl w:val="A576195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19A62659"/>
    <w:multiLevelType w:val="singleLevel"/>
    <w:tmpl w:val="ABBCF752"/>
    <w:lvl w:ilvl="0">
      <w:start w:val="1"/>
      <w:numFmt w:val="bullet"/>
      <w:pStyle w:val="E-ListSubsidiary"/>
      <w:lvlText w:val=""/>
      <w:lvlJc w:val="left"/>
      <w:pPr>
        <w:tabs>
          <w:tab w:val="num" w:pos="1987"/>
        </w:tabs>
        <w:ind w:left="1987" w:hanging="993"/>
      </w:pPr>
      <w:rPr>
        <w:rFonts w:ascii="Symbol" w:hAnsi="Symbol" w:hint="default"/>
      </w:rPr>
    </w:lvl>
  </w:abstractNum>
  <w:abstractNum w:abstractNumId="11" w15:restartNumberingAfterBreak="0">
    <w:nsid w:val="1C0511D3"/>
    <w:multiLevelType w:val="hybridMultilevel"/>
    <w:tmpl w:val="D9787D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21DB0970"/>
    <w:multiLevelType w:val="hybridMultilevel"/>
    <w:tmpl w:val="7F9CF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01B60"/>
    <w:multiLevelType w:val="hybridMultilevel"/>
    <w:tmpl w:val="C5A4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809"/>
    <w:multiLevelType w:val="hybridMultilevel"/>
    <w:tmpl w:val="20ACAAF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29DB69B2"/>
    <w:multiLevelType w:val="hybridMultilevel"/>
    <w:tmpl w:val="1D2CA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70137"/>
    <w:multiLevelType w:val="hybridMultilevel"/>
    <w:tmpl w:val="AA726D3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3A02227A"/>
    <w:multiLevelType w:val="hybridMultilevel"/>
    <w:tmpl w:val="D2CC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85675"/>
    <w:multiLevelType w:val="hybridMultilevel"/>
    <w:tmpl w:val="1236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9736E1"/>
    <w:multiLevelType w:val="hybridMultilevel"/>
    <w:tmpl w:val="11C283C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3FA02060"/>
    <w:multiLevelType w:val="hybridMultilevel"/>
    <w:tmpl w:val="57CA4180"/>
    <w:lvl w:ilvl="0" w:tplc="4D30A9F8">
      <w:start w:val="1"/>
      <w:numFmt w:val="bullet"/>
      <w:pStyle w:val="Lista1"/>
      <w:lvlText w:val=""/>
      <w:lvlJc w:val="left"/>
      <w:pPr>
        <w:tabs>
          <w:tab w:val="num" w:pos="1854"/>
        </w:tabs>
        <w:ind w:left="1854"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Wingdings"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Wingdings"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Wingdings"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6C35F6C"/>
    <w:multiLevelType w:val="hybridMultilevel"/>
    <w:tmpl w:val="8A7C353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712508F"/>
    <w:multiLevelType w:val="hybridMultilevel"/>
    <w:tmpl w:val="AC28F7E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48313D42"/>
    <w:multiLevelType w:val="hybridMultilevel"/>
    <w:tmpl w:val="A66E7B0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15:restartNumberingAfterBreak="0">
    <w:nsid w:val="49447DDF"/>
    <w:multiLevelType w:val="hybridMultilevel"/>
    <w:tmpl w:val="631A4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94439"/>
    <w:multiLevelType w:val="hybridMultilevel"/>
    <w:tmpl w:val="F566D5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15:restartNumberingAfterBreak="0">
    <w:nsid w:val="5A787491"/>
    <w:multiLevelType w:val="hybridMultilevel"/>
    <w:tmpl w:val="A78AF336"/>
    <w:lvl w:ilvl="0" w:tplc="E8F800D8">
      <w:start w:val="1"/>
      <w:numFmt w:val="decimal"/>
      <w:pStyle w:val="List1"/>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F9A560E"/>
    <w:multiLevelType w:val="hybridMultilevel"/>
    <w:tmpl w:val="518A93C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15:restartNumberingAfterBreak="0">
    <w:nsid w:val="641264D9"/>
    <w:multiLevelType w:val="hybridMultilevel"/>
    <w:tmpl w:val="343407F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15:restartNumberingAfterBreak="0">
    <w:nsid w:val="663432D8"/>
    <w:multiLevelType w:val="hybridMultilevel"/>
    <w:tmpl w:val="AB42B81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15:restartNumberingAfterBreak="0">
    <w:nsid w:val="6A8955B8"/>
    <w:multiLevelType w:val="hybridMultilevel"/>
    <w:tmpl w:val="5A4C67E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15:restartNumberingAfterBreak="0">
    <w:nsid w:val="6C275D59"/>
    <w:multiLevelType w:val="hybridMultilevel"/>
    <w:tmpl w:val="F2D47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690718"/>
    <w:multiLevelType w:val="hybridMultilevel"/>
    <w:tmpl w:val="A3FC80D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3" w15:restartNumberingAfterBreak="0">
    <w:nsid w:val="6EA62673"/>
    <w:multiLevelType w:val="hybridMultilevel"/>
    <w:tmpl w:val="9342C29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6FE8558B"/>
    <w:multiLevelType w:val="hybridMultilevel"/>
    <w:tmpl w:val="DD221EE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15:restartNumberingAfterBreak="0">
    <w:nsid w:val="70A257A9"/>
    <w:multiLevelType w:val="hybridMultilevel"/>
    <w:tmpl w:val="63E0256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15:restartNumberingAfterBreak="0">
    <w:nsid w:val="71300CEB"/>
    <w:multiLevelType w:val="hybridMultilevel"/>
    <w:tmpl w:val="6BDAEC1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15:restartNumberingAfterBreak="0">
    <w:nsid w:val="779B46AC"/>
    <w:multiLevelType w:val="hybridMultilevel"/>
    <w:tmpl w:val="F8CEB1A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8" w15:restartNumberingAfterBreak="0">
    <w:nsid w:val="7AA54DE1"/>
    <w:multiLevelType w:val="hybridMultilevel"/>
    <w:tmpl w:val="F4FE5BC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15:restartNumberingAfterBreak="0">
    <w:nsid w:val="7C551170"/>
    <w:multiLevelType w:val="hybridMultilevel"/>
    <w:tmpl w:val="703883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15:restartNumberingAfterBreak="0">
    <w:nsid w:val="7DD52765"/>
    <w:multiLevelType w:val="hybridMultilevel"/>
    <w:tmpl w:val="27A8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0B2DF1"/>
    <w:multiLevelType w:val="hybridMultilevel"/>
    <w:tmpl w:val="76168424"/>
    <w:lvl w:ilvl="0" w:tplc="0424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
  </w:num>
  <w:num w:numId="4">
    <w:abstractNumId w:val="10"/>
  </w:num>
  <w:num w:numId="5">
    <w:abstractNumId w:val="0"/>
    <w:lvlOverride w:ilvl="0">
      <w:startOverride w:val="1"/>
    </w:lvlOverride>
  </w:num>
  <w:num w:numId="6">
    <w:abstractNumId w:val="0"/>
    <w:lvlOverride w:ilvl="0">
      <w:startOverride w:val="1"/>
    </w:lvlOverride>
  </w:num>
  <w:num w:numId="7">
    <w:abstractNumId w:val="24"/>
  </w:num>
  <w:num w:numId="8">
    <w:abstractNumId w:val="12"/>
  </w:num>
  <w:num w:numId="9">
    <w:abstractNumId w:val="31"/>
  </w:num>
  <w:num w:numId="10">
    <w:abstractNumId w:val="8"/>
  </w:num>
  <w:num w:numId="11">
    <w:abstractNumId w:val="4"/>
  </w:num>
  <w:num w:numId="12">
    <w:abstractNumId w:val="7"/>
  </w:num>
  <w:num w:numId="13">
    <w:abstractNumId w:val="37"/>
  </w:num>
  <w:num w:numId="14">
    <w:abstractNumId w:val="38"/>
  </w:num>
  <w:num w:numId="15">
    <w:abstractNumId w:val="33"/>
  </w:num>
  <w:num w:numId="16">
    <w:abstractNumId w:val="5"/>
  </w:num>
  <w:num w:numId="17">
    <w:abstractNumId w:val="28"/>
  </w:num>
  <w:num w:numId="18">
    <w:abstractNumId w:val="9"/>
  </w:num>
  <w:num w:numId="19">
    <w:abstractNumId w:val="25"/>
  </w:num>
  <w:num w:numId="20">
    <w:abstractNumId w:val="29"/>
  </w:num>
  <w:num w:numId="21">
    <w:abstractNumId w:val="36"/>
  </w:num>
  <w:num w:numId="22">
    <w:abstractNumId w:val="11"/>
  </w:num>
  <w:num w:numId="23">
    <w:abstractNumId w:val="2"/>
  </w:num>
  <w:num w:numId="24">
    <w:abstractNumId w:val="35"/>
  </w:num>
  <w:num w:numId="25">
    <w:abstractNumId w:val="23"/>
  </w:num>
  <w:num w:numId="26">
    <w:abstractNumId w:val="16"/>
  </w:num>
  <w:num w:numId="27">
    <w:abstractNumId w:val="27"/>
  </w:num>
  <w:num w:numId="28">
    <w:abstractNumId w:val="32"/>
  </w:num>
  <w:num w:numId="29">
    <w:abstractNumId w:val="19"/>
  </w:num>
  <w:num w:numId="30">
    <w:abstractNumId w:val="6"/>
  </w:num>
  <w:num w:numId="31">
    <w:abstractNumId w:val="39"/>
  </w:num>
  <w:num w:numId="32">
    <w:abstractNumId w:val="22"/>
  </w:num>
  <w:num w:numId="33">
    <w:abstractNumId w:val="30"/>
  </w:num>
  <w:num w:numId="34">
    <w:abstractNumId w:val="14"/>
  </w:num>
  <w:num w:numId="35">
    <w:abstractNumId w:val="34"/>
  </w:num>
  <w:num w:numId="36">
    <w:abstractNumId w:val="17"/>
  </w:num>
  <w:num w:numId="37">
    <w:abstractNumId w:val="18"/>
  </w:num>
  <w:num w:numId="38">
    <w:abstractNumId w:val="41"/>
  </w:num>
  <w:num w:numId="39">
    <w:abstractNumId w:val="3"/>
  </w:num>
  <w:num w:numId="40">
    <w:abstractNumId w:val="15"/>
  </w:num>
  <w:num w:numId="41">
    <w:abstractNumId w:val="13"/>
  </w:num>
  <w:num w:numId="42">
    <w:abstractNumId w:val="40"/>
  </w:num>
  <w:num w:numId="43">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83B"/>
    <w:rsid w:val="00000F7F"/>
    <w:rsid w:val="00001E15"/>
    <w:rsid w:val="00001E3B"/>
    <w:rsid w:val="00002949"/>
    <w:rsid w:val="00004AAA"/>
    <w:rsid w:val="00004E67"/>
    <w:rsid w:val="000062CE"/>
    <w:rsid w:val="000069B4"/>
    <w:rsid w:val="00007C0E"/>
    <w:rsid w:val="000113CB"/>
    <w:rsid w:val="00011612"/>
    <w:rsid w:val="0001250D"/>
    <w:rsid w:val="0001300E"/>
    <w:rsid w:val="0001544C"/>
    <w:rsid w:val="00015662"/>
    <w:rsid w:val="00016E2F"/>
    <w:rsid w:val="00017783"/>
    <w:rsid w:val="000211E2"/>
    <w:rsid w:val="00021D37"/>
    <w:rsid w:val="00023575"/>
    <w:rsid w:val="00026CAF"/>
    <w:rsid w:val="00030F65"/>
    <w:rsid w:val="000314B5"/>
    <w:rsid w:val="000337B2"/>
    <w:rsid w:val="00033DBB"/>
    <w:rsid w:val="00037911"/>
    <w:rsid w:val="00044760"/>
    <w:rsid w:val="000448B4"/>
    <w:rsid w:val="000507AD"/>
    <w:rsid w:val="000508DB"/>
    <w:rsid w:val="00051F65"/>
    <w:rsid w:val="00052426"/>
    <w:rsid w:val="000538E9"/>
    <w:rsid w:val="00054B91"/>
    <w:rsid w:val="00054C2C"/>
    <w:rsid w:val="00055861"/>
    <w:rsid w:val="000558D4"/>
    <w:rsid w:val="0005721E"/>
    <w:rsid w:val="00057CB6"/>
    <w:rsid w:val="00063067"/>
    <w:rsid w:val="00067545"/>
    <w:rsid w:val="00067B72"/>
    <w:rsid w:val="00073D4F"/>
    <w:rsid w:val="00074059"/>
    <w:rsid w:val="000743A5"/>
    <w:rsid w:val="00076600"/>
    <w:rsid w:val="00076850"/>
    <w:rsid w:val="00077265"/>
    <w:rsid w:val="000821FA"/>
    <w:rsid w:val="00083938"/>
    <w:rsid w:val="00084154"/>
    <w:rsid w:val="00087679"/>
    <w:rsid w:val="00087BF9"/>
    <w:rsid w:val="00091857"/>
    <w:rsid w:val="00091993"/>
    <w:rsid w:val="00093B73"/>
    <w:rsid w:val="000954EE"/>
    <w:rsid w:val="000975D8"/>
    <w:rsid w:val="00097891"/>
    <w:rsid w:val="000A0499"/>
    <w:rsid w:val="000A0DE9"/>
    <w:rsid w:val="000A1C7A"/>
    <w:rsid w:val="000A2C62"/>
    <w:rsid w:val="000A2E27"/>
    <w:rsid w:val="000A3995"/>
    <w:rsid w:val="000A3B54"/>
    <w:rsid w:val="000A4232"/>
    <w:rsid w:val="000A502C"/>
    <w:rsid w:val="000A6934"/>
    <w:rsid w:val="000A7F7E"/>
    <w:rsid w:val="000B0129"/>
    <w:rsid w:val="000B2819"/>
    <w:rsid w:val="000B6BA4"/>
    <w:rsid w:val="000B7559"/>
    <w:rsid w:val="000B774D"/>
    <w:rsid w:val="000B7B0B"/>
    <w:rsid w:val="000C2ACF"/>
    <w:rsid w:val="000C2DF0"/>
    <w:rsid w:val="000C3316"/>
    <w:rsid w:val="000C3377"/>
    <w:rsid w:val="000C3A63"/>
    <w:rsid w:val="000C6272"/>
    <w:rsid w:val="000C7BAD"/>
    <w:rsid w:val="000C7FF4"/>
    <w:rsid w:val="000D0139"/>
    <w:rsid w:val="000D2ED4"/>
    <w:rsid w:val="000D39FF"/>
    <w:rsid w:val="000D462B"/>
    <w:rsid w:val="000D7242"/>
    <w:rsid w:val="000E0319"/>
    <w:rsid w:val="000E086B"/>
    <w:rsid w:val="000E25A8"/>
    <w:rsid w:val="000E430F"/>
    <w:rsid w:val="000E6741"/>
    <w:rsid w:val="000F0261"/>
    <w:rsid w:val="000F06C4"/>
    <w:rsid w:val="000F0B17"/>
    <w:rsid w:val="000F1051"/>
    <w:rsid w:val="000F17E3"/>
    <w:rsid w:val="000F1A4C"/>
    <w:rsid w:val="000F20C3"/>
    <w:rsid w:val="000F260F"/>
    <w:rsid w:val="000F30E4"/>
    <w:rsid w:val="000F3265"/>
    <w:rsid w:val="000F4F34"/>
    <w:rsid w:val="000F6BDD"/>
    <w:rsid w:val="000F6EF8"/>
    <w:rsid w:val="00103A83"/>
    <w:rsid w:val="00103A9D"/>
    <w:rsid w:val="001047FA"/>
    <w:rsid w:val="00104D11"/>
    <w:rsid w:val="00105313"/>
    <w:rsid w:val="00111A8B"/>
    <w:rsid w:val="00112A1F"/>
    <w:rsid w:val="00112FDC"/>
    <w:rsid w:val="001132AA"/>
    <w:rsid w:val="0011372C"/>
    <w:rsid w:val="00114F7B"/>
    <w:rsid w:val="00115E39"/>
    <w:rsid w:val="00120C15"/>
    <w:rsid w:val="00124710"/>
    <w:rsid w:val="00125D91"/>
    <w:rsid w:val="00126C4A"/>
    <w:rsid w:val="00127FE2"/>
    <w:rsid w:val="001316BF"/>
    <w:rsid w:val="001317DC"/>
    <w:rsid w:val="0013189A"/>
    <w:rsid w:val="001357EF"/>
    <w:rsid w:val="00137A39"/>
    <w:rsid w:val="00143192"/>
    <w:rsid w:val="001448D6"/>
    <w:rsid w:val="0014617E"/>
    <w:rsid w:val="00146605"/>
    <w:rsid w:val="00147477"/>
    <w:rsid w:val="00147D56"/>
    <w:rsid w:val="0015468A"/>
    <w:rsid w:val="00155686"/>
    <w:rsid w:val="0015666C"/>
    <w:rsid w:val="001605D7"/>
    <w:rsid w:val="001606C3"/>
    <w:rsid w:val="00160713"/>
    <w:rsid w:val="00162C6F"/>
    <w:rsid w:val="00163641"/>
    <w:rsid w:val="00163A1E"/>
    <w:rsid w:val="00164AA7"/>
    <w:rsid w:val="00165087"/>
    <w:rsid w:val="0016653F"/>
    <w:rsid w:val="00166C88"/>
    <w:rsid w:val="001670F9"/>
    <w:rsid w:val="00171AE6"/>
    <w:rsid w:val="00171C6C"/>
    <w:rsid w:val="001721C2"/>
    <w:rsid w:val="0017235A"/>
    <w:rsid w:val="00173037"/>
    <w:rsid w:val="00173F2B"/>
    <w:rsid w:val="00176547"/>
    <w:rsid w:val="00180D69"/>
    <w:rsid w:val="00184FBA"/>
    <w:rsid w:val="00187E9B"/>
    <w:rsid w:val="00190D0D"/>
    <w:rsid w:val="00191BC6"/>
    <w:rsid w:val="00193980"/>
    <w:rsid w:val="001949D7"/>
    <w:rsid w:val="00194F96"/>
    <w:rsid w:val="001950D6"/>
    <w:rsid w:val="001959E0"/>
    <w:rsid w:val="001961C2"/>
    <w:rsid w:val="00196E22"/>
    <w:rsid w:val="001970C6"/>
    <w:rsid w:val="001973DC"/>
    <w:rsid w:val="001A2BEA"/>
    <w:rsid w:val="001A3813"/>
    <w:rsid w:val="001A3A0A"/>
    <w:rsid w:val="001A3D6F"/>
    <w:rsid w:val="001A41EC"/>
    <w:rsid w:val="001A42AC"/>
    <w:rsid w:val="001A502F"/>
    <w:rsid w:val="001A5209"/>
    <w:rsid w:val="001B02C6"/>
    <w:rsid w:val="001B13AB"/>
    <w:rsid w:val="001B3152"/>
    <w:rsid w:val="001B3567"/>
    <w:rsid w:val="001B3C53"/>
    <w:rsid w:val="001B6375"/>
    <w:rsid w:val="001B6F0A"/>
    <w:rsid w:val="001C11EA"/>
    <w:rsid w:val="001C689F"/>
    <w:rsid w:val="001C70DE"/>
    <w:rsid w:val="001D07FB"/>
    <w:rsid w:val="001D164B"/>
    <w:rsid w:val="001E13D1"/>
    <w:rsid w:val="001E48A4"/>
    <w:rsid w:val="001E4954"/>
    <w:rsid w:val="001E49B9"/>
    <w:rsid w:val="001E65D4"/>
    <w:rsid w:val="001E67D8"/>
    <w:rsid w:val="001E78FB"/>
    <w:rsid w:val="001F0E3D"/>
    <w:rsid w:val="001F17B1"/>
    <w:rsid w:val="001F2197"/>
    <w:rsid w:val="001F26D4"/>
    <w:rsid w:val="001F3ACD"/>
    <w:rsid w:val="001F43A9"/>
    <w:rsid w:val="001F533A"/>
    <w:rsid w:val="001F5B00"/>
    <w:rsid w:val="001F5B50"/>
    <w:rsid w:val="001F5DBA"/>
    <w:rsid w:val="001F76F0"/>
    <w:rsid w:val="00200434"/>
    <w:rsid w:val="002008C0"/>
    <w:rsid w:val="00201BD0"/>
    <w:rsid w:val="0020678B"/>
    <w:rsid w:val="00206D01"/>
    <w:rsid w:val="00207194"/>
    <w:rsid w:val="00210BF6"/>
    <w:rsid w:val="002110F1"/>
    <w:rsid w:val="0021201C"/>
    <w:rsid w:val="00213B24"/>
    <w:rsid w:val="002160E1"/>
    <w:rsid w:val="002160FB"/>
    <w:rsid w:val="00216F3B"/>
    <w:rsid w:val="0022176F"/>
    <w:rsid w:val="00221C1F"/>
    <w:rsid w:val="00222493"/>
    <w:rsid w:val="002224DF"/>
    <w:rsid w:val="00225BF7"/>
    <w:rsid w:val="00226A97"/>
    <w:rsid w:val="00230010"/>
    <w:rsid w:val="0023169C"/>
    <w:rsid w:val="00232811"/>
    <w:rsid w:val="00233A99"/>
    <w:rsid w:val="002340C6"/>
    <w:rsid w:val="002355EA"/>
    <w:rsid w:val="00236D77"/>
    <w:rsid w:val="002370E2"/>
    <w:rsid w:val="002408DB"/>
    <w:rsid w:val="00242CF9"/>
    <w:rsid w:val="00242E3B"/>
    <w:rsid w:val="00243B11"/>
    <w:rsid w:val="0024450E"/>
    <w:rsid w:val="002451FF"/>
    <w:rsid w:val="00245267"/>
    <w:rsid w:val="002454CE"/>
    <w:rsid w:val="002454E6"/>
    <w:rsid w:val="00252CD4"/>
    <w:rsid w:val="002535D6"/>
    <w:rsid w:val="0025448B"/>
    <w:rsid w:val="002558A3"/>
    <w:rsid w:val="00255F9E"/>
    <w:rsid w:val="002575F4"/>
    <w:rsid w:val="00261839"/>
    <w:rsid w:val="00266AE5"/>
    <w:rsid w:val="00267537"/>
    <w:rsid w:val="00270667"/>
    <w:rsid w:val="00270B05"/>
    <w:rsid w:val="00275525"/>
    <w:rsid w:val="00276FCC"/>
    <w:rsid w:val="0027700B"/>
    <w:rsid w:val="002814E4"/>
    <w:rsid w:val="00281647"/>
    <w:rsid w:val="002841C0"/>
    <w:rsid w:val="0028475D"/>
    <w:rsid w:val="002860ED"/>
    <w:rsid w:val="0028759E"/>
    <w:rsid w:val="00292684"/>
    <w:rsid w:val="0029431B"/>
    <w:rsid w:val="00295094"/>
    <w:rsid w:val="00296BC5"/>
    <w:rsid w:val="00297968"/>
    <w:rsid w:val="002A1320"/>
    <w:rsid w:val="002A2DF2"/>
    <w:rsid w:val="002A2ED3"/>
    <w:rsid w:val="002A4A09"/>
    <w:rsid w:val="002A6CD9"/>
    <w:rsid w:val="002A6FB9"/>
    <w:rsid w:val="002B0DE0"/>
    <w:rsid w:val="002B188F"/>
    <w:rsid w:val="002B29A9"/>
    <w:rsid w:val="002B4340"/>
    <w:rsid w:val="002B48CA"/>
    <w:rsid w:val="002B6AD9"/>
    <w:rsid w:val="002B7AD5"/>
    <w:rsid w:val="002C22B9"/>
    <w:rsid w:val="002C2344"/>
    <w:rsid w:val="002C28BE"/>
    <w:rsid w:val="002C381D"/>
    <w:rsid w:val="002C3BAD"/>
    <w:rsid w:val="002C4236"/>
    <w:rsid w:val="002C6D2C"/>
    <w:rsid w:val="002C7EBC"/>
    <w:rsid w:val="002D1AA8"/>
    <w:rsid w:val="002D3543"/>
    <w:rsid w:val="002D386F"/>
    <w:rsid w:val="002D38EB"/>
    <w:rsid w:val="002D510F"/>
    <w:rsid w:val="002D54D2"/>
    <w:rsid w:val="002D6226"/>
    <w:rsid w:val="002E0869"/>
    <w:rsid w:val="002E0C3A"/>
    <w:rsid w:val="002E2032"/>
    <w:rsid w:val="002E2918"/>
    <w:rsid w:val="002E4AC7"/>
    <w:rsid w:val="002E4DC9"/>
    <w:rsid w:val="002E5844"/>
    <w:rsid w:val="002F0005"/>
    <w:rsid w:val="002F07B3"/>
    <w:rsid w:val="002F0BCE"/>
    <w:rsid w:val="002F188D"/>
    <w:rsid w:val="002F1B6F"/>
    <w:rsid w:val="002F3243"/>
    <w:rsid w:val="002F34F8"/>
    <w:rsid w:val="002F3E85"/>
    <w:rsid w:val="002F50D1"/>
    <w:rsid w:val="002F5468"/>
    <w:rsid w:val="002F5B24"/>
    <w:rsid w:val="002F5B50"/>
    <w:rsid w:val="002F661C"/>
    <w:rsid w:val="002F69BF"/>
    <w:rsid w:val="002F71FB"/>
    <w:rsid w:val="002F7587"/>
    <w:rsid w:val="00301B73"/>
    <w:rsid w:val="00301BEC"/>
    <w:rsid w:val="0030283F"/>
    <w:rsid w:val="00302C76"/>
    <w:rsid w:val="00302E28"/>
    <w:rsid w:val="003037B3"/>
    <w:rsid w:val="003039B0"/>
    <w:rsid w:val="0030544D"/>
    <w:rsid w:val="003066D7"/>
    <w:rsid w:val="003077DF"/>
    <w:rsid w:val="00307A27"/>
    <w:rsid w:val="00310E91"/>
    <w:rsid w:val="00311F53"/>
    <w:rsid w:val="00316A99"/>
    <w:rsid w:val="00317665"/>
    <w:rsid w:val="003218BA"/>
    <w:rsid w:val="003236EE"/>
    <w:rsid w:val="00323814"/>
    <w:rsid w:val="00324B60"/>
    <w:rsid w:val="00325AA1"/>
    <w:rsid w:val="00330498"/>
    <w:rsid w:val="00335313"/>
    <w:rsid w:val="00335D4C"/>
    <w:rsid w:val="00337135"/>
    <w:rsid w:val="003408B1"/>
    <w:rsid w:val="00340C73"/>
    <w:rsid w:val="00343E71"/>
    <w:rsid w:val="0034506F"/>
    <w:rsid w:val="00345B76"/>
    <w:rsid w:val="00346A99"/>
    <w:rsid w:val="003500F1"/>
    <w:rsid w:val="00350930"/>
    <w:rsid w:val="003522B0"/>
    <w:rsid w:val="0035240B"/>
    <w:rsid w:val="00355082"/>
    <w:rsid w:val="003552CE"/>
    <w:rsid w:val="003570AF"/>
    <w:rsid w:val="0036046F"/>
    <w:rsid w:val="0036371F"/>
    <w:rsid w:val="00364EA5"/>
    <w:rsid w:val="003653C1"/>
    <w:rsid w:val="003673C1"/>
    <w:rsid w:val="003673D2"/>
    <w:rsid w:val="003727C8"/>
    <w:rsid w:val="00376982"/>
    <w:rsid w:val="00377806"/>
    <w:rsid w:val="00383918"/>
    <w:rsid w:val="00383EDD"/>
    <w:rsid w:val="003848DF"/>
    <w:rsid w:val="00385503"/>
    <w:rsid w:val="00387DA0"/>
    <w:rsid w:val="003900CD"/>
    <w:rsid w:val="00390CB7"/>
    <w:rsid w:val="003940D0"/>
    <w:rsid w:val="00395CAE"/>
    <w:rsid w:val="003961A3"/>
    <w:rsid w:val="003A00DD"/>
    <w:rsid w:val="003A107E"/>
    <w:rsid w:val="003A1C2C"/>
    <w:rsid w:val="003A3D88"/>
    <w:rsid w:val="003A7613"/>
    <w:rsid w:val="003B058C"/>
    <w:rsid w:val="003B0860"/>
    <w:rsid w:val="003B0E85"/>
    <w:rsid w:val="003B0F9B"/>
    <w:rsid w:val="003B18B0"/>
    <w:rsid w:val="003B2741"/>
    <w:rsid w:val="003B365E"/>
    <w:rsid w:val="003B5F04"/>
    <w:rsid w:val="003C03FA"/>
    <w:rsid w:val="003C05FE"/>
    <w:rsid w:val="003C3402"/>
    <w:rsid w:val="003C58EA"/>
    <w:rsid w:val="003D0813"/>
    <w:rsid w:val="003D16D2"/>
    <w:rsid w:val="003D1CFA"/>
    <w:rsid w:val="003D346E"/>
    <w:rsid w:val="003D3818"/>
    <w:rsid w:val="003E1333"/>
    <w:rsid w:val="003E1433"/>
    <w:rsid w:val="003E3E9F"/>
    <w:rsid w:val="003E530C"/>
    <w:rsid w:val="003E5FD0"/>
    <w:rsid w:val="003E73CF"/>
    <w:rsid w:val="003F1110"/>
    <w:rsid w:val="003F1D15"/>
    <w:rsid w:val="003F2C56"/>
    <w:rsid w:val="003F6E81"/>
    <w:rsid w:val="003F7DA9"/>
    <w:rsid w:val="00402856"/>
    <w:rsid w:val="0040375F"/>
    <w:rsid w:val="00404565"/>
    <w:rsid w:val="004050E0"/>
    <w:rsid w:val="00407B79"/>
    <w:rsid w:val="0041163A"/>
    <w:rsid w:val="00412214"/>
    <w:rsid w:val="00413191"/>
    <w:rsid w:val="00413C8A"/>
    <w:rsid w:val="004149BD"/>
    <w:rsid w:val="004153B1"/>
    <w:rsid w:val="004157F7"/>
    <w:rsid w:val="004164D9"/>
    <w:rsid w:val="004165DE"/>
    <w:rsid w:val="00417209"/>
    <w:rsid w:val="0042032E"/>
    <w:rsid w:val="00423BE0"/>
    <w:rsid w:val="00424B38"/>
    <w:rsid w:val="004253F2"/>
    <w:rsid w:val="0042753C"/>
    <w:rsid w:val="00431110"/>
    <w:rsid w:val="00432740"/>
    <w:rsid w:val="004333AC"/>
    <w:rsid w:val="004358FF"/>
    <w:rsid w:val="00440191"/>
    <w:rsid w:val="0044077F"/>
    <w:rsid w:val="004408DD"/>
    <w:rsid w:val="00440C15"/>
    <w:rsid w:val="0044149E"/>
    <w:rsid w:val="004424E1"/>
    <w:rsid w:val="00442FCE"/>
    <w:rsid w:val="004434A1"/>
    <w:rsid w:val="00443802"/>
    <w:rsid w:val="00443B23"/>
    <w:rsid w:val="0045077F"/>
    <w:rsid w:val="00451AC1"/>
    <w:rsid w:val="00452D61"/>
    <w:rsid w:val="00452FCB"/>
    <w:rsid w:val="00454658"/>
    <w:rsid w:val="0045538D"/>
    <w:rsid w:val="00455CF6"/>
    <w:rsid w:val="00456DBB"/>
    <w:rsid w:val="004578B4"/>
    <w:rsid w:val="004615B8"/>
    <w:rsid w:val="00462770"/>
    <w:rsid w:val="004634B3"/>
    <w:rsid w:val="004637B5"/>
    <w:rsid w:val="00464CB4"/>
    <w:rsid w:val="00466660"/>
    <w:rsid w:val="004724F4"/>
    <w:rsid w:val="004730E7"/>
    <w:rsid w:val="004734F9"/>
    <w:rsid w:val="00473CE6"/>
    <w:rsid w:val="00474A23"/>
    <w:rsid w:val="00485CDC"/>
    <w:rsid w:val="00487595"/>
    <w:rsid w:val="00490F4F"/>
    <w:rsid w:val="00494E24"/>
    <w:rsid w:val="00495E3E"/>
    <w:rsid w:val="004A0C32"/>
    <w:rsid w:val="004A11C3"/>
    <w:rsid w:val="004A2B83"/>
    <w:rsid w:val="004A360E"/>
    <w:rsid w:val="004A60B7"/>
    <w:rsid w:val="004B2B3B"/>
    <w:rsid w:val="004B375E"/>
    <w:rsid w:val="004B3BCC"/>
    <w:rsid w:val="004B3F47"/>
    <w:rsid w:val="004B5251"/>
    <w:rsid w:val="004B691A"/>
    <w:rsid w:val="004C0001"/>
    <w:rsid w:val="004C229C"/>
    <w:rsid w:val="004C5551"/>
    <w:rsid w:val="004C5A5B"/>
    <w:rsid w:val="004D061B"/>
    <w:rsid w:val="004D20CE"/>
    <w:rsid w:val="004D34DB"/>
    <w:rsid w:val="004D5F2A"/>
    <w:rsid w:val="004D74D0"/>
    <w:rsid w:val="004E1260"/>
    <w:rsid w:val="004E516E"/>
    <w:rsid w:val="004E5B02"/>
    <w:rsid w:val="004F0B5A"/>
    <w:rsid w:val="004F318D"/>
    <w:rsid w:val="004F3A67"/>
    <w:rsid w:val="004F3D14"/>
    <w:rsid w:val="00503568"/>
    <w:rsid w:val="00503AB7"/>
    <w:rsid w:val="00504BF2"/>
    <w:rsid w:val="005054E7"/>
    <w:rsid w:val="00510F7D"/>
    <w:rsid w:val="00511D3E"/>
    <w:rsid w:val="0051346C"/>
    <w:rsid w:val="00516425"/>
    <w:rsid w:val="00516562"/>
    <w:rsid w:val="0051669D"/>
    <w:rsid w:val="0052026E"/>
    <w:rsid w:val="00521B65"/>
    <w:rsid w:val="005222F7"/>
    <w:rsid w:val="0052246C"/>
    <w:rsid w:val="005235D9"/>
    <w:rsid w:val="0052613D"/>
    <w:rsid w:val="00526488"/>
    <w:rsid w:val="005300C6"/>
    <w:rsid w:val="00531310"/>
    <w:rsid w:val="00531DB7"/>
    <w:rsid w:val="00531F07"/>
    <w:rsid w:val="0053280F"/>
    <w:rsid w:val="00532C5A"/>
    <w:rsid w:val="00535E75"/>
    <w:rsid w:val="00536502"/>
    <w:rsid w:val="005366F8"/>
    <w:rsid w:val="005377D7"/>
    <w:rsid w:val="005377D8"/>
    <w:rsid w:val="00540179"/>
    <w:rsid w:val="00541669"/>
    <w:rsid w:val="005434E6"/>
    <w:rsid w:val="00544B84"/>
    <w:rsid w:val="00544C43"/>
    <w:rsid w:val="00544F9C"/>
    <w:rsid w:val="00545A0D"/>
    <w:rsid w:val="00545AAB"/>
    <w:rsid w:val="00553811"/>
    <w:rsid w:val="00553D92"/>
    <w:rsid w:val="00560AC9"/>
    <w:rsid w:val="005625B0"/>
    <w:rsid w:val="005639B0"/>
    <w:rsid w:val="00564931"/>
    <w:rsid w:val="005658E8"/>
    <w:rsid w:val="00567B7C"/>
    <w:rsid w:val="00571014"/>
    <w:rsid w:val="0057240E"/>
    <w:rsid w:val="005726ED"/>
    <w:rsid w:val="005734F3"/>
    <w:rsid w:val="00574CB7"/>
    <w:rsid w:val="0057537B"/>
    <w:rsid w:val="00575436"/>
    <w:rsid w:val="0058199E"/>
    <w:rsid w:val="00584F38"/>
    <w:rsid w:val="00586436"/>
    <w:rsid w:val="00590A58"/>
    <w:rsid w:val="00591900"/>
    <w:rsid w:val="00593663"/>
    <w:rsid w:val="00594E5E"/>
    <w:rsid w:val="005969EC"/>
    <w:rsid w:val="005977BD"/>
    <w:rsid w:val="005A0311"/>
    <w:rsid w:val="005A13BF"/>
    <w:rsid w:val="005A297A"/>
    <w:rsid w:val="005A387F"/>
    <w:rsid w:val="005A4729"/>
    <w:rsid w:val="005A65CE"/>
    <w:rsid w:val="005A6E44"/>
    <w:rsid w:val="005B1390"/>
    <w:rsid w:val="005B1698"/>
    <w:rsid w:val="005B237F"/>
    <w:rsid w:val="005B26D2"/>
    <w:rsid w:val="005B2715"/>
    <w:rsid w:val="005B3380"/>
    <w:rsid w:val="005B3F8A"/>
    <w:rsid w:val="005B48DB"/>
    <w:rsid w:val="005B5B9E"/>
    <w:rsid w:val="005B7592"/>
    <w:rsid w:val="005C35A1"/>
    <w:rsid w:val="005C5EEA"/>
    <w:rsid w:val="005C62AD"/>
    <w:rsid w:val="005D13A6"/>
    <w:rsid w:val="005D3050"/>
    <w:rsid w:val="005D7051"/>
    <w:rsid w:val="005D7055"/>
    <w:rsid w:val="005D7EBC"/>
    <w:rsid w:val="005E10F7"/>
    <w:rsid w:val="005E1BA3"/>
    <w:rsid w:val="005E3759"/>
    <w:rsid w:val="005E38AD"/>
    <w:rsid w:val="005E4B8E"/>
    <w:rsid w:val="005E778C"/>
    <w:rsid w:val="005F0904"/>
    <w:rsid w:val="005F0E54"/>
    <w:rsid w:val="005F64AC"/>
    <w:rsid w:val="005F6935"/>
    <w:rsid w:val="00600A10"/>
    <w:rsid w:val="00601319"/>
    <w:rsid w:val="00604679"/>
    <w:rsid w:val="00606B77"/>
    <w:rsid w:val="00607469"/>
    <w:rsid w:val="0061064B"/>
    <w:rsid w:val="00610D99"/>
    <w:rsid w:val="0061210E"/>
    <w:rsid w:val="006123F5"/>
    <w:rsid w:val="00617563"/>
    <w:rsid w:val="0061782A"/>
    <w:rsid w:val="00617848"/>
    <w:rsid w:val="0062309E"/>
    <w:rsid w:val="00623DA8"/>
    <w:rsid w:val="006246EF"/>
    <w:rsid w:val="0063218B"/>
    <w:rsid w:val="00633C67"/>
    <w:rsid w:val="00637E6C"/>
    <w:rsid w:val="006406D4"/>
    <w:rsid w:val="00642568"/>
    <w:rsid w:val="00645744"/>
    <w:rsid w:val="00646E24"/>
    <w:rsid w:val="00650877"/>
    <w:rsid w:val="006508B6"/>
    <w:rsid w:val="0065181A"/>
    <w:rsid w:val="0065363A"/>
    <w:rsid w:val="006556D8"/>
    <w:rsid w:val="00657293"/>
    <w:rsid w:val="0065758D"/>
    <w:rsid w:val="00660B33"/>
    <w:rsid w:val="00660CF5"/>
    <w:rsid w:val="00664410"/>
    <w:rsid w:val="0066489E"/>
    <w:rsid w:val="0066601D"/>
    <w:rsid w:val="00666B16"/>
    <w:rsid w:val="00670136"/>
    <w:rsid w:val="00670E54"/>
    <w:rsid w:val="00674AB4"/>
    <w:rsid w:val="006752D6"/>
    <w:rsid w:val="00675A08"/>
    <w:rsid w:val="0067675C"/>
    <w:rsid w:val="00676A05"/>
    <w:rsid w:val="006819D3"/>
    <w:rsid w:val="0068628B"/>
    <w:rsid w:val="006867BA"/>
    <w:rsid w:val="00692B53"/>
    <w:rsid w:val="00692DB1"/>
    <w:rsid w:val="00696097"/>
    <w:rsid w:val="006964F4"/>
    <w:rsid w:val="0069660C"/>
    <w:rsid w:val="006A01AC"/>
    <w:rsid w:val="006A0260"/>
    <w:rsid w:val="006A07F6"/>
    <w:rsid w:val="006A1483"/>
    <w:rsid w:val="006A2005"/>
    <w:rsid w:val="006A22B8"/>
    <w:rsid w:val="006A2939"/>
    <w:rsid w:val="006A35BA"/>
    <w:rsid w:val="006A39E4"/>
    <w:rsid w:val="006A5739"/>
    <w:rsid w:val="006A614E"/>
    <w:rsid w:val="006A683B"/>
    <w:rsid w:val="006A6FEB"/>
    <w:rsid w:val="006B0190"/>
    <w:rsid w:val="006B0649"/>
    <w:rsid w:val="006B0CEB"/>
    <w:rsid w:val="006B2681"/>
    <w:rsid w:val="006B5B3E"/>
    <w:rsid w:val="006B7795"/>
    <w:rsid w:val="006C01D7"/>
    <w:rsid w:val="006C0595"/>
    <w:rsid w:val="006C1330"/>
    <w:rsid w:val="006C175E"/>
    <w:rsid w:val="006C2682"/>
    <w:rsid w:val="006C375B"/>
    <w:rsid w:val="006C5B01"/>
    <w:rsid w:val="006C5B79"/>
    <w:rsid w:val="006C6535"/>
    <w:rsid w:val="006C672F"/>
    <w:rsid w:val="006C7DB2"/>
    <w:rsid w:val="006D00C5"/>
    <w:rsid w:val="006D0761"/>
    <w:rsid w:val="006D2607"/>
    <w:rsid w:val="006D3A93"/>
    <w:rsid w:val="006D578C"/>
    <w:rsid w:val="006D5ED6"/>
    <w:rsid w:val="006D6BE1"/>
    <w:rsid w:val="006D75AD"/>
    <w:rsid w:val="006E13F1"/>
    <w:rsid w:val="006E2F46"/>
    <w:rsid w:val="006E30DA"/>
    <w:rsid w:val="006E44F6"/>
    <w:rsid w:val="006E68EC"/>
    <w:rsid w:val="006E7468"/>
    <w:rsid w:val="006E78F5"/>
    <w:rsid w:val="006F0549"/>
    <w:rsid w:val="006F59FE"/>
    <w:rsid w:val="006F65B7"/>
    <w:rsid w:val="0070290C"/>
    <w:rsid w:val="00704B7D"/>
    <w:rsid w:val="00705429"/>
    <w:rsid w:val="00707E70"/>
    <w:rsid w:val="00710C5D"/>
    <w:rsid w:val="00712ED6"/>
    <w:rsid w:val="00713FB7"/>
    <w:rsid w:val="007224A5"/>
    <w:rsid w:val="00726A57"/>
    <w:rsid w:val="00727D42"/>
    <w:rsid w:val="0073035A"/>
    <w:rsid w:val="00730CD6"/>
    <w:rsid w:val="00730F6C"/>
    <w:rsid w:val="0073242A"/>
    <w:rsid w:val="00732732"/>
    <w:rsid w:val="00733B21"/>
    <w:rsid w:val="007354BF"/>
    <w:rsid w:val="00735BAF"/>
    <w:rsid w:val="00736164"/>
    <w:rsid w:val="00737D7C"/>
    <w:rsid w:val="00741101"/>
    <w:rsid w:val="00741130"/>
    <w:rsid w:val="00741420"/>
    <w:rsid w:val="00745167"/>
    <w:rsid w:val="00746BE0"/>
    <w:rsid w:val="00746EF9"/>
    <w:rsid w:val="00746F4A"/>
    <w:rsid w:val="007508B9"/>
    <w:rsid w:val="00754FD7"/>
    <w:rsid w:val="007556CE"/>
    <w:rsid w:val="007557CA"/>
    <w:rsid w:val="00756F4C"/>
    <w:rsid w:val="00765429"/>
    <w:rsid w:val="007654E3"/>
    <w:rsid w:val="00765686"/>
    <w:rsid w:val="00765AC0"/>
    <w:rsid w:val="00773872"/>
    <w:rsid w:val="0077395B"/>
    <w:rsid w:val="00774085"/>
    <w:rsid w:val="00774558"/>
    <w:rsid w:val="0077498D"/>
    <w:rsid w:val="007751A7"/>
    <w:rsid w:val="00775B22"/>
    <w:rsid w:val="0077665B"/>
    <w:rsid w:val="007771D7"/>
    <w:rsid w:val="00777552"/>
    <w:rsid w:val="00780F29"/>
    <w:rsid w:val="007812F8"/>
    <w:rsid w:val="007815C3"/>
    <w:rsid w:val="00782B9F"/>
    <w:rsid w:val="00782F37"/>
    <w:rsid w:val="00783FDC"/>
    <w:rsid w:val="00784DB2"/>
    <w:rsid w:val="0078560D"/>
    <w:rsid w:val="00786D1C"/>
    <w:rsid w:val="00787BC1"/>
    <w:rsid w:val="00787D79"/>
    <w:rsid w:val="007908F7"/>
    <w:rsid w:val="007912F4"/>
    <w:rsid w:val="00794AF6"/>
    <w:rsid w:val="00794C9F"/>
    <w:rsid w:val="00794DEF"/>
    <w:rsid w:val="00796229"/>
    <w:rsid w:val="00796C82"/>
    <w:rsid w:val="007A15A0"/>
    <w:rsid w:val="007A2599"/>
    <w:rsid w:val="007A2DC6"/>
    <w:rsid w:val="007A460F"/>
    <w:rsid w:val="007A4CCC"/>
    <w:rsid w:val="007A58F2"/>
    <w:rsid w:val="007A7529"/>
    <w:rsid w:val="007B190B"/>
    <w:rsid w:val="007B2835"/>
    <w:rsid w:val="007B502E"/>
    <w:rsid w:val="007B5E37"/>
    <w:rsid w:val="007B6298"/>
    <w:rsid w:val="007B6674"/>
    <w:rsid w:val="007B7433"/>
    <w:rsid w:val="007C02C5"/>
    <w:rsid w:val="007C1FFB"/>
    <w:rsid w:val="007C3E1E"/>
    <w:rsid w:val="007C54D9"/>
    <w:rsid w:val="007C6814"/>
    <w:rsid w:val="007C6B3F"/>
    <w:rsid w:val="007C7096"/>
    <w:rsid w:val="007D08AF"/>
    <w:rsid w:val="007D5AA1"/>
    <w:rsid w:val="007D5D7E"/>
    <w:rsid w:val="007D61F4"/>
    <w:rsid w:val="007D66BB"/>
    <w:rsid w:val="007D67F5"/>
    <w:rsid w:val="007D6E4E"/>
    <w:rsid w:val="007D7276"/>
    <w:rsid w:val="007E10F3"/>
    <w:rsid w:val="007E161A"/>
    <w:rsid w:val="007E2275"/>
    <w:rsid w:val="007E2EB5"/>
    <w:rsid w:val="007E33EE"/>
    <w:rsid w:val="007E649F"/>
    <w:rsid w:val="007E723A"/>
    <w:rsid w:val="007F149A"/>
    <w:rsid w:val="007F21C0"/>
    <w:rsid w:val="007F2CAC"/>
    <w:rsid w:val="008018EA"/>
    <w:rsid w:val="008051FB"/>
    <w:rsid w:val="0080682E"/>
    <w:rsid w:val="00814A7F"/>
    <w:rsid w:val="00816996"/>
    <w:rsid w:val="00820EA5"/>
    <w:rsid w:val="00820F48"/>
    <w:rsid w:val="008217C3"/>
    <w:rsid w:val="00833A53"/>
    <w:rsid w:val="008379E6"/>
    <w:rsid w:val="00842F56"/>
    <w:rsid w:val="0084483F"/>
    <w:rsid w:val="00845515"/>
    <w:rsid w:val="00847573"/>
    <w:rsid w:val="00847C95"/>
    <w:rsid w:val="00850F88"/>
    <w:rsid w:val="008527E5"/>
    <w:rsid w:val="0085353D"/>
    <w:rsid w:val="00853995"/>
    <w:rsid w:val="00855690"/>
    <w:rsid w:val="00860064"/>
    <w:rsid w:val="00860156"/>
    <w:rsid w:val="00862046"/>
    <w:rsid w:val="00862461"/>
    <w:rsid w:val="00863909"/>
    <w:rsid w:val="008639AC"/>
    <w:rsid w:val="0086420A"/>
    <w:rsid w:val="00864C50"/>
    <w:rsid w:val="00866DA3"/>
    <w:rsid w:val="00871CF5"/>
    <w:rsid w:val="008721DB"/>
    <w:rsid w:val="008725F9"/>
    <w:rsid w:val="008735DD"/>
    <w:rsid w:val="00875147"/>
    <w:rsid w:val="008760C8"/>
    <w:rsid w:val="008777BF"/>
    <w:rsid w:val="00877958"/>
    <w:rsid w:val="00881CE2"/>
    <w:rsid w:val="00883C9A"/>
    <w:rsid w:val="00884F38"/>
    <w:rsid w:val="00886363"/>
    <w:rsid w:val="00886A40"/>
    <w:rsid w:val="00887F76"/>
    <w:rsid w:val="008904BD"/>
    <w:rsid w:val="008911E7"/>
    <w:rsid w:val="0089197B"/>
    <w:rsid w:val="00896559"/>
    <w:rsid w:val="00897E75"/>
    <w:rsid w:val="008A06B9"/>
    <w:rsid w:val="008A1ACC"/>
    <w:rsid w:val="008A23FC"/>
    <w:rsid w:val="008A4DFF"/>
    <w:rsid w:val="008A7EFD"/>
    <w:rsid w:val="008B1FCB"/>
    <w:rsid w:val="008B3231"/>
    <w:rsid w:val="008B54A6"/>
    <w:rsid w:val="008B579B"/>
    <w:rsid w:val="008B740D"/>
    <w:rsid w:val="008C2997"/>
    <w:rsid w:val="008C5382"/>
    <w:rsid w:val="008C5CE7"/>
    <w:rsid w:val="008C5F58"/>
    <w:rsid w:val="008C6E01"/>
    <w:rsid w:val="008C7985"/>
    <w:rsid w:val="008D1A29"/>
    <w:rsid w:val="008D2321"/>
    <w:rsid w:val="008D330C"/>
    <w:rsid w:val="008D3CC0"/>
    <w:rsid w:val="008D465A"/>
    <w:rsid w:val="008D5619"/>
    <w:rsid w:val="008D636C"/>
    <w:rsid w:val="008E05D4"/>
    <w:rsid w:val="008E0A65"/>
    <w:rsid w:val="008E3355"/>
    <w:rsid w:val="008E34D0"/>
    <w:rsid w:val="008E5FD0"/>
    <w:rsid w:val="008E6533"/>
    <w:rsid w:val="008E7AE6"/>
    <w:rsid w:val="008E7F9F"/>
    <w:rsid w:val="008F1CA0"/>
    <w:rsid w:val="008F31BE"/>
    <w:rsid w:val="008F4DFF"/>
    <w:rsid w:val="008F6223"/>
    <w:rsid w:val="008F7AEA"/>
    <w:rsid w:val="008F7B88"/>
    <w:rsid w:val="008F7F73"/>
    <w:rsid w:val="00901583"/>
    <w:rsid w:val="00903BBE"/>
    <w:rsid w:val="00904D1D"/>
    <w:rsid w:val="00911016"/>
    <w:rsid w:val="00914A1E"/>
    <w:rsid w:val="00915987"/>
    <w:rsid w:val="009168F1"/>
    <w:rsid w:val="009215C2"/>
    <w:rsid w:val="00923F11"/>
    <w:rsid w:val="00924784"/>
    <w:rsid w:val="00924A20"/>
    <w:rsid w:val="0092503E"/>
    <w:rsid w:val="0092548B"/>
    <w:rsid w:val="00930046"/>
    <w:rsid w:val="009319AB"/>
    <w:rsid w:val="00935477"/>
    <w:rsid w:val="00936525"/>
    <w:rsid w:val="00942463"/>
    <w:rsid w:val="00943B50"/>
    <w:rsid w:val="009455D3"/>
    <w:rsid w:val="009477F4"/>
    <w:rsid w:val="00950D80"/>
    <w:rsid w:val="00950E8C"/>
    <w:rsid w:val="00951258"/>
    <w:rsid w:val="009533C5"/>
    <w:rsid w:val="00954067"/>
    <w:rsid w:val="00960067"/>
    <w:rsid w:val="00960AE7"/>
    <w:rsid w:val="009620B0"/>
    <w:rsid w:val="00962BBE"/>
    <w:rsid w:val="00970020"/>
    <w:rsid w:val="00970251"/>
    <w:rsid w:val="00970356"/>
    <w:rsid w:val="00970C22"/>
    <w:rsid w:val="00972892"/>
    <w:rsid w:val="009738E7"/>
    <w:rsid w:val="00975272"/>
    <w:rsid w:val="009758BB"/>
    <w:rsid w:val="009761D9"/>
    <w:rsid w:val="00976265"/>
    <w:rsid w:val="009775AF"/>
    <w:rsid w:val="0097788B"/>
    <w:rsid w:val="00977FC1"/>
    <w:rsid w:val="0098010E"/>
    <w:rsid w:val="00980D01"/>
    <w:rsid w:val="00981D3A"/>
    <w:rsid w:val="00983882"/>
    <w:rsid w:val="009853FE"/>
    <w:rsid w:val="00990046"/>
    <w:rsid w:val="00990C17"/>
    <w:rsid w:val="009927EF"/>
    <w:rsid w:val="00993608"/>
    <w:rsid w:val="00994DAE"/>
    <w:rsid w:val="009955BC"/>
    <w:rsid w:val="00995751"/>
    <w:rsid w:val="00997E38"/>
    <w:rsid w:val="009A4492"/>
    <w:rsid w:val="009A4C9A"/>
    <w:rsid w:val="009B2573"/>
    <w:rsid w:val="009B406C"/>
    <w:rsid w:val="009B6D46"/>
    <w:rsid w:val="009B6F67"/>
    <w:rsid w:val="009C1D27"/>
    <w:rsid w:val="009C4093"/>
    <w:rsid w:val="009C6848"/>
    <w:rsid w:val="009C75E4"/>
    <w:rsid w:val="009C7FDE"/>
    <w:rsid w:val="009D17CA"/>
    <w:rsid w:val="009D3025"/>
    <w:rsid w:val="009D5A67"/>
    <w:rsid w:val="009D5CDD"/>
    <w:rsid w:val="009E32E9"/>
    <w:rsid w:val="009E335A"/>
    <w:rsid w:val="009E4EEF"/>
    <w:rsid w:val="009E5044"/>
    <w:rsid w:val="009E6548"/>
    <w:rsid w:val="009E6F56"/>
    <w:rsid w:val="009E7E04"/>
    <w:rsid w:val="009F0E5F"/>
    <w:rsid w:val="009F1940"/>
    <w:rsid w:val="009F2FEF"/>
    <w:rsid w:val="009F418D"/>
    <w:rsid w:val="00A00210"/>
    <w:rsid w:val="00A00420"/>
    <w:rsid w:val="00A02399"/>
    <w:rsid w:val="00A046BD"/>
    <w:rsid w:val="00A04C88"/>
    <w:rsid w:val="00A062CE"/>
    <w:rsid w:val="00A07319"/>
    <w:rsid w:val="00A07752"/>
    <w:rsid w:val="00A07DEE"/>
    <w:rsid w:val="00A11C27"/>
    <w:rsid w:val="00A14B49"/>
    <w:rsid w:val="00A154E1"/>
    <w:rsid w:val="00A1622F"/>
    <w:rsid w:val="00A20F37"/>
    <w:rsid w:val="00A2296D"/>
    <w:rsid w:val="00A24526"/>
    <w:rsid w:val="00A24F67"/>
    <w:rsid w:val="00A264BD"/>
    <w:rsid w:val="00A27CAD"/>
    <w:rsid w:val="00A3143C"/>
    <w:rsid w:val="00A3225B"/>
    <w:rsid w:val="00A3393C"/>
    <w:rsid w:val="00A35724"/>
    <w:rsid w:val="00A35A5F"/>
    <w:rsid w:val="00A37626"/>
    <w:rsid w:val="00A42670"/>
    <w:rsid w:val="00A44335"/>
    <w:rsid w:val="00A45975"/>
    <w:rsid w:val="00A4598D"/>
    <w:rsid w:val="00A45A8D"/>
    <w:rsid w:val="00A46865"/>
    <w:rsid w:val="00A475AE"/>
    <w:rsid w:val="00A47D6C"/>
    <w:rsid w:val="00A47ECA"/>
    <w:rsid w:val="00A500E1"/>
    <w:rsid w:val="00A504B6"/>
    <w:rsid w:val="00A50A06"/>
    <w:rsid w:val="00A50D08"/>
    <w:rsid w:val="00A516E7"/>
    <w:rsid w:val="00A54A9E"/>
    <w:rsid w:val="00A56A21"/>
    <w:rsid w:val="00A56BE5"/>
    <w:rsid w:val="00A619D1"/>
    <w:rsid w:val="00A62DE7"/>
    <w:rsid w:val="00A656DB"/>
    <w:rsid w:val="00A66D56"/>
    <w:rsid w:val="00A714E9"/>
    <w:rsid w:val="00A77B0D"/>
    <w:rsid w:val="00A82E04"/>
    <w:rsid w:val="00A84D79"/>
    <w:rsid w:val="00A853C1"/>
    <w:rsid w:val="00A8678D"/>
    <w:rsid w:val="00A911EB"/>
    <w:rsid w:val="00A91959"/>
    <w:rsid w:val="00A91A95"/>
    <w:rsid w:val="00A926A6"/>
    <w:rsid w:val="00A94682"/>
    <w:rsid w:val="00A94C63"/>
    <w:rsid w:val="00A94C80"/>
    <w:rsid w:val="00A97E17"/>
    <w:rsid w:val="00AA121D"/>
    <w:rsid w:val="00AA18B1"/>
    <w:rsid w:val="00AA4BD7"/>
    <w:rsid w:val="00AB271F"/>
    <w:rsid w:val="00AB2B76"/>
    <w:rsid w:val="00AB45D4"/>
    <w:rsid w:val="00AB588A"/>
    <w:rsid w:val="00AB5FC8"/>
    <w:rsid w:val="00AB6B8B"/>
    <w:rsid w:val="00AC0F03"/>
    <w:rsid w:val="00AC14BA"/>
    <w:rsid w:val="00AC2028"/>
    <w:rsid w:val="00AC3C89"/>
    <w:rsid w:val="00AC3EFC"/>
    <w:rsid w:val="00AC4ABF"/>
    <w:rsid w:val="00AC513A"/>
    <w:rsid w:val="00AC6C15"/>
    <w:rsid w:val="00AD06FD"/>
    <w:rsid w:val="00AD1590"/>
    <w:rsid w:val="00AD5ACD"/>
    <w:rsid w:val="00AD5C95"/>
    <w:rsid w:val="00AD61EA"/>
    <w:rsid w:val="00AD6381"/>
    <w:rsid w:val="00AD7F53"/>
    <w:rsid w:val="00AE2C9D"/>
    <w:rsid w:val="00AE5044"/>
    <w:rsid w:val="00AE6F0B"/>
    <w:rsid w:val="00AF586B"/>
    <w:rsid w:val="00AF5B77"/>
    <w:rsid w:val="00B00536"/>
    <w:rsid w:val="00B03375"/>
    <w:rsid w:val="00B03FAE"/>
    <w:rsid w:val="00B04307"/>
    <w:rsid w:val="00B04F5F"/>
    <w:rsid w:val="00B05D1B"/>
    <w:rsid w:val="00B07E2E"/>
    <w:rsid w:val="00B07FFD"/>
    <w:rsid w:val="00B10D69"/>
    <w:rsid w:val="00B14DDD"/>
    <w:rsid w:val="00B162C0"/>
    <w:rsid w:val="00B167B6"/>
    <w:rsid w:val="00B2036C"/>
    <w:rsid w:val="00B2093E"/>
    <w:rsid w:val="00B21552"/>
    <w:rsid w:val="00B2658A"/>
    <w:rsid w:val="00B34A8C"/>
    <w:rsid w:val="00B34D91"/>
    <w:rsid w:val="00B350F1"/>
    <w:rsid w:val="00B40E2C"/>
    <w:rsid w:val="00B439CD"/>
    <w:rsid w:val="00B4598A"/>
    <w:rsid w:val="00B45C94"/>
    <w:rsid w:val="00B5103A"/>
    <w:rsid w:val="00B51223"/>
    <w:rsid w:val="00B527AB"/>
    <w:rsid w:val="00B527D3"/>
    <w:rsid w:val="00B53924"/>
    <w:rsid w:val="00B53D27"/>
    <w:rsid w:val="00B54FEF"/>
    <w:rsid w:val="00B5670F"/>
    <w:rsid w:val="00B60A2E"/>
    <w:rsid w:val="00B60B18"/>
    <w:rsid w:val="00B60DFA"/>
    <w:rsid w:val="00B6580F"/>
    <w:rsid w:val="00B65F8D"/>
    <w:rsid w:val="00B660A2"/>
    <w:rsid w:val="00B666EA"/>
    <w:rsid w:val="00B67294"/>
    <w:rsid w:val="00B702CD"/>
    <w:rsid w:val="00B70EA9"/>
    <w:rsid w:val="00B71485"/>
    <w:rsid w:val="00B74109"/>
    <w:rsid w:val="00B7427F"/>
    <w:rsid w:val="00B7498D"/>
    <w:rsid w:val="00B74D5A"/>
    <w:rsid w:val="00B75DD7"/>
    <w:rsid w:val="00B775BC"/>
    <w:rsid w:val="00B85CBC"/>
    <w:rsid w:val="00B86353"/>
    <w:rsid w:val="00B86731"/>
    <w:rsid w:val="00B86D06"/>
    <w:rsid w:val="00B90945"/>
    <w:rsid w:val="00B92FD8"/>
    <w:rsid w:val="00B93049"/>
    <w:rsid w:val="00B9327D"/>
    <w:rsid w:val="00B9356C"/>
    <w:rsid w:val="00B94FF6"/>
    <w:rsid w:val="00BA01BF"/>
    <w:rsid w:val="00BA2586"/>
    <w:rsid w:val="00BA470D"/>
    <w:rsid w:val="00BA4893"/>
    <w:rsid w:val="00BA48EF"/>
    <w:rsid w:val="00BA7FB6"/>
    <w:rsid w:val="00BB154B"/>
    <w:rsid w:val="00BB1BFA"/>
    <w:rsid w:val="00BB356D"/>
    <w:rsid w:val="00BB36C4"/>
    <w:rsid w:val="00BB54AC"/>
    <w:rsid w:val="00BB572C"/>
    <w:rsid w:val="00BB5B7B"/>
    <w:rsid w:val="00BC0816"/>
    <w:rsid w:val="00BC7B05"/>
    <w:rsid w:val="00BD03E6"/>
    <w:rsid w:val="00BD39E0"/>
    <w:rsid w:val="00BD4F86"/>
    <w:rsid w:val="00BD6F89"/>
    <w:rsid w:val="00BD71D7"/>
    <w:rsid w:val="00BE1D6D"/>
    <w:rsid w:val="00BE1D73"/>
    <w:rsid w:val="00BE21F6"/>
    <w:rsid w:val="00BE22AB"/>
    <w:rsid w:val="00BE291C"/>
    <w:rsid w:val="00BE6C90"/>
    <w:rsid w:val="00BE7835"/>
    <w:rsid w:val="00BF1360"/>
    <w:rsid w:val="00BF4AB0"/>
    <w:rsid w:val="00BF4B6E"/>
    <w:rsid w:val="00C00D37"/>
    <w:rsid w:val="00C01013"/>
    <w:rsid w:val="00C02447"/>
    <w:rsid w:val="00C02E0D"/>
    <w:rsid w:val="00C04C0D"/>
    <w:rsid w:val="00C1081B"/>
    <w:rsid w:val="00C111B7"/>
    <w:rsid w:val="00C13685"/>
    <w:rsid w:val="00C14462"/>
    <w:rsid w:val="00C157A2"/>
    <w:rsid w:val="00C20CB8"/>
    <w:rsid w:val="00C22730"/>
    <w:rsid w:val="00C23F3B"/>
    <w:rsid w:val="00C248D8"/>
    <w:rsid w:val="00C25547"/>
    <w:rsid w:val="00C25EF6"/>
    <w:rsid w:val="00C30946"/>
    <w:rsid w:val="00C30DA9"/>
    <w:rsid w:val="00C31858"/>
    <w:rsid w:val="00C31B01"/>
    <w:rsid w:val="00C31B0D"/>
    <w:rsid w:val="00C33FA6"/>
    <w:rsid w:val="00C34743"/>
    <w:rsid w:val="00C3540E"/>
    <w:rsid w:val="00C427C2"/>
    <w:rsid w:val="00C43180"/>
    <w:rsid w:val="00C47707"/>
    <w:rsid w:val="00C50A90"/>
    <w:rsid w:val="00C515CE"/>
    <w:rsid w:val="00C54426"/>
    <w:rsid w:val="00C55F31"/>
    <w:rsid w:val="00C579D6"/>
    <w:rsid w:val="00C60296"/>
    <w:rsid w:val="00C60451"/>
    <w:rsid w:val="00C616B7"/>
    <w:rsid w:val="00C62EE1"/>
    <w:rsid w:val="00C63947"/>
    <w:rsid w:val="00C644ED"/>
    <w:rsid w:val="00C65B86"/>
    <w:rsid w:val="00C65E77"/>
    <w:rsid w:val="00C66D30"/>
    <w:rsid w:val="00C706FD"/>
    <w:rsid w:val="00C70F88"/>
    <w:rsid w:val="00C7165F"/>
    <w:rsid w:val="00C72045"/>
    <w:rsid w:val="00C72755"/>
    <w:rsid w:val="00C7455E"/>
    <w:rsid w:val="00C74D75"/>
    <w:rsid w:val="00C75883"/>
    <w:rsid w:val="00C75A1C"/>
    <w:rsid w:val="00C763D0"/>
    <w:rsid w:val="00C77C88"/>
    <w:rsid w:val="00C80296"/>
    <w:rsid w:val="00C81BBB"/>
    <w:rsid w:val="00C81FD0"/>
    <w:rsid w:val="00C829C9"/>
    <w:rsid w:val="00C8342A"/>
    <w:rsid w:val="00C841DC"/>
    <w:rsid w:val="00C84F69"/>
    <w:rsid w:val="00C92253"/>
    <w:rsid w:val="00C957E1"/>
    <w:rsid w:val="00C96BFF"/>
    <w:rsid w:val="00C96F49"/>
    <w:rsid w:val="00CA138B"/>
    <w:rsid w:val="00CA249D"/>
    <w:rsid w:val="00CA5146"/>
    <w:rsid w:val="00CA5F5F"/>
    <w:rsid w:val="00CA7E3C"/>
    <w:rsid w:val="00CB5A94"/>
    <w:rsid w:val="00CB5B29"/>
    <w:rsid w:val="00CB759D"/>
    <w:rsid w:val="00CB7715"/>
    <w:rsid w:val="00CC0A87"/>
    <w:rsid w:val="00CC10D6"/>
    <w:rsid w:val="00CC1B45"/>
    <w:rsid w:val="00CC1DB0"/>
    <w:rsid w:val="00CC4F75"/>
    <w:rsid w:val="00CC6268"/>
    <w:rsid w:val="00CC7FC5"/>
    <w:rsid w:val="00CD0982"/>
    <w:rsid w:val="00CD124E"/>
    <w:rsid w:val="00CD13BC"/>
    <w:rsid w:val="00CD302A"/>
    <w:rsid w:val="00CD3DCF"/>
    <w:rsid w:val="00CD46D2"/>
    <w:rsid w:val="00CD4E83"/>
    <w:rsid w:val="00CD5BE4"/>
    <w:rsid w:val="00CD7378"/>
    <w:rsid w:val="00CE3420"/>
    <w:rsid w:val="00CE3472"/>
    <w:rsid w:val="00CE560D"/>
    <w:rsid w:val="00CF1A0C"/>
    <w:rsid w:val="00CF3ED1"/>
    <w:rsid w:val="00CF4868"/>
    <w:rsid w:val="00CF52A6"/>
    <w:rsid w:val="00CF69D2"/>
    <w:rsid w:val="00CF7083"/>
    <w:rsid w:val="00D001EA"/>
    <w:rsid w:val="00D01647"/>
    <w:rsid w:val="00D07DB6"/>
    <w:rsid w:val="00D1127F"/>
    <w:rsid w:val="00D17AE2"/>
    <w:rsid w:val="00D202CF"/>
    <w:rsid w:val="00D212E2"/>
    <w:rsid w:val="00D21AE2"/>
    <w:rsid w:val="00D21FB4"/>
    <w:rsid w:val="00D246A7"/>
    <w:rsid w:val="00D26011"/>
    <w:rsid w:val="00D265F9"/>
    <w:rsid w:val="00D2740C"/>
    <w:rsid w:val="00D30860"/>
    <w:rsid w:val="00D32768"/>
    <w:rsid w:val="00D33535"/>
    <w:rsid w:val="00D3417B"/>
    <w:rsid w:val="00D3457D"/>
    <w:rsid w:val="00D37050"/>
    <w:rsid w:val="00D44EA6"/>
    <w:rsid w:val="00D4593D"/>
    <w:rsid w:val="00D47D49"/>
    <w:rsid w:val="00D50D96"/>
    <w:rsid w:val="00D54200"/>
    <w:rsid w:val="00D5423B"/>
    <w:rsid w:val="00D5538B"/>
    <w:rsid w:val="00D56452"/>
    <w:rsid w:val="00D62CD0"/>
    <w:rsid w:val="00D63C3B"/>
    <w:rsid w:val="00D64714"/>
    <w:rsid w:val="00D649FB"/>
    <w:rsid w:val="00D65D7B"/>
    <w:rsid w:val="00D70868"/>
    <w:rsid w:val="00D72B8B"/>
    <w:rsid w:val="00D73A13"/>
    <w:rsid w:val="00D73CEB"/>
    <w:rsid w:val="00D749C2"/>
    <w:rsid w:val="00D75D07"/>
    <w:rsid w:val="00D80914"/>
    <w:rsid w:val="00D824BB"/>
    <w:rsid w:val="00D83D71"/>
    <w:rsid w:val="00D844D3"/>
    <w:rsid w:val="00D86B44"/>
    <w:rsid w:val="00D914E9"/>
    <w:rsid w:val="00D955F9"/>
    <w:rsid w:val="00D95B77"/>
    <w:rsid w:val="00D97AC8"/>
    <w:rsid w:val="00DA09F6"/>
    <w:rsid w:val="00DA13A4"/>
    <w:rsid w:val="00DA1944"/>
    <w:rsid w:val="00DA25B8"/>
    <w:rsid w:val="00DA5081"/>
    <w:rsid w:val="00DA6B29"/>
    <w:rsid w:val="00DA6E26"/>
    <w:rsid w:val="00DB1C7E"/>
    <w:rsid w:val="00DB476C"/>
    <w:rsid w:val="00DB55F8"/>
    <w:rsid w:val="00DB5744"/>
    <w:rsid w:val="00DC284E"/>
    <w:rsid w:val="00DC3EE1"/>
    <w:rsid w:val="00DC4A38"/>
    <w:rsid w:val="00DC53D5"/>
    <w:rsid w:val="00DC6736"/>
    <w:rsid w:val="00DC6C9D"/>
    <w:rsid w:val="00DD067D"/>
    <w:rsid w:val="00DD0837"/>
    <w:rsid w:val="00DD15ED"/>
    <w:rsid w:val="00DD275A"/>
    <w:rsid w:val="00DE3F52"/>
    <w:rsid w:val="00DE4833"/>
    <w:rsid w:val="00DE4F92"/>
    <w:rsid w:val="00DE5FCD"/>
    <w:rsid w:val="00DF1FA0"/>
    <w:rsid w:val="00DF4591"/>
    <w:rsid w:val="00DF62D7"/>
    <w:rsid w:val="00E00F63"/>
    <w:rsid w:val="00E00FD4"/>
    <w:rsid w:val="00E0133C"/>
    <w:rsid w:val="00E0157A"/>
    <w:rsid w:val="00E01EB9"/>
    <w:rsid w:val="00E10538"/>
    <w:rsid w:val="00E10ADE"/>
    <w:rsid w:val="00E11E45"/>
    <w:rsid w:val="00E15C80"/>
    <w:rsid w:val="00E17C36"/>
    <w:rsid w:val="00E20536"/>
    <w:rsid w:val="00E21FA9"/>
    <w:rsid w:val="00E2203F"/>
    <w:rsid w:val="00E22C8F"/>
    <w:rsid w:val="00E2588C"/>
    <w:rsid w:val="00E30DFA"/>
    <w:rsid w:val="00E30EF2"/>
    <w:rsid w:val="00E33938"/>
    <w:rsid w:val="00E3496D"/>
    <w:rsid w:val="00E34E0C"/>
    <w:rsid w:val="00E35C40"/>
    <w:rsid w:val="00E36543"/>
    <w:rsid w:val="00E37E37"/>
    <w:rsid w:val="00E40173"/>
    <w:rsid w:val="00E43863"/>
    <w:rsid w:val="00E4436D"/>
    <w:rsid w:val="00E4468E"/>
    <w:rsid w:val="00E44E48"/>
    <w:rsid w:val="00E46328"/>
    <w:rsid w:val="00E53B25"/>
    <w:rsid w:val="00E6126E"/>
    <w:rsid w:val="00E6240F"/>
    <w:rsid w:val="00E625B6"/>
    <w:rsid w:val="00E629C1"/>
    <w:rsid w:val="00E6487B"/>
    <w:rsid w:val="00E67536"/>
    <w:rsid w:val="00E679E6"/>
    <w:rsid w:val="00E704D8"/>
    <w:rsid w:val="00E70E15"/>
    <w:rsid w:val="00E71D4C"/>
    <w:rsid w:val="00E733D2"/>
    <w:rsid w:val="00E743ED"/>
    <w:rsid w:val="00E76A39"/>
    <w:rsid w:val="00E802EE"/>
    <w:rsid w:val="00E83D7F"/>
    <w:rsid w:val="00E83E7A"/>
    <w:rsid w:val="00E8402E"/>
    <w:rsid w:val="00E86B7D"/>
    <w:rsid w:val="00E932B9"/>
    <w:rsid w:val="00E94656"/>
    <w:rsid w:val="00E94676"/>
    <w:rsid w:val="00E9566C"/>
    <w:rsid w:val="00E96790"/>
    <w:rsid w:val="00E97CA3"/>
    <w:rsid w:val="00EA018A"/>
    <w:rsid w:val="00EA3C5E"/>
    <w:rsid w:val="00EA4AF5"/>
    <w:rsid w:val="00EA4D91"/>
    <w:rsid w:val="00EA4E00"/>
    <w:rsid w:val="00EA6210"/>
    <w:rsid w:val="00EA6950"/>
    <w:rsid w:val="00EA7029"/>
    <w:rsid w:val="00EA70CF"/>
    <w:rsid w:val="00EB144B"/>
    <w:rsid w:val="00EB380A"/>
    <w:rsid w:val="00EB4027"/>
    <w:rsid w:val="00EB4573"/>
    <w:rsid w:val="00EB4C56"/>
    <w:rsid w:val="00EB6153"/>
    <w:rsid w:val="00EB6C34"/>
    <w:rsid w:val="00EC0445"/>
    <w:rsid w:val="00EC0B57"/>
    <w:rsid w:val="00EC0E09"/>
    <w:rsid w:val="00EC0E90"/>
    <w:rsid w:val="00EC2324"/>
    <w:rsid w:val="00EC5075"/>
    <w:rsid w:val="00EC5402"/>
    <w:rsid w:val="00EC6678"/>
    <w:rsid w:val="00ED0D5E"/>
    <w:rsid w:val="00ED10E6"/>
    <w:rsid w:val="00ED127D"/>
    <w:rsid w:val="00ED15C9"/>
    <w:rsid w:val="00ED1BF7"/>
    <w:rsid w:val="00ED4CFA"/>
    <w:rsid w:val="00ED53E5"/>
    <w:rsid w:val="00ED5A5D"/>
    <w:rsid w:val="00ED5A72"/>
    <w:rsid w:val="00ED5AFE"/>
    <w:rsid w:val="00EE0389"/>
    <w:rsid w:val="00EE31AA"/>
    <w:rsid w:val="00EE60CA"/>
    <w:rsid w:val="00EE6256"/>
    <w:rsid w:val="00EF120C"/>
    <w:rsid w:val="00EF391D"/>
    <w:rsid w:val="00EF56C2"/>
    <w:rsid w:val="00EF5939"/>
    <w:rsid w:val="00EF7068"/>
    <w:rsid w:val="00F0081F"/>
    <w:rsid w:val="00F0208F"/>
    <w:rsid w:val="00F02C4D"/>
    <w:rsid w:val="00F054D8"/>
    <w:rsid w:val="00F05501"/>
    <w:rsid w:val="00F10650"/>
    <w:rsid w:val="00F10FCF"/>
    <w:rsid w:val="00F1188E"/>
    <w:rsid w:val="00F13638"/>
    <w:rsid w:val="00F144DB"/>
    <w:rsid w:val="00F14539"/>
    <w:rsid w:val="00F147CA"/>
    <w:rsid w:val="00F20C8B"/>
    <w:rsid w:val="00F2437A"/>
    <w:rsid w:val="00F24EEE"/>
    <w:rsid w:val="00F25FCA"/>
    <w:rsid w:val="00F30403"/>
    <w:rsid w:val="00F30E83"/>
    <w:rsid w:val="00F311B2"/>
    <w:rsid w:val="00F31B60"/>
    <w:rsid w:val="00F33132"/>
    <w:rsid w:val="00F35088"/>
    <w:rsid w:val="00F36302"/>
    <w:rsid w:val="00F37016"/>
    <w:rsid w:val="00F37E31"/>
    <w:rsid w:val="00F446A6"/>
    <w:rsid w:val="00F476D1"/>
    <w:rsid w:val="00F51D17"/>
    <w:rsid w:val="00F51E97"/>
    <w:rsid w:val="00F5298E"/>
    <w:rsid w:val="00F53568"/>
    <w:rsid w:val="00F53FF2"/>
    <w:rsid w:val="00F54A15"/>
    <w:rsid w:val="00F54A46"/>
    <w:rsid w:val="00F564B6"/>
    <w:rsid w:val="00F56565"/>
    <w:rsid w:val="00F60A18"/>
    <w:rsid w:val="00F619BF"/>
    <w:rsid w:val="00F6450E"/>
    <w:rsid w:val="00F661B0"/>
    <w:rsid w:val="00F679C4"/>
    <w:rsid w:val="00F70C9A"/>
    <w:rsid w:val="00F74989"/>
    <w:rsid w:val="00F74B36"/>
    <w:rsid w:val="00F74B9C"/>
    <w:rsid w:val="00F750C6"/>
    <w:rsid w:val="00F75248"/>
    <w:rsid w:val="00F75D4A"/>
    <w:rsid w:val="00F779D8"/>
    <w:rsid w:val="00F77A3A"/>
    <w:rsid w:val="00F80AA8"/>
    <w:rsid w:val="00F840AF"/>
    <w:rsid w:val="00F84CEB"/>
    <w:rsid w:val="00F87242"/>
    <w:rsid w:val="00F9088C"/>
    <w:rsid w:val="00F91BF7"/>
    <w:rsid w:val="00F941E9"/>
    <w:rsid w:val="00F969C0"/>
    <w:rsid w:val="00FA011B"/>
    <w:rsid w:val="00FA2068"/>
    <w:rsid w:val="00FA3296"/>
    <w:rsid w:val="00FA4C35"/>
    <w:rsid w:val="00FB0A04"/>
    <w:rsid w:val="00FB119F"/>
    <w:rsid w:val="00FB38D9"/>
    <w:rsid w:val="00FB4D22"/>
    <w:rsid w:val="00FB4F12"/>
    <w:rsid w:val="00FB59A1"/>
    <w:rsid w:val="00FB5A0C"/>
    <w:rsid w:val="00FB60D8"/>
    <w:rsid w:val="00FB63B5"/>
    <w:rsid w:val="00FB7D6B"/>
    <w:rsid w:val="00FC0D63"/>
    <w:rsid w:val="00FC2047"/>
    <w:rsid w:val="00FC3A9D"/>
    <w:rsid w:val="00FC4755"/>
    <w:rsid w:val="00FC5CF7"/>
    <w:rsid w:val="00FC7727"/>
    <w:rsid w:val="00FC7EE7"/>
    <w:rsid w:val="00FD161E"/>
    <w:rsid w:val="00FD3EAC"/>
    <w:rsid w:val="00FE0A7C"/>
    <w:rsid w:val="00FE2356"/>
    <w:rsid w:val="00FE2D70"/>
    <w:rsid w:val="00FE34E2"/>
    <w:rsid w:val="00FE3539"/>
    <w:rsid w:val="00FE5500"/>
    <w:rsid w:val="00FE6A9F"/>
    <w:rsid w:val="00FE79FB"/>
    <w:rsid w:val="00FE7FA9"/>
    <w:rsid w:val="00FF0594"/>
    <w:rsid w:val="00FF40D5"/>
    <w:rsid w:val="00FF46A5"/>
    <w:rsid w:val="00FF56D2"/>
    <w:rsid w:val="00FF6149"/>
    <w:rsid w:val="00FF65A4"/>
    <w:rsid w:val="00FF6F0D"/>
  </w:rsids>
  <m:mathPr>
    <m:mathFont m:val="Cambria Math"/>
    <m:brkBin m:val="before"/>
    <m:brkBinSub m:val="--"/>
    <m:smallFrac m:val="0"/>
    <m:dispDef m:val="0"/>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4E678F03"/>
  <w15:docId w15:val="{AEF72AB4-34F7-4704-89A1-B3C330AB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sz w:val="24"/>
        <w:szCs w:val="24"/>
        <w:lang w:val="en-US"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D96"/>
    <w:pPr>
      <w:spacing w:before="120" w:after="240"/>
    </w:pPr>
    <w:rPr>
      <w:rFonts w:ascii="Tahoma" w:eastAsia="Times New Roman" w:hAnsi="Tahoma"/>
      <w:sz w:val="22"/>
      <w:lang w:val="en-GB"/>
    </w:rPr>
  </w:style>
  <w:style w:type="paragraph" w:styleId="Heading1">
    <w:name w:val="heading 1"/>
    <w:next w:val="Normal"/>
    <w:link w:val="Heading1Char"/>
    <w:qFormat/>
    <w:rsid w:val="00F24EEE"/>
    <w:pPr>
      <w:keepNext/>
      <w:numPr>
        <w:numId w:val="3"/>
      </w:numPr>
      <w:spacing w:before="480" w:after="240"/>
      <w:outlineLvl w:val="0"/>
    </w:pPr>
    <w:rPr>
      <w:rFonts w:ascii="Tahoma" w:eastAsia="Times New Roman" w:hAnsi="Tahoma"/>
      <w:b/>
      <w:caps/>
      <w:sz w:val="22"/>
      <w:szCs w:val="20"/>
      <w:lang w:val="en-GB" w:eastAsia="en-US"/>
    </w:rPr>
  </w:style>
  <w:style w:type="paragraph" w:styleId="Heading2">
    <w:name w:val="heading 2"/>
    <w:next w:val="Normal"/>
    <w:link w:val="Heading2Char"/>
    <w:qFormat/>
    <w:rsid w:val="00553811"/>
    <w:pPr>
      <w:keepNext/>
      <w:numPr>
        <w:ilvl w:val="1"/>
        <w:numId w:val="3"/>
      </w:numPr>
      <w:spacing w:before="120" w:after="240"/>
      <w:outlineLvl w:val="1"/>
    </w:pPr>
    <w:rPr>
      <w:rFonts w:ascii="Tahoma" w:eastAsia="Times New Roman" w:hAnsi="Tahoma"/>
      <w:b/>
      <w:szCs w:val="20"/>
      <w:lang w:val="en-GB" w:eastAsia="en-US"/>
    </w:rPr>
  </w:style>
  <w:style w:type="paragraph" w:styleId="Heading3">
    <w:name w:val="heading 3"/>
    <w:next w:val="Normal"/>
    <w:link w:val="Heading3Char"/>
    <w:qFormat/>
    <w:rsid w:val="00553811"/>
    <w:pPr>
      <w:keepNext/>
      <w:numPr>
        <w:ilvl w:val="2"/>
        <w:numId w:val="3"/>
      </w:numPr>
      <w:spacing w:after="120"/>
      <w:outlineLvl w:val="2"/>
    </w:pPr>
    <w:rPr>
      <w:rFonts w:ascii="Tahoma" w:eastAsia="Times New Roman" w:hAnsi="Tahoma"/>
      <w:b/>
      <w:sz w:val="22"/>
      <w:szCs w:val="20"/>
      <w:lang w:val="en-GB" w:eastAsia="en-US"/>
    </w:rPr>
  </w:style>
  <w:style w:type="paragraph" w:styleId="Heading4">
    <w:name w:val="heading 4"/>
    <w:next w:val="Normal"/>
    <w:link w:val="Heading4Char"/>
    <w:qFormat/>
    <w:rsid w:val="00553811"/>
    <w:pPr>
      <w:keepNext/>
      <w:numPr>
        <w:ilvl w:val="3"/>
        <w:numId w:val="3"/>
      </w:numPr>
      <w:spacing w:after="120"/>
      <w:outlineLvl w:val="3"/>
    </w:pPr>
    <w:rPr>
      <w:rFonts w:ascii="Tahoma" w:eastAsia="Times New Roman" w:hAnsi="Tahoma"/>
      <w:i/>
      <w:sz w:val="22"/>
      <w:szCs w:val="20"/>
      <w:lang w:val="en-GB" w:eastAsia="en-US"/>
    </w:rPr>
  </w:style>
  <w:style w:type="paragraph" w:styleId="Heading5">
    <w:name w:val="heading 5"/>
    <w:next w:val="Normal"/>
    <w:link w:val="Heading5Char"/>
    <w:rsid w:val="008A06B9"/>
    <w:pPr>
      <w:keepNext/>
      <w:keepLines/>
      <w:numPr>
        <w:ilvl w:val="4"/>
        <w:numId w:val="3"/>
      </w:numPr>
      <w:tabs>
        <w:tab w:val="left" w:pos="992"/>
      </w:tabs>
      <w:spacing w:before="40" w:after="120"/>
      <w:outlineLvl w:val="4"/>
    </w:pPr>
    <w:rPr>
      <w:rFonts w:ascii="Tahoma" w:eastAsiaTheme="majorEastAsia" w:hAnsi="Tahoma" w:cstheme="majorBidi"/>
      <w:i/>
      <w:sz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4EEE"/>
    <w:rPr>
      <w:rFonts w:ascii="Tahoma" w:eastAsia="Times New Roman" w:hAnsi="Tahoma"/>
      <w:b/>
      <w:caps/>
      <w:sz w:val="22"/>
      <w:szCs w:val="20"/>
      <w:lang w:val="en-GB" w:eastAsia="en-US"/>
    </w:rPr>
  </w:style>
  <w:style w:type="character" w:customStyle="1" w:styleId="Heading2Char">
    <w:name w:val="Heading 2 Char"/>
    <w:basedOn w:val="DefaultParagraphFont"/>
    <w:link w:val="Heading2"/>
    <w:rsid w:val="00553811"/>
    <w:rPr>
      <w:rFonts w:ascii="Tahoma" w:eastAsia="Times New Roman" w:hAnsi="Tahoma"/>
      <w:b/>
      <w:szCs w:val="20"/>
      <w:lang w:val="en-GB" w:eastAsia="en-US"/>
    </w:rPr>
  </w:style>
  <w:style w:type="character" w:customStyle="1" w:styleId="Heading3Char">
    <w:name w:val="Heading 3 Char"/>
    <w:basedOn w:val="DefaultParagraphFont"/>
    <w:link w:val="Heading3"/>
    <w:rsid w:val="00553811"/>
    <w:rPr>
      <w:rFonts w:ascii="Tahoma" w:eastAsia="Times New Roman" w:hAnsi="Tahoma"/>
      <w:b/>
      <w:sz w:val="22"/>
      <w:szCs w:val="20"/>
      <w:lang w:val="en-GB" w:eastAsia="en-US"/>
    </w:rPr>
  </w:style>
  <w:style w:type="character" w:customStyle="1" w:styleId="Heading4Char">
    <w:name w:val="Heading 4 Char"/>
    <w:basedOn w:val="DefaultParagraphFont"/>
    <w:link w:val="Heading4"/>
    <w:rsid w:val="00553811"/>
    <w:rPr>
      <w:rFonts w:ascii="Tahoma" w:eastAsia="Times New Roman" w:hAnsi="Tahoma"/>
      <w:i/>
      <w:sz w:val="22"/>
      <w:szCs w:val="20"/>
      <w:lang w:val="en-GB" w:eastAsia="en-US"/>
    </w:rPr>
  </w:style>
  <w:style w:type="paragraph" w:styleId="Footer">
    <w:name w:val="footer"/>
    <w:basedOn w:val="Normal"/>
    <w:link w:val="FooterChar"/>
    <w:semiHidden/>
    <w:rsid w:val="00C1081B"/>
    <w:pPr>
      <w:tabs>
        <w:tab w:val="center" w:pos="4536"/>
        <w:tab w:val="right" w:pos="9072"/>
      </w:tabs>
    </w:pPr>
  </w:style>
  <w:style w:type="character" w:customStyle="1" w:styleId="FooterChar">
    <w:name w:val="Footer Char"/>
    <w:basedOn w:val="DefaultParagraphFont"/>
    <w:link w:val="Footer"/>
    <w:semiHidden/>
    <w:rsid w:val="00C1081B"/>
    <w:rPr>
      <w:rFonts w:ascii="TitilliumText22L 400 wt" w:eastAsia="Times New Roman" w:hAnsi="TitilliumText22L 400 wt"/>
      <w:lang w:val="sv-SE"/>
    </w:rPr>
  </w:style>
  <w:style w:type="character" w:styleId="PageNumber">
    <w:name w:val="page number"/>
    <w:basedOn w:val="DefaultParagraphFont"/>
    <w:semiHidden/>
    <w:rsid w:val="00DA13A4"/>
    <w:rPr>
      <w:rFonts w:ascii="Arial" w:hAnsi="Arial"/>
    </w:rPr>
  </w:style>
  <w:style w:type="paragraph" w:customStyle="1" w:styleId="FirstParagraph">
    <w:name w:val="First Paragraph"/>
    <w:rsid w:val="00DA13A4"/>
    <w:pPr>
      <w:spacing w:line="300" w:lineRule="exact"/>
      <w:ind w:left="284" w:right="284"/>
    </w:pPr>
    <w:rPr>
      <w:rFonts w:ascii="Arial" w:eastAsia="Times New Roman" w:hAnsi="Arial"/>
      <w:lang w:val="en-GB"/>
    </w:rPr>
  </w:style>
  <w:style w:type="paragraph" w:customStyle="1" w:styleId="Footnotes">
    <w:name w:val="Footnotes"/>
    <w:rsid w:val="00DA13A4"/>
    <w:pPr>
      <w:ind w:left="567" w:right="567"/>
    </w:pPr>
    <w:rPr>
      <w:rFonts w:ascii="Arial" w:eastAsia="Times New Roman" w:hAnsi="Arial"/>
      <w:lang w:val="sv-SE"/>
    </w:rPr>
  </w:style>
  <w:style w:type="character" w:styleId="FootnoteReference">
    <w:name w:val="footnote reference"/>
    <w:basedOn w:val="DefaultParagraphFont"/>
    <w:semiHidden/>
    <w:rsid w:val="00DA13A4"/>
    <w:rPr>
      <w:rFonts w:ascii="Arial" w:hAnsi="Arial"/>
      <w:vertAlign w:val="superscript"/>
    </w:rPr>
  </w:style>
  <w:style w:type="paragraph" w:styleId="Header">
    <w:name w:val="header"/>
    <w:basedOn w:val="Normal"/>
    <w:link w:val="HeaderChar"/>
    <w:uiPriority w:val="99"/>
    <w:semiHidden/>
    <w:rsid w:val="00C1081B"/>
    <w:pPr>
      <w:tabs>
        <w:tab w:val="center" w:pos="4536"/>
        <w:tab w:val="right" w:pos="9072"/>
      </w:tabs>
    </w:pPr>
  </w:style>
  <w:style w:type="character" w:customStyle="1" w:styleId="HeaderChar">
    <w:name w:val="Header Char"/>
    <w:basedOn w:val="DefaultParagraphFont"/>
    <w:link w:val="Header"/>
    <w:uiPriority w:val="99"/>
    <w:semiHidden/>
    <w:rsid w:val="00C1081B"/>
    <w:rPr>
      <w:rFonts w:ascii="TitilliumText22L 400 wt" w:eastAsia="Times New Roman" w:hAnsi="TitilliumText22L 400 wt"/>
      <w:lang w:val="sv-SE"/>
    </w:rPr>
  </w:style>
  <w:style w:type="character" w:styleId="Hyperlink">
    <w:name w:val="Hyperlink"/>
    <w:basedOn w:val="DefaultParagraphFont"/>
    <w:uiPriority w:val="99"/>
    <w:rsid w:val="00DA13A4"/>
    <w:rPr>
      <w:rFonts w:ascii="Arial" w:hAnsi="Arial"/>
      <w:color w:val="0000FF"/>
      <w:u w:val="single"/>
    </w:rPr>
  </w:style>
  <w:style w:type="paragraph" w:customStyle="1" w:styleId="Abstractheadline">
    <w:name w:val="Abstract headline"/>
    <w:next w:val="References"/>
    <w:link w:val="AbstractheadlineChar"/>
    <w:rsid w:val="00216F3B"/>
    <w:pPr>
      <w:pageBreakBefore/>
      <w:spacing w:before="240" w:after="120"/>
    </w:pPr>
    <w:rPr>
      <w:rFonts w:ascii="Arial" w:eastAsia="Times New Roman" w:hAnsi="Arial"/>
      <w:caps/>
      <w:sz w:val="28"/>
      <w:szCs w:val="48"/>
      <w:lang w:val="en-GB"/>
    </w:rPr>
  </w:style>
  <w:style w:type="paragraph" w:customStyle="1" w:styleId="References">
    <w:name w:val="References"/>
    <w:basedOn w:val="Normal"/>
    <w:rsid w:val="00DD1F2A"/>
    <w:pPr>
      <w:spacing w:line="300" w:lineRule="exact"/>
      <w:ind w:left="641" w:right="284" w:hanging="357"/>
    </w:pPr>
    <w:rPr>
      <w:szCs w:val="48"/>
    </w:rPr>
  </w:style>
  <w:style w:type="character" w:customStyle="1" w:styleId="AbstractheadlineChar">
    <w:name w:val="Abstract headline Char"/>
    <w:basedOn w:val="DefaultParagraphFont"/>
    <w:link w:val="Abstractheadline"/>
    <w:rsid w:val="00216F3B"/>
    <w:rPr>
      <w:rFonts w:ascii="Arial" w:eastAsia="Times New Roman" w:hAnsi="Arial"/>
      <w:caps/>
      <w:sz w:val="28"/>
      <w:szCs w:val="48"/>
      <w:lang w:val="en-GB"/>
    </w:rPr>
  </w:style>
  <w:style w:type="paragraph" w:customStyle="1" w:styleId="Lista1">
    <w:name w:val="Lista1"/>
    <w:next w:val="List"/>
    <w:rsid w:val="00B07FFD"/>
    <w:pPr>
      <w:numPr>
        <w:numId w:val="1"/>
      </w:numPr>
      <w:spacing w:before="120" w:after="240"/>
      <w:ind w:left="998" w:hanging="998"/>
    </w:pPr>
    <w:rPr>
      <w:rFonts w:ascii="Tahoma" w:eastAsia="Times New Roman" w:hAnsi="Tahoma"/>
      <w:sz w:val="22"/>
      <w:lang w:val="en-GB"/>
    </w:rPr>
  </w:style>
  <w:style w:type="paragraph" w:styleId="List">
    <w:name w:val="List"/>
    <w:basedOn w:val="Normal"/>
    <w:rsid w:val="002160E1"/>
    <w:pPr>
      <w:ind w:left="283" w:hanging="283"/>
      <w:contextualSpacing/>
    </w:pPr>
  </w:style>
  <w:style w:type="paragraph" w:customStyle="1" w:styleId="E-ListSubsidiary">
    <w:name w:val="E-List Subsidiary"/>
    <w:rsid w:val="00F24EEE"/>
    <w:pPr>
      <w:numPr>
        <w:numId w:val="4"/>
      </w:numPr>
      <w:tabs>
        <w:tab w:val="clear" w:pos="1987"/>
        <w:tab w:val="left" w:pos="1440"/>
      </w:tabs>
      <w:spacing w:after="240" w:line="280" w:lineRule="atLeast"/>
      <w:ind w:left="1440" w:hanging="446"/>
    </w:pPr>
    <w:rPr>
      <w:rFonts w:ascii="Tahoma" w:eastAsia="Times New Roman" w:hAnsi="Tahoma"/>
      <w:sz w:val="22"/>
      <w:szCs w:val="20"/>
      <w:lang w:val="en-GB" w:eastAsia="en-US"/>
    </w:rPr>
  </w:style>
  <w:style w:type="paragraph" w:styleId="TOC1">
    <w:name w:val="toc 1"/>
    <w:basedOn w:val="Normal"/>
    <w:next w:val="Normal"/>
    <w:uiPriority w:val="39"/>
    <w:rsid w:val="00FC7727"/>
    <w:pPr>
      <w:tabs>
        <w:tab w:val="left" w:pos="990"/>
        <w:tab w:val="right" w:leader="dot" w:pos="9060"/>
      </w:tabs>
      <w:spacing w:after="120"/>
    </w:pPr>
    <w:rPr>
      <w:b/>
      <w:bCs/>
      <w:noProof/>
      <w:szCs w:val="20"/>
    </w:rPr>
  </w:style>
  <w:style w:type="paragraph" w:styleId="TOC2">
    <w:name w:val="toc 2"/>
    <w:basedOn w:val="Normal"/>
    <w:next w:val="Normal"/>
    <w:uiPriority w:val="39"/>
    <w:rsid w:val="00FC7727"/>
    <w:pPr>
      <w:tabs>
        <w:tab w:val="left" w:pos="993"/>
        <w:tab w:val="right" w:leader="dot" w:pos="9060"/>
      </w:tabs>
      <w:spacing w:after="120"/>
      <w:ind w:right="567"/>
    </w:pPr>
    <w:rPr>
      <w:iCs/>
      <w:noProof/>
      <w:szCs w:val="20"/>
    </w:rPr>
  </w:style>
  <w:style w:type="paragraph" w:styleId="TOC3">
    <w:name w:val="toc 3"/>
    <w:basedOn w:val="Normal"/>
    <w:next w:val="Normal"/>
    <w:uiPriority w:val="39"/>
    <w:rsid w:val="00FC7727"/>
    <w:pPr>
      <w:tabs>
        <w:tab w:val="left" w:pos="993"/>
        <w:tab w:val="right" w:leader="dot" w:pos="9060"/>
      </w:tabs>
      <w:spacing w:after="120"/>
      <w:ind w:right="567"/>
    </w:pPr>
    <w:rPr>
      <w:noProof/>
      <w:szCs w:val="20"/>
    </w:rPr>
  </w:style>
  <w:style w:type="paragraph" w:customStyle="1" w:styleId="List1">
    <w:name w:val="List1"/>
    <w:aliases w:val="reference"/>
    <w:qFormat/>
    <w:rsid w:val="00553811"/>
    <w:pPr>
      <w:numPr>
        <w:numId w:val="2"/>
      </w:numPr>
      <w:spacing w:line="300" w:lineRule="exact"/>
      <w:ind w:left="714" w:hanging="357"/>
    </w:pPr>
    <w:rPr>
      <w:rFonts w:ascii="Tahoma" w:eastAsia="Times New Roman" w:hAnsi="Tahoma"/>
      <w:sz w:val="22"/>
      <w:szCs w:val="48"/>
      <w:lang w:val="en-GB"/>
    </w:rPr>
  </w:style>
  <w:style w:type="paragraph" w:customStyle="1" w:styleId="Formatmall1">
    <w:name w:val="Formatmall1"/>
    <w:basedOn w:val="FirstParagraph"/>
    <w:qFormat/>
    <w:rsid w:val="00DA13A4"/>
  </w:style>
  <w:style w:type="paragraph" w:customStyle="1" w:styleId="E-Guided">
    <w:name w:val="E-Guided"/>
    <w:rsid w:val="005366F8"/>
    <w:pPr>
      <w:spacing w:before="60"/>
    </w:pPr>
    <w:rPr>
      <w:rFonts w:ascii="Arial" w:eastAsia="Times New Roman" w:hAnsi="Arial"/>
      <w:sz w:val="20"/>
      <w:szCs w:val="20"/>
      <w:lang w:val="en-GB" w:eastAsia="en-US"/>
    </w:rPr>
  </w:style>
  <w:style w:type="paragraph" w:customStyle="1" w:styleId="E-GuidedBold">
    <w:name w:val="E-Guided Bold"/>
    <w:rsid w:val="003E3E9F"/>
    <w:pPr>
      <w:spacing w:before="60" w:after="120"/>
    </w:pPr>
    <w:rPr>
      <w:rFonts w:ascii="Arial" w:eastAsia="Times New Roman" w:hAnsi="Arial"/>
      <w:sz w:val="20"/>
      <w:szCs w:val="20"/>
      <w:lang w:val="en-GB" w:eastAsia="en-US"/>
    </w:rPr>
  </w:style>
  <w:style w:type="paragraph" w:customStyle="1" w:styleId="E-FrontPageTitle">
    <w:name w:val="E-FrontPage Title"/>
    <w:basedOn w:val="Normal"/>
    <w:rsid w:val="00741130"/>
    <w:pPr>
      <w:spacing w:after="120"/>
      <w:jc w:val="center"/>
    </w:pPr>
    <w:rPr>
      <w:sz w:val="28"/>
      <w:szCs w:val="20"/>
      <w:lang w:eastAsia="en-US"/>
    </w:rPr>
  </w:style>
  <w:style w:type="paragraph" w:customStyle="1" w:styleId="E-Heading1">
    <w:name w:val="E-Heading 1"/>
    <w:next w:val="Normal"/>
    <w:rsid w:val="00F24EEE"/>
    <w:pPr>
      <w:keepNext/>
      <w:spacing w:before="480" w:after="240"/>
      <w:outlineLvl w:val="0"/>
    </w:pPr>
    <w:rPr>
      <w:rFonts w:ascii="Tahoma" w:eastAsia="Times New Roman" w:hAnsi="Tahoma"/>
      <w:b/>
      <w:caps/>
      <w:sz w:val="22"/>
      <w:szCs w:val="20"/>
      <w:lang w:val="en-GB" w:eastAsia="en-US"/>
    </w:rPr>
  </w:style>
  <w:style w:type="paragraph" w:customStyle="1" w:styleId="E-DocumentName">
    <w:name w:val="E-Document Name"/>
    <w:basedOn w:val="E-GuidedBold"/>
    <w:rsid w:val="003E3E9F"/>
  </w:style>
  <w:style w:type="paragraph" w:customStyle="1" w:styleId="E-LineL1">
    <w:name w:val="E-Line L 1"/>
    <w:basedOn w:val="E-Guided"/>
    <w:rsid w:val="00553811"/>
    <w:rPr>
      <w:rFonts w:ascii="Tahoma" w:hAnsi="Tahoma"/>
      <w:sz w:val="16"/>
    </w:rPr>
  </w:style>
  <w:style w:type="paragraph" w:customStyle="1" w:styleId="E-LineL2">
    <w:name w:val="E-Line L 2"/>
    <w:basedOn w:val="E-Guided"/>
    <w:rsid w:val="00553811"/>
    <w:rPr>
      <w:rFonts w:ascii="Tahoma" w:hAnsi="Tahoma"/>
      <w:sz w:val="16"/>
    </w:rPr>
  </w:style>
  <w:style w:type="paragraph" w:customStyle="1" w:styleId="E-LineR1">
    <w:name w:val="E-Line R 1"/>
    <w:basedOn w:val="Normal"/>
    <w:rsid w:val="005366F8"/>
    <w:pPr>
      <w:spacing w:before="60" w:after="0"/>
    </w:pPr>
    <w:rPr>
      <w:sz w:val="16"/>
      <w:szCs w:val="20"/>
      <w:lang w:eastAsia="en-US"/>
    </w:rPr>
  </w:style>
  <w:style w:type="paragraph" w:customStyle="1" w:styleId="E-LineR2">
    <w:name w:val="E-Line R 2"/>
    <w:basedOn w:val="Normal"/>
    <w:rsid w:val="005366F8"/>
    <w:pPr>
      <w:spacing w:before="60" w:after="0"/>
    </w:pPr>
    <w:rPr>
      <w:sz w:val="16"/>
      <w:szCs w:val="20"/>
      <w:lang w:eastAsia="en-US"/>
    </w:rPr>
  </w:style>
  <w:style w:type="paragraph" w:customStyle="1" w:styleId="E-LineR3">
    <w:name w:val="E-Line R 3"/>
    <w:basedOn w:val="Normal"/>
    <w:rsid w:val="005366F8"/>
    <w:pPr>
      <w:spacing w:before="60" w:after="0"/>
    </w:pPr>
    <w:rPr>
      <w:sz w:val="16"/>
      <w:szCs w:val="20"/>
      <w:lang w:eastAsia="en-US"/>
    </w:rPr>
  </w:style>
  <w:style w:type="paragraph" w:customStyle="1" w:styleId="E-LineR4">
    <w:name w:val="E-Line R 4"/>
    <w:basedOn w:val="Normal"/>
    <w:rsid w:val="001047FA"/>
    <w:pPr>
      <w:spacing w:before="60"/>
    </w:pPr>
    <w:rPr>
      <w:sz w:val="16"/>
      <w:szCs w:val="20"/>
      <w:lang w:eastAsia="en-US"/>
    </w:rPr>
  </w:style>
  <w:style w:type="paragraph" w:customStyle="1" w:styleId="E-LineL3">
    <w:name w:val="E-Line L 3"/>
    <w:basedOn w:val="E-Guided"/>
    <w:rsid w:val="00553811"/>
    <w:rPr>
      <w:rFonts w:ascii="Tahoma" w:hAnsi="Tahoma"/>
      <w:sz w:val="16"/>
    </w:rPr>
  </w:style>
  <w:style w:type="paragraph" w:customStyle="1" w:styleId="E-LineL4">
    <w:name w:val="E-Line L 4"/>
    <w:basedOn w:val="E-Guided"/>
    <w:rsid w:val="00553811"/>
    <w:rPr>
      <w:rFonts w:ascii="Tahoma" w:hAnsi="Tahoma"/>
      <w:sz w:val="16"/>
    </w:rPr>
  </w:style>
  <w:style w:type="paragraph" w:customStyle="1" w:styleId="E-Heading2">
    <w:name w:val="E-Heading 2"/>
    <w:next w:val="Normal"/>
    <w:rsid w:val="004333AC"/>
    <w:pPr>
      <w:keepNext/>
      <w:spacing w:before="120" w:after="120"/>
      <w:outlineLvl w:val="1"/>
    </w:pPr>
    <w:rPr>
      <w:rFonts w:ascii="Tahoma" w:eastAsia="Times New Roman" w:hAnsi="Tahoma"/>
      <w:szCs w:val="20"/>
      <w:lang w:val="en-GB" w:eastAsia="en-US"/>
    </w:rPr>
  </w:style>
  <w:style w:type="paragraph" w:customStyle="1" w:styleId="E-Heading3">
    <w:name w:val="E-Heading 3"/>
    <w:next w:val="Normal"/>
    <w:rsid w:val="003E3E9F"/>
    <w:pPr>
      <w:keepNext/>
      <w:spacing w:after="120"/>
      <w:outlineLvl w:val="2"/>
    </w:pPr>
    <w:rPr>
      <w:rFonts w:ascii="Arial" w:eastAsia="Times New Roman" w:hAnsi="Arial"/>
      <w:szCs w:val="20"/>
      <w:lang w:val="en-GB" w:eastAsia="en-US"/>
    </w:rPr>
  </w:style>
  <w:style w:type="paragraph" w:customStyle="1" w:styleId="E-Heading4">
    <w:name w:val="E-Heading 4"/>
    <w:next w:val="Normal"/>
    <w:rsid w:val="003E3E9F"/>
    <w:pPr>
      <w:keepNext/>
      <w:spacing w:after="120"/>
      <w:outlineLvl w:val="3"/>
    </w:pPr>
    <w:rPr>
      <w:rFonts w:ascii="Arial" w:eastAsia="Times New Roman" w:hAnsi="Arial"/>
      <w:szCs w:val="20"/>
      <w:lang w:val="en-GB" w:eastAsia="en-US"/>
    </w:rPr>
  </w:style>
  <w:style w:type="paragraph" w:customStyle="1" w:styleId="E-Unassigned">
    <w:name w:val="E-Unassigned"/>
    <w:next w:val="Normal"/>
    <w:rsid w:val="003E3E9F"/>
    <w:pPr>
      <w:keepNext/>
      <w:spacing w:before="120" w:after="120"/>
    </w:pPr>
    <w:rPr>
      <w:rFonts w:ascii="Arial" w:eastAsia="Times New Roman" w:hAnsi="Arial"/>
      <w:szCs w:val="20"/>
      <w:lang w:val="en-GB" w:eastAsia="en-US"/>
    </w:rPr>
  </w:style>
  <w:style w:type="paragraph" w:customStyle="1" w:styleId="E-Unnumbered">
    <w:name w:val="E-Unnumbered"/>
    <w:next w:val="Normal"/>
    <w:rsid w:val="00F24EEE"/>
    <w:pPr>
      <w:keepNext/>
      <w:pageBreakBefore/>
      <w:spacing w:before="480" w:after="240"/>
    </w:pPr>
    <w:rPr>
      <w:rFonts w:ascii="Tahoma" w:eastAsia="Times New Roman" w:hAnsi="Tahoma"/>
      <w:b/>
      <w:caps/>
      <w:sz w:val="22"/>
      <w:szCs w:val="20"/>
      <w:lang w:val="en-GB" w:eastAsia="en-US"/>
    </w:rPr>
  </w:style>
  <w:style w:type="paragraph" w:styleId="TOC5">
    <w:name w:val="toc 5"/>
    <w:basedOn w:val="Normal"/>
    <w:next w:val="Normal"/>
    <w:uiPriority w:val="39"/>
    <w:rsid w:val="00232811"/>
    <w:pPr>
      <w:spacing w:after="100"/>
    </w:pPr>
  </w:style>
  <w:style w:type="table" w:styleId="TableGrid">
    <w:name w:val="Table Grid"/>
    <w:basedOn w:val="TableNormal"/>
    <w:rsid w:val="003E3E9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575436"/>
    <w:pPr>
      <w:spacing w:before="0" w:after="600"/>
      <w:ind w:left="992" w:hanging="992"/>
    </w:pPr>
    <w:rPr>
      <w:bCs/>
      <w:sz w:val="20"/>
      <w:szCs w:val="18"/>
    </w:rPr>
  </w:style>
  <w:style w:type="paragraph" w:styleId="TableofAuthorities">
    <w:name w:val="table of authorities"/>
    <w:basedOn w:val="Normal"/>
    <w:next w:val="Normal"/>
    <w:rsid w:val="005366F8"/>
    <w:pPr>
      <w:spacing w:before="0" w:after="0"/>
      <w:ind w:left="220" w:hanging="220"/>
    </w:pPr>
    <w:rPr>
      <w:rFonts w:asciiTheme="minorHAnsi" w:hAnsiTheme="minorHAnsi"/>
      <w:sz w:val="20"/>
      <w:szCs w:val="20"/>
    </w:rPr>
  </w:style>
  <w:style w:type="paragraph" w:styleId="TOAHeading">
    <w:name w:val="toa heading"/>
    <w:basedOn w:val="Normal"/>
    <w:next w:val="Normal"/>
    <w:rsid w:val="005366F8"/>
    <w:pPr>
      <w:spacing w:before="240" w:after="120"/>
    </w:pPr>
    <w:rPr>
      <w:rFonts w:asciiTheme="minorHAnsi" w:hAnsiTheme="minorHAnsi"/>
      <w:b/>
      <w:caps/>
      <w:sz w:val="20"/>
      <w:szCs w:val="20"/>
    </w:rPr>
  </w:style>
  <w:style w:type="paragraph" w:styleId="Index1">
    <w:name w:val="index 1"/>
    <w:basedOn w:val="Normal"/>
    <w:next w:val="Normal"/>
    <w:autoRedefine/>
    <w:rsid w:val="004157F7"/>
    <w:pPr>
      <w:ind w:left="220" w:hanging="220"/>
    </w:pPr>
  </w:style>
  <w:style w:type="paragraph" w:styleId="Index2">
    <w:name w:val="index 2"/>
    <w:basedOn w:val="Normal"/>
    <w:next w:val="Normal"/>
    <w:autoRedefine/>
    <w:rsid w:val="004157F7"/>
    <w:pPr>
      <w:ind w:left="440" w:hanging="220"/>
    </w:pPr>
  </w:style>
  <w:style w:type="paragraph" w:styleId="Index3">
    <w:name w:val="index 3"/>
    <w:basedOn w:val="Normal"/>
    <w:next w:val="Normal"/>
    <w:autoRedefine/>
    <w:rsid w:val="004157F7"/>
    <w:pPr>
      <w:ind w:left="660" w:hanging="220"/>
    </w:pPr>
  </w:style>
  <w:style w:type="paragraph" w:styleId="Index4">
    <w:name w:val="index 4"/>
    <w:basedOn w:val="Normal"/>
    <w:next w:val="Normal"/>
    <w:autoRedefine/>
    <w:rsid w:val="004157F7"/>
    <w:pPr>
      <w:ind w:left="880" w:hanging="220"/>
    </w:pPr>
  </w:style>
  <w:style w:type="paragraph" w:styleId="Index5">
    <w:name w:val="index 5"/>
    <w:basedOn w:val="Normal"/>
    <w:next w:val="Normal"/>
    <w:autoRedefine/>
    <w:rsid w:val="004157F7"/>
    <w:pPr>
      <w:ind w:left="1100" w:hanging="220"/>
    </w:pPr>
  </w:style>
  <w:style w:type="paragraph" w:styleId="Index6">
    <w:name w:val="index 6"/>
    <w:basedOn w:val="Normal"/>
    <w:next w:val="Normal"/>
    <w:autoRedefine/>
    <w:rsid w:val="004157F7"/>
    <w:pPr>
      <w:ind w:left="1320" w:hanging="220"/>
    </w:pPr>
  </w:style>
  <w:style w:type="paragraph" w:styleId="Index7">
    <w:name w:val="index 7"/>
    <w:basedOn w:val="Normal"/>
    <w:next w:val="Normal"/>
    <w:autoRedefine/>
    <w:rsid w:val="004157F7"/>
    <w:pPr>
      <w:ind w:left="1540" w:hanging="220"/>
    </w:pPr>
  </w:style>
  <w:style w:type="paragraph" w:styleId="Index8">
    <w:name w:val="index 8"/>
    <w:basedOn w:val="Normal"/>
    <w:next w:val="Normal"/>
    <w:autoRedefine/>
    <w:rsid w:val="004157F7"/>
    <w:pPr>
      <w:ind w:left="1760" w:hanging="220"/>
    </w:pPr>
  </w:style>
  <w:style w:type="paragraph" w:styleId="Index9">
    <w:name w:val="index 9"/>
    <w:basedOn w:val="Normal"/>
    <w:next w:val="Normal"/>
    <w:autoRedefine/>
    <w:rsid w:val="004157F7"/>
    <w:pPr>
      <w:ind w:left="1980" w:hanging="220"/>
    </w:pPr>
  </w:style>
  <w:style w:type="paragraph" w:styleId="IndexHeading">
    <w:name w:val="index heading"/>
    <w:basedOn w:val="Normal"/>
    <w:next w:val="Index1"/>
    <w:rsid w:val="004157F7"/>
  </w:style>
  <w:style w:type="paragraph" w:styleId="BalloonText">
    <w:name w:val="Balloon Text"/>
    <w:basedOn w:val="Normal"/>
    <w:link w:val="BalloonTextChar"/>
    <w:rsid w:val="00383EDD"/>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383EDD"/>
    <w:rPr>
      <w:rFonts w:ascii="Lucida Grande" w:eastAsia="Times New Roman" w:hAnsi="Lucida Grande" w:cs="Lucida Grande"/>
      <w:sz w:val="18"/>
      <w:szCs w:val="18"/>
      <w:lang w:val="en-GB"/>
    </w:rPr>
  </w:style>
  <w:style w:type="paragraph" w:styleId="DocumentMap">
    <w:name w:val="Document Map"/>
    <w:basedOn w:val="Normal"/>
    <w:link w:val="DocumentMapChar"/>
    <w:rsid w:val="00AC3C89"/>
    <w:pPr>
      <w:spacing w:before="0" w:after="0"/>
    </w:pPr>
    <w:rPr>
      <w:rFonts w:ascii="Lucida Grande" w:hAnsi="Lucida Grande" w:cs="Lucida Grande"/>
      <w:sz w:val="24"/>
    </w:rPr>
  </w:style>
  <w:style w:type="character" w:customStyle="1" w:styleId="DocumentMapChar">
    <w:name w:val="Document Map Char"/>
    <w:basedOn w:val="DefaultParagraphFont"/>
    <w:link w:val="DocumentMap"/>
    <w:rsid w:val="00AC3C89"/>
    <w:rPr>
      <w:rFonts w:ascii="Lucida Grande" w:eastAsia="Times New Roman" w:hAnsi="Lucida Grande" w:cs="Lucida Grande"/>
      <w:lang w:val="en-GB"/>
    </w:rPr>
  </w:style>
  <w:style w:type="paragraph" w:customStyle="1" w:styleId="ESSHeader">
    <w:name w:val="ESS Header"/>
    <w:basedOn w:val="E-LineL1"/>
    <w:qFormat/>
    <w:rsid w:val="00AC3C89"/>
  </w:style>
  <w:style w:type="paragraph" w:styleId="List2">
    <w:name w:val="List 2"/>
    <w:basedOn w:val="Normal"/>
    <w:rsid w:val="005C5EEA"/>
    <w:pPr>
      <w:ind w:left="566" w:hanging="283"/>
      <w:contextualSpacing/>
    </w:pPr>
  </w:style>
  <w:style w:type="paragraph" w:styleId="List3">
    <w:name w:val="List 3"/>
    <w:basedOn w:val="Normal"/>
    <w:rsid w:val="005C5EEA"/>
    <w:pPr>
      <w:ind w:left="849" w:hanging="283"/>
      <w:contextualSpacing/>
    </w:pPr>
  </w:style>
  <w:style w:type="paragraph" w:styleId="ListNumber">
    <w:name w:val="List Number"/>
    <w:basedOn w:val="Normal"/>
    <w:rsid w:val="003F1110"/>
    <w:pPr>
      <w:numPr>
        <w:numId w:val="5"/>
      </w:numPr>
    </w:pPr>
  </w:style>
  <w:style w:type="paragraph" w:customStyle="1" w:styleId="E-TableHeader">
    <w:name w:val="E-Table Header"/>
    <w:next w:val="E-TableText"/>
    <w:rsid w:val="00F24EEE"/>
    <w:pPr>
      <w:keepNext/>
      <w:spacing w:before="60" w:after="60"/>
    </w:pPr>
    <w:rPr>
      <w:rFonts w:ascii="Tahoma" w:eastAsia="Times New Roman" w:hAnsi="Tahoma"/>
      <w:b/>
      <w:sz w:val="20"/>
      <w:szCs w:val="20"/>
      <w:lang w:val="en-GB" w:eastAsia="en-US"/>
    </w:rPr>
  </w:style>
  <w:style w:type="paragraph" w:customStyle="1" w:styleId="E-TableText">
    <w:name w:val="E-Table Text"/>
    <w:rsid w:val="00C25547"/>
    <w:pPr>
      <w:spacing w:before="60" w:after="60"/>
    </w:pPr>
    <w:rPr>
      <w:rFonts w:ascii="Tahoma" w:eastAsia="Times New Roman" w:hAnsi="Tahoma"/>
      <w:sz w:val="20"/>
      <w:szCs w:val="20"/>
      <w:lang w:val="en-GB" w:eastAsia="en-US"/>
    </w:rPr>
  </w:style>
  <w:style w:type="paragraph" w:customStyle="1" w:styleId="E-TableTitle">
    <w:name w:val="E-Table Title"/>
    <w:rsid w:val="00F24EEE"/>
    <w:pPr>
      <w:keepNext/>
      <w:tabs>
        <w:tab w:val="left" w:pos="1800"/>
      </w:tabs>
      <w:spacing w:after="120" w:line="280" w:lineRule="atLeast"/>
      <w:ind w:left="1800" w:hanging="1800"/>
    </w:pPr>
    <w:rPr>
      <w:rFonts w:ascii="Tahoma" w:eastAsia="Times New Roman" w:hAnsi="Tahoma"/>
      <w:sz w:val="22"/>
      <w:szCs w:val="20"/>
      <w:lang w:val="en-GB" w:eastAsia="en-US"/>
    </w:rPr>
  </w:style>
  <w:style w:type="paragraph" w:styleId="TOC4">
    <w:name w:val="toc 4"/>
    <w:basedOn w:val="Normal"/>
    <w:next w:val="Normal"/>
    <w:autoRedefine/>
    <w:uiPriority w:val="39"/>
    <w:rsid w:val="00783FDC"/>
    <w:pPr>
      <w:tabs>
        <w:tab w:val="left" w:pos="993"/>
        <w:tab w:val="right" w:leader="dot" w:pos="9060"/>
      </w:tabs>
      <w:spacing w:after="100"/>
    </w:pPr>
    <w:rPr>
      <w:noProof/>
    </w:rPr>
  </w:style>
  <w:style w:type="paragraph" w:styleId="ListParagraph">
    <w:name w:val="List Paragraph"/>
    <w:basedOn w:val="Normal"/>
    <w:rsid w:val="00C70F88"/>
    <w:pPr>
      <w:ind w:left="720"/>
      <w:contextualSpacing/>
    </w:pPr>
  </w:style>
  <w:style w:type="paragraph" w:styleId="BlockText">
    <w:name w:val="Block Text"/>
    <w:basedOn w:val="Normal"/>
    <w:rsid w:val="005734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styleId="CommentReference">
    <w:name w:val="annotation reference"/>
    <w:basedOn w:val="DefaultParagraphFont"/>
    <w:semiHidden/>
    <w:unhideWhenUsed/>
    <w:rsid w:val="00D914E9"/>
    <w:rPr>
      <w:sz w:val="16"/>
      <w:szCs w:val="16"/>
    </w:rPr>
  </w:style>
  <w:style w:type="paragraph" w:styleId="CommentText">
    <w:name w:val="annotation text"/>
    <w:basedOn w:val="Normal"/>
    <w:link w:val="CommentTextChar"/>
    <w:semiHidden/>
    <w:unhideWhenUsed/>
    <w:rsid w:val="00D914E9"/>
    <w:rPr>
      <w:sz w:val="20"/>
      <w:szCs w:val="20"/>
    </w:rPr>
  </w:style>
  <w:style w:type="character" w:customStyle="1" w:styleId="CommentTextChar">
    <w:name w:val="Comment Text Char"/>
    <w:basedOn w:val="DefaultParagraphFont"/>
    <w:link w:val="CommentText"/>
    <w:semiHidden/>
    <w:rsid w:val="00D914E9"/>
    <w:rPr>
      <w:rFonts w:ascii="Tahoma" w:eastAsia="Times New Roman" w:hAnsi="Tahoma"/>
      <w:sz w:val="20"/>
      <w:szCs w:val="20"/>
      <w:lang w:val="en-GB"/>
    </w:rPr>
  </w:style>
  <w:style w:type="paragraph" w:styleId="CommentSubject">
    <w:name w:val="annotation subject"/>
    <w:basedOn w:val="CommentText"/>
    <w:next w:val="CommentText"/>
    <w:link w:val="CommentSubjectChar"/>
    <w:semiHidden/>
    <w:unhideWhenUsed/>
    <w:rsid w:val="00D914E9"/>
    <w:rPr>
      <w:b/>
      <w:bCs/>
    </w:rPr>
  </w:style>
  <w:style w:type="character" w:customStyle="1" w:styleId="CommentSubjectChar">
    <w:name w:val="Comment Subject Char"/>
    <w:basedOn w:val="CommentTextChar"/>
    <w:link w:val="CommentSubject"/>
    <w:semiHidden/>
    <w:rsid w:val="00D914E9"/>
    <w:rPr>
      <w:rFonts w:ascii="Tahoma" w:eastAsia="Times New Roman" w:hAnsi="Tahoma"/>
      <w:b/>
      <w:bCs/>
      <w:sz w:val="20"/>
      <w:szCs w:val="20"/>
      <w:lang w:val="en-GB"/>
    </w:rPr>
  </w:style>
  <w:style w:type="character" w:customStyle="1" w:styleId="Heading5Char">
    <w:name w:val="Heading 5 Char"/>
    <w:basedOn w:val="DefaultParagraphFont"/>
    <w:link w:val="Heading5"/>
    <w:rsid w:val="008A06B9"/>
    <w:rPr>
      <w:rFonts w:ascii="Tahoma" w:eastAsiaTheme="majorEastAsia" w:hAnsi="Tahoma" w:cstheme="majorBidi"/>
      <w:i/>
      <w:sz w:val="22"/>
      <w:lang w:val="en-GB"/>
    </w:rPr>
  </w:style>
  <w:style w:type="paragraph" w:styleId="Revision">
    <w:name w:val="Revision"/>
    <w:hidden/>
    <w:semiHidden/>
    <w:rsid w:val="00AD61EA"/>
    <w:rPr>
      <w:rFonts w:ascii="Tahoma" w:eastAsia="Times New Roman" w:hAnsi="Tahoma"/>
      <w:sz w:val="22"/>
      <w:lang w:val="en-GB"/>
    </w:rPr>
  </w:style>
  <w:style w:type="paragraph" w:styleId="TableofFigures">
    <w:name w:val="table of figures"/>
    <w:basedOn w:val="Normal"/>
    <w:next w:val="Normal"/>
    <w:uiPriority w:val="99"/>
    <w:unhideWhenUsed/>
    <w:rsid w:val="002875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294648">
      <w:bodyDiv w:val="1"/>
      <w:marLeft w:val="0"/>
      <w:marRight w:val="0"/>
      <w:marTop w:val="0"/>
      <w:marBottom w:val="0"/>
      <w:divBdr>
        <w:top w:val="none" w:sz="0" w:space="0" w:color="auto"/>
        <w:left w:val="none" w:sz="0" w:space="0" w:color="auto"/>
        <w:bottom w:val="none" w:sz="0" w:space="0" w:color="auto"/>
        <w:right w:val="none" w:sz="0" w:space="0" w:color="auto"/>
      </w:divBdr>
      <w:divsChild>
        <w:div w:id="76946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rver/rest/deviceTypes" TargetMode="External"/><Relationship Id="rId47" Type="http://schemas.openxmlformats.org/officeDocument/2006/relationships/hyperlink" Target="http://server/rest/deviceTypes/CPU/download/README.txt" TargetMode="External"/><Relationship Id="rId50" Type="http://schemas.openxmlformats.org/officeDocument/2006/relationships/hyperlink" Target="http://server/ccdb/rest/slot/%3cslotName%3e/download/%3cfileName%3e" TargetMode="External"/><Relationship Id="rId55" Type="http://schemas.openxmlformats.org/officeDocument/2006/relationships/hyperlink" Target="http://server/rest/slots/CPU1/download/NOTES.txt" TargetMode="External"/><Relationship Id="rId63" Type="http://schemas.openxmlformats.org/officeDocument/2006/relationships/hyperlink" Target="http://server/rest/devices/ESS-ICS-00000001/download/README.tx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rver/rest/deviceTypes" TargetMode="External"/><Relationship Id="rId53" Type="http://schemas.openxmlformats.org/officeDocument/2006/relationships/hyperlink" Target="http://server/rest/slots/CPU1" TargetMode="External"/><Relationship Id="rId58" Type="http://schemas.openxmlformats.org/officeDocument/2006/relationships/hyperlink" Target="http://server/rest/devices"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rver/rest/devic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rver/ccdb/rest/deviceTypes/%3cname%3e" TargetMode="External"/><Relationship Id="rId48" Type="http://schemas.openxmlformats.org/officeDocument/2006/relationships/hyperlink" Target="http://server/rest/slots" TargetMode="External"/><Relationship Id="rId56" Type="http://schemas.openxmlformats.org/officeDocument/2006/relationships/hyperlink" Target="http://server/rest/slotNames" TargetMode="External"/><Relationship Id="rId64" Type="http://schemas.openxmlformats.org/officeDocument/2006/relationships/hyperlink" Target="http://server/rest/devices/ESS-ICS-00000001/download/NOTES.txt" TargetMode="External"/><Relationship Id="rId8" Type="http://schemas.openxmlformats.org/officeDocument/2006/relationships/header" Target="header1.xml"/><Relationship Id="rId51" Type="http://schemas.openxmlformats.org/officeDocument/2006/relationships/hyperlink" Target="http://server/rest/slots"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rver/rest/deviceTypes/CPU" TargetMode="External"/><Relationship Id="rId59" Type="http://schemas.openxmlformats.org/officeDocument/2006/relationships/hyperlink" Target="http://server/rest/devices/%3cinventoryID%3e"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rver/rest/slots/CPU1/download/README.txt" TargetMode="External"/><Relationship Id="rId62" Type="http://schemas.openxmlformats.org/officeDocument/2006/relationships/hyperlink" Target="http://server/rest/devices/ESS-ICS-000000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rver/ccdb/rest/slots/%3cname%3e" TargetMode="External"/><Relationship Id="rId57" Type="http://schemas.openxmlformats.org/officeDocument/2006/relationships/hyperlink" Target="http://server/rest/slotNames?deviceType=CPU"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erver/rest/deviceTypes/%3cdeviceTypeName%3e/download/%3cfileName%3e" TargetMode="External"/><Relationship Id="rId52" Type="http://schemas.openxmlformats.org/officeDocument/2006/relationships/hyperlink" Target="http://server/rest/slots?deviceType=CPU" TargetMode="External"/><Relationship Id="rId60" Type="http://schemas.openxmlformats.org/officeDocument/2006/relationships/hyperlink" Target="http://server/ccdb/rest/devices/%3cinventoryID%3e/download/%3cfileName%3e"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itorovic\AppData\Roaming\Microsoft\Templates\ESS%20ICS%20Technical%20Documentation%20Template.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Bjö10</b:Tag>
    <b:SourceType>Book</b:SourceType>
    <b:Guid>{A29BC53B-1032-F34F-BCCC-3FC4F237CC22}</b:Guid>
    <b:LCID>uz-Cyrl-UZ</b:LCID>
    <b:Author>
      <b:Author>
        <b:NameList>
          <b:Person>
            <b:Last>Björkman</b:Last>
            <b:First>Heléne</b:First>
          </b:Person>
        </b:NameList>
      </b:Author>
    </b:Author>
    <b:Title>How to use a Template</b:Title>
    <b:City>Lund</b:City>
    <b:Publisher>ESS AB</b:Publisher>
    <b:Year>2010</b:Year>
    <b:RefOrder>2</b:RefOrder>
  </b:Source>
  <b:Source>
    <b:Tag>Platshållare1</b:Tag>
    <b:SourceType>Book</b:SourceType>
    <b:Guid>{FD36CD5E-9924-B542-8460-C0600173DB9D}</b:Guid>
    <b:LCID>uz-Cyrl-UZ</b:LCID>
    <b:RefOrder>1</b:RefOrder>
  </b:Source>
</b:Sources>
</file>

<file path=customXml/itemProps1.xml><?xml version="1.0" encoding="utf-8"?>
<ds:datastoreItem xmlns:ds="http://schemas.openxmlformats.org/officeDocument/2006/customXml" ds:itemID="{A02C02A5-30DA-4541-A907-39D8C599D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 ICS Technical Documentation Template.dotx</Template>
  <TotalTime>5906</TotalTime>
  <Pages>65</Pages>
  <Words>13055</Words>
  <Characters>74416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Controls Configuration Database CCDB Design Document</vt:lpstr>
    </vt:vector>
  </TitlesOfParts>
  <Company>ESS Secretariat</Company>
  <LinksUpToDate>false</LinksUpToDate>
  <CharactersWithSpaces>87297</CharactersWithSpaces>
  <SharedDoc>false</SharedDoc>
  <HyperlinkBase/>
  <HLinks>
    <vt:vector size="24" baseType="variant">
      <vt:variant>
        <vt:i4>4587606</vt:i4>
      </vt:variant>
      <vt:variant>
        <vt:i4>-1</vt:i4>
      </vt:variant>
      <vt:variant>
        <vt:i4>1029</vt:i4>
      </vt:variant>
      <vt:variant>
        <vt:i4>1</vt:i4>
      </vt:variant>
      <vt:variant>
        <vt:lpwstr>ESSS_site_view</vt:lpwstr>
      </vt:variant>
      <vt:variant>
        <vt:lpwstr/>
      </vt:variant>
      <vt:variant>
        <vt:i4>1441880</vt:i4>
      </vt:variant>
      <vt:variant>
        <vt:i4>-1</vt:i4>
      </vt:variant>
      <vt:variant>
        <vt:i4>2052</vt:i4>
      </vt:variant>
      <vt:variant>
        <vt:i4>1</vt:i4>
      </vt:variant>
      <vt:variant>
        <vt:lpwstr>Logo ESS</vt:lpwstr>
      </vt:variant>
      <vt:variant>
        <vt:lpwstr/>
      </vt:variant>
      <vt:variant>
        <vt:i4>1441880</vt:i4>
      </vt:variant>
      <vt:variant>
        <vt:i4>-1</vt:i4>
      </vt:variant>
      <vt:variant>
        <vt:i4>2053</vt:i4>
      </vt:variant>
      <vt:variant>
        <vt:i4>1</vt:i4>
      </vt:variant>
      <vt:variant>
        <vt:lpwstr>Logo ESS</vt:lpwstr>
      </vt:variant>
      <vt:variant>
        <vt:lpwstr/>
      </vt:variant>
      <vt:variant>
        <vt:i4>1441880</vt:i4>
      </vt:variant>
      <vt:variant>
        <vt:i4>-1</vt:i4>
      </vt:variant>
      <vt:variant>
        <vt:i4>2054</vt:i4>
      </vt:variant>
      <vt:variant>
        <vt:i4>1</vt:i4>
      </vt:variant>
      <vt:variant>
        <vt:lpwstr>Logo ESS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Controls Configuration Database CCDB Design Document</dc:title>
  <dc:creator>Miha Vitorovič</dc:creator>
  <cp:lastModifiedBy>Miha Vitorovič</cp:lastModifiedBy>
  <cp:revision>506</cp:revision>
  <cp:lastPrinted>2014-07-18T08:39:00Z</cp:lastPrinted>
  <dcterms:created xsi:type="dcterms:W3CDTF">2014-06-08T09:10:00Z</dcterms:created>
  <dcterms:modified xsi:type="dcterms:W3CDTF">2016-08-05T06:29:00Z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Title">
    <vt:lpwstr/>
  </property>
  <property fmtid="{D5CDD505-2E9C-101B-9397-08002B2CF9AE}" pid="3" name="MXName">
    <vt:lpwstr>Chess Core Template</vt:lpwstr>
  </property>
  <property fmtid="{D5CDD505-2E9C-101B-9397-08002B2CF9AE}" pid="4" name="MXCurrent">
    <vt:lpwstr>Released</vt:lpwstr>
  </property>
  <property fmtid="{D5CDD505-2E9C-101B-9397-08002B2CF9AE}" pid="5" name="MXAuthor">
    <vt:lpwstr/>
  </property>
  <property fmtid="{D5CDD505-2E9C-101B-9397-08002B2CF9AE}" pid="6" name="MXRevision">
    <vt:lpwstr>0</vt:lpwstr>
  </property>
  <property fmtid="{D5CDD505-2E9C-101B-9397-08002B2CF9AE}" pid="7" name="MXVersion">
    <vt:lpwstr>6</vt:lpwstr>
  </property>
  <property fmtid="{D5CDD505-2E9C-101B-9397-08002B2CF9AE}" pid="8" name="MXPrinted Version">
    <vt:lpwstr/>
  </property>
  <property fmtid="{D5CDD505-2E9C-101B-9397-08002B2CF9AE}" pid="9" name="MXPrinted Date">
    <vt:lpwstr>2014-may-03</vt:lpwstr>
  </property>
  <property fmtid="{D5CDD505-2E9C-101B-9397-08002B2CF9AE}" pid="10" name="MXType.Localized">
    <vt:lpwstr>Document Template</vt:lpwstr>
  </property>
  <property fmtid="{D5CDD505-2E9C-101B-9397-08002B2CF9AE}" pid="11" name="MXApprover">
    <vt:lpwstr/>
  </property>
  <property fmtid="{D5CDD505-2E9C-101B-9397-08002B2CF9AE}" pid="12" name="MXType">
    <vt:lpwstr>TVA DTM Document Template</vt:lpwstr>
  </property>
  <property fmtid="{D5CDD505-2E9C-101B-9397-08002B2CF9AE}" pid="13" name="MXCurrent.Localized">
    <vt:lpwstr>Released</vt:lpwstr>
  </property>
  <property fmtid="{D5CDD505-2E9C-101B-9397-08002B2CF9AE}" pid="14" name="MXDescription">
    <vt:lpwstr>Chess Core Template
2012-07-11</vt:lpwstr>
  </property>
  <property fmtid="{D5CDD505-2E9C-101B-9397-08002B2CF9AE}" pid="15" name="MXPolicy">
    <vt:lpwstr>TVA DTM Document Template</vt:lpwstr>
  </property>
  <property fmtid="{D5CDD505-2E9C-101B-9397-08002B2CF9AE}" pid="16" name="MXPolicy.Localized">
    <vt:lpwstr>TVA DTM Document Template</vt:lpwstr>
  </property>
  <property fmtid="{D5CDD505-2E9C-101B-9397-08002B2CF9AE}" pid="17" name="MXclau">
    <vt:lpwstr>False</vt:lpwstr>
  </property>
  <property fmtid="{D5CDD505-2E9C-101B-9397-08002B2CF9AE}" pid="18" name="MXDesignated User">
    <vt:lpwstr>Unassigned</vt:lpwstr>
  </property>
  <property fmtid="{D5CDD505-2E9C-101B-9397-08002B2CF9AE}" pid="19" name="MXConfidentiality">
    <vt:lpwstr/>
  </property>
  <property fmtid="{D5CDD505-2E9C-101B-9397-08002B2CF9AE}" pid="20" name="MXReference">
    <vt:lpwstr/>
  </property>
  <property fmtid="{D5CDD505-2E9C-101B-9397-08002B2CF9AE}" pid="21" name="MXSubmitter">
    <vt:lpwstr/>
  </property>
  <property fmtid="{D5CDD505-2E9C-101B-9397-08002B2CF9AE}" pid="22" name="MXTVADummy1">
    <vt:lpwstr/>
  </property>
  <property fmtid="{D5CDD505-2E9C-101B-9397-08002B2CF9AE}" pid="23" name="MXTVADummy2">
    <vt:lpwstr/>
  </property>
  <property fmtid="{D5CDD505-2E9C-101B-9397-08002B2CF9AE}" pid="24" name="MXdmg_Language">
    <vt:lpwstr>en</vt:lpwstr>
  </property>
  <property fmtid="{D5CDD505-2E9C-101B-9397-08002B2CF9AE}" pid="25" name="MXIs Version Object">
    <vt:lpwstr>False</vt:lpwstr>
  </property>
  <property fmtid="{D5CDD505-2E9C-101B-9397-08002B2CF9AE}" pid="26" name="MXMove Files To Version">
    <vt:lpwstr>False</vt:lpwstr>
  </property>
  <property fmtid="{D5CDD505-2E9C-101B-9397-08002B2CF9AE}" pid="27" name="MXSuspend Versioning">
    <vt:lpwstr>False</vt:lpwstr>
  </property>
  <property fmtid="{D5CDD505-2E9C-101B-9397-08002B2CF9AE}" pid="28" name="MXLink">
    <vt:lpwstr/>
  </property>
  <property fmtid="{D5CDD505-2E9C-101B-9397-08002B2CF9AE}" pid="29" name="MXOriginator">
    <vt:lpwstr>helenebjorkman</vt:lpwstr>
  </property>
  <property fmtid="{D5CDD505-2E9C-101B-9397-08002B2CF9AE}" pid="30" name="MXTVADummy3">
    <vt:lpwstr/>
  </property>
  <property fmtid="{D5CDD505-2E9C-101B-9397-08002B2CF9AE}" pid="31" name="MXAccess Type">
    <vt:lpwstr>Inherited</vt:lpwstr>
  </property>
  <property fmtid="{D5CDD505-2E9C-101B-9397-08002B2CF9AE}" pid="32" name="MXCheckin Reason">
    <vt:lpwstr/>
  </property>
  <property fmtid="{D5CDD505-2E9C-101B-9397-08002B2CF9AE}" pid="33" name="MXLanguage">
    <vt:lpwstr>English</vt:lpwstr>
  </property>
  <property fmtid="{D5CDD505-2E9C-101B-9397-08002B2CF9AE}" pid="34" name="MXTVA DTM Allowed Groups">
    <vt:lpwstr/>
  </property>
  <property fmtid="{D5CDD505-2E9C-101B-9397-08002B2CF9AE}" pid="35" name="MXTVA DTM Allowed Roles">
    <vt:lpwstr/>
  </property>
  <property fmtid="{D5CDD505-2E9C-101B-9397-08002B2CF9AE}" pid="36" name="MXTVA DTM Template Access">
    <vt:lpwstr/>
  </property>
  <property fmtid="{D5CDD505-2E9C-101B-9397-08002B2CF9AE}" pid="37" name="MXTVA DTM Template Visable">
    <vt:lpwstr>Yes</vt:lpwstr>
  </property>
  <property fmtid="{D5CDD505-2E9C-101B-9397-08002B2CF9AE}" pid="38" name="MXActual_state_Obsolete">
    <vt:lpwstr>2012-okt-24</vt:lpwstr>
  </property>
  <property fmtid="{D5CDD505-2E9C-101B-9397-08002B2CF9AE}" pid="39" name="MXSignatures_state_Obsolete">
    <vt:lpwstr/>
  </property>
  <property fmtid="{D5CDD505-2E9C-101B-9397-08002B2CF9AE}" pid="40" name="MXActual_state_Preliminary">
    <vt:lpwstr>2012-jul-11</vt:lpwstr>
  </property>
  <property fmtid="{D5CDD505-2E9C-101B-9397-08002B2CF9AE}" pid="41" name="MXSignatures_state_Preliminary">
    <vt:lpwstr/>
  </property>
  <property fmtid="{D5CDD505-2E9C-101B-9397-08002B2CF9AE}" pid="42" name="MXActual_state_Released">
    <vt:lpwstr>2012-okt-24</vt:lpwstr>
  </property>
  <property fmtid="{D5CDD505-2E9C-101B-9397-08002B2CF9AE}" pid="43" name="MXSignatures_state_Released">
    <vt:lpwstr/>
  </property>
  <property fmtid="{D5CDD505-2E9C-101B-9397-08002B2CF9AE}" pid="44" name="MXActual_state_Review">
    <vt:lpwstr>2012-aug-01</vt:lpwstr>
  </property>
  <property fmtid="{D5CDD505-2E9C-101B-9397-08002B2CF9AE}" pid="45" name="MXSignatures_state_Review">
    <vt:lpwstr/>
  </property>
  <property fmtid="{D5CDD505-2E9C-101B-9397-08002B2CF9AE}" pid="46" name="MXEmail">
    <vt:lpwstr>helene.bjorkman@esss.se</vt:lpwstr>
  </property>
  <property fmtid="{D5CDD505-2E9C-101B-9397-08002B2CF9AE}" pid="47" name="MXLastName">
    <vt:lpwstr>Björkman</vt:lpwstr>
  </property>
  <property fmtid="{D5CDD505-2E9C-101B-9397-08002B2CF9AE}" pid="48" name="MXMiddleName">
    <vt:lpwstr>Unknown</vt:lpwstr>
  </property>
  <property fmtid="{D5CDD505-2E9C-101B-9397-08002B2CF9AE}" pid="49" name="MXFirstName">
    <vt:lpwstr>Heléne</vt:lpwstr>
  </property>
  <property fmtid="{D5CDD505-2E9C-101B-9397-08002B2CF9AE}" pid="50" name="MXUser">
    <vt:lpwstr>helenebjorkman</vt:lpwstr>
  </property>
  <property fmtid="{D5CDD505-2E9C-101B-9397-08002B2CF9AE}" pid="51" name="MXActiveVersion">
    <vt:lpwstr>6</vt:lpwstr>
  </property>
  <property fmtid="{D5CDD505-2E9C-101B-9397-08002B2CF9AE}" pid="52" name="MXLatestVersion">
    <vt:lpwstr>6</vt:lpwstr>
  </property>
  <property fmtid="{D5CDD505-2E9C-101B-9397-08002B2CF9AE}" pid="53" name="MXdmg_GeneratedFrom">
    <vt:lpwstr/>
  </property>
</Properties>
</file>